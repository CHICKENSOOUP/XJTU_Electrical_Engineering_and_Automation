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E390C" w14:textId="4996B1EB" w:rsidR="00DC7EEB" w:rsidRDefault="00DC7EEB" w:rsidP="00C055F4">
      <w:pPr>
        <w:pStyle w:val="ad"/>
        <w:spacing w:line="480" w:lineRule="atLeast"/>
        <w:jc w:val="center"/>
        <w:rPr>
          <w:sz w:val="32"/>
          <w:szCs w:val="32"/>
        </w:rPr>
      </w:pPr>
      <w:bookmarkStart w:id="0" w:name="_Toc535244457"/>
    </w:p>
    <w:p w14:paraId="15CF6850" w14:textId="353456A5" w:rsidR="00DC7EEB" w:rsidRPr="00E12A0B" w:rsidRDefault="00BC41A8" w:rsidP="0041220F">
      <w:pPr>
        <w:pStyle w:val="ad"/>
        <w:spacing w:line="480" w:lineRule="atLeast"/>
        <w:jc w:val="center"/>
        <w:rPr>
          <w:sz w:val="32"/>
          <w:szCs w:val="32"/>
        </w:rPr>
      </w:pPr>
      <w:r>
        <w:rPr>
          <w:noProof/>
          <w:sz w:val="32"/>
          <w:szCs w:val="32"/>
        </w:rPr>
        <w:pict w14:anchorId="36C64C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4" type="#_x0000_t75" style="position:absolute;left:0;text-align:left;margin-left:79.45pt;margin-top:55.65pt;width:289.05pt;height:67.2pt;z-index:1;mso-position-horizontal-relative:margin;mso-position-vertical-relative:margin">
            <v:imagedata r:id="rId8" o:title="txjtu" gain="0" blacklevel="-.5"/>
            <w10:wrap type="topAndBottom" anchorx="margin" anchory="margin"/>
          </v:shape>
        </w:pict>
      </w:r>
    </w:p>
    <w:p w14:paraId="50E18EB7" w14:textId="0B6157D1" w:rsidR="00DC7EEB" w:rsidRPr="009F3264" w:rsidRDefault="00D67F43" w:rsidP="008032BE">
      <w:pPr>
        <w:pStyle w:val="ad"/>
        <w:spacing w:beforeLines="200" w:before="480" w:line="480" w:lineRule="atLeast"/>
        <w:jc w:val="center"/>
        <w:rPr>
          <w:rFonts w:eastAsia="方正小标宋简体"/>
          <w:sz w:val="52"/>
          <w:szCs w:val="44"/>
        </w:rPr>
      </w:pPr>
      <w:r w:rsidRPr="009F3264">
        <w:rPr>
          <w:rFonts w:eastAsia="方正小标宋简体"/>
          <w:sz w:val="52"/>
          <w:szCs w:val="44"/>
        </w:rPr>
        <w:t>数字电子技术</w:t>
      </w:r>
      <w:r w:rsidR="008E300A" w:rsidRPr="009F3264">
        <w:rPr>
          <w:rFonts w:eastAsia="方正小标宋简体"/>
          <w:sz w:val="52"/>
          <w:szCs w:val="44"/>
        </w:rPr>
        <w:t>综合实验报告</w:t>
      </w:r>
    </w:p>
    <w:p w14:paraId="059BC61B" w14:textId="28DA4946" w:rsidR="00B9315A" w:rsidRPr="009F3264" w:rsidRDefault="00B9315A" w:rsidP="00B9315A">
      <w:pPr>
        <w:ind w:firstLine="480"/>
      </w:pPr>
    </w:p>
    <w:p w14:paraId="782CF185" w14:textId="77777777" w:rsidR="00DC7EEB" w:rsidRPr="009F3264" w:rsidRDefault="00DC7EEB" w:rsidP="00C055F4">
      <w:pPr>
        <w:pStyle w:val="ad"/>
        <w:spacing w:line="480" w:lineRule="atLeast"/>
        <w:jc w:val="center"/>
        <w:rPr>
          <w:noProof/>
          <w:sz w:val="32"/>
          <w:szCs w:val="32"/>
        </w:rPr>
      </w:pPr>
    </w:p>
    <w:p w14:paraId="6F3A82DC" w14:textId="77777777" w:rsidR="00DC7EEB" w:rsidRPr="009F3264" w:rsidRDefault="00DC7EEB" w:rsidP="00C055F4">
      <w:pPr>
        <w:pStyle w:val="ad"/>
        <w:spacing w:line="480" w:lineRule="atLeast"/>
        <w:jc w:val="center"/>
        <w:rPr>
          <w:noProof/>
          <w:sz w:val="32"/>
          <w:szCs w:val="32"/>
        </w:rPr>
      </w:pPr>
    </w:p>
    <w:p w14:paraId="32BB2264" w14:textId="77777777" w:rsidR="00DC7EEB" w:rsidRPr="009F3264" w:rsidRDefault="00DC7EEB" w:rsidP="00C055F4">
      <w:pPr>
        <w:pStyle w:val="ad"/>
        <w:spacing w:line="480" w:lineRule="atLeast"/>
        <w:jc w:val="center"/>
        <w:rPr>
          <w:noProof/>
          <w:sz w:val="32"/>
          <w:szCs w:val="32"/>
        </w:rPr>
      </w:pPr>
    </w:p>
    <w:p w14:paraId="50232288" w14:textId="77777777" w:rsidR="00DC7EEB" w:rsidRPr="009F3264" w:rsidRDefault="00DC7EEB" w:rsidP="00C055F4">
      <w:pPr>
        <w:pStyle w:val="ad"/>
        <w:spacing w:line="480" w:lineRule="atLeast"/>
        <w:jc w:val="center"/>
        <w:rPr>
          <w:noProof/>
          <w:sz w:val="32"/>
          <w:szCs w:val="32"/>
        </w:rPr>
      </w:pPr>
    </w:p>
    <w:p w14:paraId="6EF08AD4" w14:textId="70855144" w:rsidR="00B05B6D" w:rsidRPr="00F119AE" w:rsidRDefault="00B05B6D" w:rsidP="00B05B6D">
      <w:pPr>
        <w:widowControl/>
        <w:snapToGrid w:val="0"/>
        <w:spacing w:line="360" w:lineRule="auto"/>
        <w:ind w:firstLine="643"/>
        <w:rPr>
          <w:rFonts w:ascii="宋体" w:hAnsi="宋体"/>
          <w:b/>
          <w:noProof w:val="0"/>
          <w:color w:val="000000"/>
          <w:sz w:val="32"/>
          <w:u w:val="single"/>
        </w:rPr>
      </w:pPr>
      <w:r w:rsidRPr="00F119AE">
        <w:rPr>
          <w:rFonts w:ascii="宋体" w:hAnsi="宋体"/>
          <w:b/>
          <w:noProof w:val="0"/>
          <w:color w:val="000000"/>
          <w:sz w:val="32"/>
        </w:rPr>
        <w:t>题  目</w:t>
      </w:r>
      <w:r w:rsidRPr="00F119AE">
        <w:rPr>
          <w:rFonts w:ascii="宋体" w:hAnsi="宋体"/>
          <w:b/>
          <w:noProof w:val="0"/>
          <w:color w:val="000000"/>
          <w:sz w:val="32"/>
          <w:u w:val="single"/>
        </w:rPr>
        <w:t xml:space="preserve">      </w:t>
      </w:r>
      <w:r w:rsidR="00427769">
        <w:rPr>
          <w:rFonts w:ascii="宋体" w:hAnsi="宋体"/>
          <w:b/>
          <w:noProof w:val="0"/>
          <w:color w:val="000000"/>
          <w:sz w:val="32"/>
          <w:u w:val="single"/>
        </w:rPr>
        <w:t xml:space="preserve"> </w:t>
      </w:r>
      <w:r w:rsidR="00427769" w:rsidRPr="00261D8A">
        <w:rPr>
          <w:b/>
          <w:noProof w:val="0"/>
          <w:color w:val="000000"/>
          <w:sz w:val="32"/>
          <w:u w:val="single"/>
        </w:rPr>
        <w:t>基于</w:t>
      </w:r>
      <w:r w:rsidR="00427769" w:rsidRPr="00261D8A">
        <w:rPr>
          <w:noProof w:val="0"/>
          <w:color w:val="000000"/>
          <w:sz w:val="32"/>
          <w:u w:val="single"/>
        </w:rPr>
        <w:t>FPGA</w:t>
      </w:r>
      <w:r w:rsidR="00427769" w:rsidRPr="00261D8A">
        <w:rPr>
          <w:b/>
          <w:noProof w:val="0"/>
          <w:color w:val="000000"/>
          <w:sz w:val="32"/>
          <w:u w:val="single"/>
        </w:rPr>
        <w:t>的多功能</w:t>
      </w:r>
      <w:r w:rsidR="009D64E1" w:rsidRPr="00261D8A">
        <w:rPr>
          <w:b/>
          <w:noProof w:val="0"/>
          <w:color w:val="000000"/>
          <w:sz w:val="32"/>
          <w:u w:val="single"/>
        </w:rPr>
        <w:t>创意番茄钟</w:t>
      </w:r>
      <w:r w:rsidR="009D64E1" w:rsidRPr="00F119AE">
        <w:rPr>
          <w:rFonts w:ascii="宋体" w:hAnsi="宋体"/>
          <w:b/>
          <w:noProof w:val="0"/>
          <w:color w:val="000000"/>
          <w:sz w:val="32"/>
          <w:u w:val="single"/>
        </w:rPr>
        <w:t xml:space="preserve"> </w:t>
      </w:r>
      <w:r w:rsidR="00427769">
        <w:rPr>
          <w:rFonts w:ascii="宋体" w:hAnsi="宋体"/>
          <w:b/>
          <w:noProof w:val="0"/>
          <w:color w:val="000000"/>
          <w:sz w:val="32"/>
          <w:u w:val="single"/>
        </w:rPr>
        <w:t xml:space="preserve"> </w:t>
      </w:r>
      <w:r w:rsidRPr="00F119AE">
        <w:rPr>
          <w:rFonts w:ascii="宋体" w:hAnsi="宋体"/>
          <w:b/>
          <w:noProof w:val="0"/>
          <w:color w:val="000000"/>
          <w:sz w:val="32"/>
          <w:u w:val="single"/>
        </w:rPr>
        <w:t xml:space="preserve">       </w:t>
      </w:r>
    </w:p>
    <w:p w14:paraId="1D0AD58A" w14:textId="77777777" w:rsidR="00B05B6D" w:rsidRPr="00F119AE" w:rsidRDefault="00B05B6D" w:rsidP="00B05B6D">
      <w:pPr>
        <w:widowControl/>
        <w:spacing w:line="300" w:lineRule="auto"/>
        <w:ind w:firstLineChars="0" w:firstLine="0"/>
        <w:rPr>
          <w:rFonts w:ascii="宋体" w:hAnsi="宋体"/>
          <w:b/>
          <w:noProof w:val="0"/>
          <w:color w:val="000000"/>
          <w:sz w:val="32"/>
          <w:u w:val="single"/>
        </w:rPr>
      </w:pPr>
    </w:p>
    <w:p w14:paraId="43AEBF9D" w14:textId="77777777" w:rsidR="00991A60" w:rsidRPr="00F119AE" w:rsidRDefault="00991A60" w:rsidP="00B05B6D">
      <w:pPr>
        <w:widowControl/>
        <w:spacing w:line="300" w:lineRule="auto"/>
        <w:ind w:firstLineChars="0" w:firstLine="0"/>
        <w:rPr>
          <w:rFonts w:ascii="宋体" w:hAnsi="宋体"/>
          <w:b/>
          <w:noProof w:val="0"/>
          <w:color w:val="000000"/>
          <w:sz w:val="32"/>
          <w:u w:val="single"/>
        </w:rPr>
      </w:pPr>
    </w:p>
    <w:p w14:paraId="21F9B185" w14:textId="4B594865" w:rsidR="00991A60" w:rsidRPr="00F119AE" w:rsidRDefault="00991A60" w:rsidP="00B05B6D">
      <w:pPr>
        <w:widowControl/>
        <w:spacing w:line="300" w:lineRule="auto"/>
        <w:ind w:firstLineChars="0" w:firstLine="0"/>
        <w:rPr>
          <w:rFonts w:ascii="宋体" w:hAnsi="宋体"/>
          <w:b/>
          <w:noProof w:val="0"/>
          <w:color w:val="000000"/>
          <w:sz w:val="32"/>
          <w:u w:val="single"/>
        </w:rPr>
      </w:pPr>
    </w:p>
    <w:p w14:paraId="3B3B37CA" w14:textId="1A26D246" w:rsidR="009F3264" w:rsidRPr="00F119AE" w:rsidRDefault="009F3264" w:rsidP="00B05B6D">
      <w:pPr>
        <w:widowControl/>
        <w:spacing w:line="300" w:lineRule="auto"/>
        <w:ind w:firstLineChars="0" w:firstLine="0"/>
        <w:rPr>
          <w:rFonts w:ascii="宋体" w:hAnsi="宋体"/>
          <w:b/>
          <w:noProof w:val="0"/>
          <w:color w:val="000000"/>
          <w:sz w:val="32"/>
          <w:u w:val="single"/>
        </w:rPr>
      </w:pPr>
    </w:p>
    <w:p w14:paraId="129B1190" w14:textId="77777777" w:rsidR="009F3264" w:rsidRPr="00F119AE" w:rsidRDefault="009F3264" w:rsidP="00B05B6D">
      <w:pPr>
        <w:widowControl/>
        <w:spacing w:line="300" w:lineRule="auto"/>
        <w:ind w:firstLineChars="0" w:firstLine="0"/>
        <w:rPr>
          <w:rFonts w:ascii="宋体" w:hAnsi="宋体"/>
          <w:b/>
          <w:noProof w:val="0"/>
          <w:color w:val="000000"/>
          <w:sz w:val="32"/>
          <w:u w:val="single"/>
        </w:rPr>
      </w:pPr>
    </w:p>
    <w:p w14:paraId="63486089" w14:textId="77777777" w:rsidR="00B05B6D" w:rsidRPr="00F119AE" w:rsidRDefault="00B05B6D" w:rsidP="00B05B6D">
      <w:pPr>
        <w:widowControl/>
        <w:spacing w:line="300" w:lineRule="auto"/>
        <w:ind w:firstLineChars="0" w:firstLine="0"/>
        <w:rPr>
          <w:rFonts w:ascii="宋体" w:hAnsi="宋体"/>
          <w:b/>
          <w:noProof w:val="0"/>
          <w:color w:val="000000"/>
          <w:sz w:val="32"/>
          <w:u w:val="single"/>
        </w:rPr>
      </w:pPr>
    </w:p>
    <w:p w14:paraId="6AAC4D4C" w14:textId="32EFBA75" w:rsidR="00B05B6D" w:rsidRPr="00F119AE" w:rsidRDefault="00705AAE" w:rsidP="00E23D0D">
      <w:pPr>
        <w:widowControl/>
        <w:adjustRightInd w:val="0"/>
        <w:snapToGrid w:val="0"/>
        <w:spacing w:line="300" w:lineRule="auto"/>
        <w:ind w:firstLineChars="0" w:firstLine="0"/>
        <w:jc w:val="center"/>
        <w:rPr>
          <w:rFonts w:ascii="宋体" w:hAnsi="宋体"/>
          <w:b/>
          <w:noProof w:val="0"/>
          <w:color w:val="000000"/>
          <w:sz w:val="32"/>
        </w:rPr>
      </w:pPr>
      <w:r w:rsidRPr="00F119AE">
        <w:rPr>
          <w:rFonts w:ascii="宋体" w:hAnsi="宋体"/>
          <w:b/>
          <w:noProof w:val="0"/>
          <w:color w:val="000000"/>
          <w:sz w:val="32"/>
          <w:u w:val="single"/>
        </w:rPr>
        <w:t xml:space="preserve">   </w:t>
      </w:r>
      <w:r w:rsidR="009D64E1" w:rsidRPr="00F119AE">
        <w:rPr>
          <w:rFonts w:ascii="宋体" w:hAnsi="宋体"/>
          <w:b/>
          <w:noProof w:val="0"/>
          <w:color w:val="000000"/>
          <w:sz w:val="32"/>
          <w:u w:val="single"/>
        </w:rPr>
        <w:t>电气</w:t>
      </w:r>
      <w:r w:rsidR="00B05B6D" w:rsidRPr="00F119AE">
        <w:rPr>
          <w:rFonts w:ascii="宋体" w:hAnsi="宋体"/>
          <w:b/>
          <w:noProof w:val="0"/>
          <w:color w:val="000000"/>
          <w:sz w:val="32"/>
          <w:u w:val="single"/>
        </w:rPr>
        <w:t xml:space="preserve">   </w:t>
      </w:r>
      <w:r w:rsidR="00B05B6D" w:rsidRPr="00F119AE">
        <w:rPr>
          <w:rFonts w:ascii="宋体" w:hAnsi="宋体"/>
          <w:b/>
          <w:noProof w:val="0"/>
          <w:color w:val="000000"/>
          <w:sz w:val="32"/>
        </w:rPr>
        <w:t>学院</w:t>
      </w:r>
      <w:r w:rsidR="00B05B6D" w:rsidRPr="00F119AE">
        <w:rPr>
          <w:rFonts w:ascii="宋体" w:hAnsi="宋体"/>
          <w:b/>
          <w:noProof w:val="0"/>
          <w:color w:val="000000"/>
          <w:sz w:val="32"/>
          <w:u w:val="single"/>
        </w:rPr>
        <w:t xml:space="preserve"> </w:t>
      </w:r>
      <w:r w:rsidR="009D64E1" w:rsidRPr="00F119AE">
        <w:rPr>
          <w:rFonts w:ascii="宋体" w:hAnsi="宋体"/>
          <w:b/>
          <w:noProof w:val="0"/>
          <w:color w:val="000000"/>
          <w:sz w:val="32"/>
          <w:u w:val="single"/>
        </w:rPr>
        <w:t xml:space="preserve">  电气工程及其自动化</w:t>
      </w:r>
      <w:r w:rsidR="00B05B6D" w:rsidRPr="00F119AE">
        <w:rPr>
          <w:rFonts w:ascii="宋体" w:hAnsi="宋体"/>
          <w:b/>
          <w:noProof w:val="0"/>
          <w:color w:val="000000"/>
          <w:sz w:val="32"/>
          <w:u w:val="single"/>
        </w:rPr>
        <w:t xml:space="preserve">   </w:t>
      </w:r>
      <w:r w:rsidR="00B05B6D" w:rsidRPr="00F119AE">
        <w:rPr>
          <w:rFonts w:ascii="宋体" w:hAnsi="宋体"/>
          <w:b/>
          <w:noProof w:val="0"/>
          <w:color w:val="000000"/>
          <w:sz w:val="32"/>
        </w:rPr>
        <w:t>系</w:t>
      </w:r>
    </w:p>
    <w:p w14:paraId="6F1E522B" w14:textId="77777777" w:rsidR="00B05B6D" w:rsidRPr="00F119AE" w:rsidRDefault="00B05B6D" w:rsidP="00E23D0D">
      <w:pPr>
        <w:widowControl/>
        <w:adjustRightInd w:val="0"/>
        <w:snapToGrid w:val="0"/>
        <w:spacing w:line="300" w:lineRule="auto"/>
        <w:ind w:firstLineChars="0" w:firstLine="0"/>
        <w:rPr>
          <w:rFonts w:ascii="宋体" w:hAnsi="宋体"/>
          <w:b/>
          <w:noProof w:val="0"/>
          <w:color w:val="000000"/>
          <w:sz w:val="32"/>
        </w:rPr>
      </w:pPr>
    </w:p>
    <w:p w14:paraId="79433B98" w14:textId="070A1475" w:rsidR="00B05B6D" w:rsidRPr="00F119AE" w:rsidRDefault="00B05B6D" w:rsidP="00E23D0D">
      <w:pPr>
        <w:widowControl/>
        <w:adjustRightInd w:val="0"/>
        <w:snapToGrid w:val="0"/>
        <w:spacing w:line="300" w:lineRule="auto"/>
        <w:ind w:firstLineChars="0" w:firstLine="0"/>
        <w:jc w:val="center"/>
        <w:rPr>
          <w:rFonts w:ascii="宋体" w:hAnsi="宋体"/>
          <w:b/>
          <w:noProof w:val="0"/>
          <w:color w:val="000000"/>
          <w:sz w:val="32"/>
          <w:u w:val="single"/>
        </w:rPr>
      </w:pPr>
      <w:r w:rsidRPr="00F119AE">
        <w:rPr>
          <w:rFonts w:ascii="宋体" w:hAnsi="宋体"/>
          <w:b/>
          <w:noProof w:val="0"/>
          <w:color w:val="000000"/>
          <w:sz w:val="32"/>
        </w:rPr>
        <w:t>学生姓名</w:t>
      </w:r>
      <w:r w:rsidRPr="00F119AE">
        <w:rPr>
          <w:rFonts w:ascii="宋体" w:hAnsi="宋体"/>
          <w:b/>
          <w:noProof w:val="0"/>
          <w:color w:val="000000"/>
          <w:sz w:val="32"/>
          <w:u w:val="single"/>
        </w:rPr>
        <w:t xml:space="preserve">  </w:t>
      </w:r>
      <w:r w:rsidR="00E23D0D" w:rsidRPr="00F119AE">
        <w:rPr>
          <w:rFonts w:ascii="宋体" w:hAnsi="宋体"/>
          <w:b/>
          <w:noProof w:val="0"/>
          <w:color w:val="000000"/>
          <w:sz w:val="32"/>
          <w:u w:val="single"/>
        </w:rPr>
        <w:t>聂永欣</w:t>
      </w:r>
      <w:r w:rsidRPr="00F119AE">
        <w:rPr>
          <w:rFonts w:ascii="宋体" w:hAnsi="宋体"/>
          <w:b/>
          <w:noProof w:val="0"/>
          <w:color w:val="000000"/>
          <w:sz w:val="32"/>
          <w:u w:val="single"/>
        </w:rPr>
        <w:t xml:space="preserve">  </w:t>
      </w:r>
      <w:r w:rsidRPr="00F119AE">
        <w:rPr>
          <w:rFonts w:ascii="宋体" w:hAnsi="宋体"/>
          <w:b/>
          <w:noProof w:val="0"/>
          <w:color w:val="000000"/>
          <w:sz w:val="32"/>
        </w:rPr>
        <w:t>班级</w:t>
      </w:r>
      <w:r w:rsidRPr="00F119AE">
        <w:rPr>
          <w:rFonts w:ascii="宋体" w:hAnsi="宋体"/>
          <w:b/>
          <w:noProof w:val="0"/>
          <w:color w:val="000000"/>
          <w:sz w:val="32"/>
          <w:u w:val="single"/>
        </w:rPr>
        <w:t xml:space="preserve">  </w:t>
      </w:r>
      <w:r w:rsidR="00E23D0D" w:rsidRPr="00F119AE">
        <w:rPr>
          <w:rFonts w:ascii="宋体" w:hAnsi="宋体"/>
          <w:b/>
          <w:noProof w:val="0"/>
          <w:color w:val="000000"/>
          <w:sz w:val="32"/>
          <w:u w:val="single"/>
        </w:rPr>
        <w:t>电气810</w:t>
      </w:r>
      <w:r w:rsidRPr="00F119AE">
        <w:rPr>
          <w:rFonts w:ascii="宋体" w:hAnsi="宋体"/>
          <w:b/>
          <w:noProof w:val="0"/>
          <w:color w:val="000000"/>
          <w:sz w:val="32"/>
          <w:u w:val="single"/>
        </w:rPr>
        <w:t xml:space="preserve">  </w:t>
      </w:r>
      <w:r w:rsidRPr="00F119AE">
        <w:rPr>
          <w:rFonts w:ascii="宋体" w:hAnsi="宋体"/>
          <w:b/>
          <w:noProof w:val="0"/>
          <w:color w:val="000000"/>
          <w:sz w:val="32"/>
        </w:rPr>
        <w:t>学号</w:t>
      </w:r>
      <w:r w:rsidRPr="00F119AE">
        <w:rPr>
          <w:rFonts w:ascii="宋体" w:hAnsi="宋体"/>
          <w:b/>
          <w:noProof w:val="0"/>
          <w:color w:val="000000"/>
          <w:sz w:val="32"/>
          <w:u w:val="single"/>
        </w:rPr>
        <w:t xml:space="preserve"> </w:t>
      </w:r>
      <w:r w:rsidR="00E23D0D" w:rsidRPr="00F119AE">
        <w:rPr>
          <w:rFonts w:ascii="宋体" w:hAnsi="宋体"/>
          <w:b/>
          <w:noProof w:val="0"/>
          <w:color w:val="000000"/>
          <w:sz w:val="32"/>
          <w:u w:val="single"/>
        </w:rPr>
        <w:t xml:space="preserve">2186113564 </w:t>
      </w:r>
    </w:p>
    <w:p w14:paraId="23523FB7" w14:textId="77777777" w:rsidR="00B05B6D" w:rsidRPr="00F119AE" w:rsidRDefault="00B05B6D" w:rsidP="00E23D0D">
      <w:pPr>
        <w:widowControl/>
        <w:adjustRightInd w:val="0"/>
        <w:snapToGrid w:val="0"/>
        <w:spacing w:line="300" w:lineRule="auto"/>
        <w:ind w:firstLineChars="0" w:firstLine="0"/>
        <w:rPr>
          <w:rFonts w:ascii="宋体" w:hAnsi="宋体"/>
          <w:b/>
          <w:noProof w:val="0"/>
          <w:color w:val="000000"/>
          <w:sz w:val="32"/>
        </w:rPr>
      </w:pPr>
    </w:p>
    <w:p w14:paraId="25630EF2" w14:textId="0BE6DB1B" w:rsidR="006E5DC6" w:rsidRPr="00F119AE" w:rsidRDefault="006E5DC6" w:rsidP="008032BE">
      <w:pPr>
        <w:adjustRightInd w:val="0"/>
        <w:snapToGrid w:val="0"/>
        <w:spacing w:beforeLines="100" w:before="240" w:afterLines="100" w:after="240"/>
        <w:ind w:left="2400" w:firstLineChars="0" w:firstLine="0"/>
        <w:rPr>
          <w:rFonts w:ascii="宋体" w:hAnsi="宋体"/>
          <w:b/>
          <w:noProof w:val="0"/>
          <w:color w:val="000000"/>
          <w:sz w:val="32"/>
          <w:u w:val="single"/>
        </w:rPr>
      </w:pPr>
      <w:r w:rsidRPr="00F119AE">
        <w:rPr>
          <w:rFonts w:ascii="宋体" w:hAnsi="宋体"/>
          <w:b/>
          <w:color w:val="000000"/>
          <w:sz w:val="32"/>
        </w:rPr>
        <w:t>指导教师</w:t>
      </w:r>
      <w:r w:rsidRPr="00F119AE">
        <w:rPr>
          <w:rFonts w:ascii="宋体" w:hAnsi="宋体"/>
          <w:b/>
          <w:color w:val="000000"/>
          <w:sz w:val="32"/>
          <w:u w:val="single"/>
        </w:rPr>
        <w:t xml:space="preserve">    </w:t>
      </w:r>
      <w:r w:rsidR="00705AAE" w:rsidRPr="00F119AE">
        <w:rPr>
          <w:rFonts w:ascii="宋体" w:hAnsi="宋体"/>
          <w:b/>
          <w:color w:val="000000"/>
          <w:sz w:val="32"/>
          <w:u w:val="single"/>
        </w:rPr>
        <w:t xml:space="preserve">  </w:t>
      </w:r>
      <w:r w:rsidR="00F70449" w:rsidRPr="00F70449">
        <w:rPr>
          <w:rFonts w:ascii="宋体" w:hAnsi="宋体" w:hint="eastAsia"/>
          <w:b/>
          <w:color w:val="000000"/>
          <w:sz w:val="32"/>
          <w:u w:val="single"/>
        </w:rPr>
        <w:t>金印斌</w:t>
      </w:r>
      <w:r w:rsidRPr="00F119AE">
        <w:rPr>
          <w:rFonts w:ascii="宋体" w:hAnsi="宋体"/>
          <w:b/>
          <w:color w:val="000000"/>
          <w:sz w:val="32"/>
          <w:u w:val="single"/>
        </w:rPr>
        <w:t xml:space="preserve"> </w:t>
      </w:r>
      <w:r w:rsidR="00705AAE" w:rsidRPr="00F119AE">
        <w:rPr>
          <w:rFonts w:ascii="宋体" w:hAnsi="宋体"/>
          <w:b/>
          <w:color w:val="000000"/>
          <w:sz w:val="32"/>
          <w:u w:val="single"/>
        </w:rPr>
        <w:t xml:space="preserve"> </w:t>
      </w:r>
      <w:r w:rsidRPr="00F119AE">
        <w:rPr>
          <w:rFonts w:ascii="宋体" w:hAnsi="宋体"/>
          <w:b/>
          <w:color w:val="000000"/>
          <w:sz w:val="32"/>
          <w:u w:val="single"/>
        </w:rPr>
        <w:t xml:space="preserve">    </w:t>
      </w:r>
    </w:p>
    <w:p w14:paraId="64412DFB" w14:textId="17542E21" w:rsidR="00DC7EEB" w:rsidRPr="00F119AE" w:rsidRDefault="001B0890" w:rsidP="00E23D0D">
      <w:pPr>
        <w:adjustRightInd w:val="0"/>
        <w:snapToGrid w:val="0"/>
        <w:spacing w:beforeLines="100" w:before="240" w:afterLines="100" w:after="240"/>
        <w:ind w:firstLineChars="0" w:firstLine="0"/>
        <w:jc w:val="center"/>
        <w:rPr>
          <w:rFonts w:ascii="宋体" w:hAnsi="宋体"/>
          <w:b/>
          <w:sz w:val="32"/>
          <w:szCs w:val="32"/>
        </w:rPr>
      </w:pPr>
      <w:r w:rsidRPr="00F119AE">
        <w:rPr>
          <w:rFonts w:ascii="宋体" w:hAnsi="宋体"/>
          <w:b/>
          <w:sz w:val="32"/>
          <w:szCs w:val="32"/>
        </w:rPr>
        <w:t>2020</w:t>
      </w:r>
      <w:r w:rsidR="00DC7EEB" w:rsidRPr="00F119AE">
        <w:rPr>
          <w:rFonts w:ascii="宋体" w:hAnsi="宋体"/>
          <w:b/>
          <w:sz w:val="32"/>
          <w:szCs w:val="32"/>
        </w:rPr>
        <w:t>年</w:t>
      </w:r>
      <w:r w:rsidRPr="00F119AE">
        <w:rPr>
          <w:rFonts w:ascii="宋体" w:hAnsi="宋体"/>
          <w:b/>
          <w:sz w:val="32"/>
          <w:szCs w:val="32"/>
        </w:rPr>
        <w:t>11</w:t>
      </w:r>
      <w:r w:rsidR="00DC7EEB" w:rsidRPr="00F119AE">
        <w:rPr>
          <w:rFonts w:ascii="宋体" w:hAnsi="宋体"/>
          <w:b/>
          <w:sz w:val="32"/>
          <w:szCs w:val="32"/>
        </w:rPr>
        <w:t>月</w:t>
      </w:r>
    </w:p>
    <w:p w14:paraId="338DEEBF" w14:textId="77777777" w:rsidR="00DC7EEB" w:rsidRPr="00C2756C" w:rsidRDefault="00DC7EEB" w:rsidP="00C2756C">
      <w:pPr>
        <w:pStyle w:val="ad"/>
        <w:spacing w:line="480" w:lineRule="atLeast"/>
        <w:jc w:val="center"/>
        <w:rPr>
          <w:sz w:val="32"/>
          <w:szCs w:val="32"/>
        </w:rPr>
      </w:pPr>
    </w:p>
    <w:p w14:paraId="670CD2D3" w14:textId="77777777" w:rsidR="004E12CD" w:rsidRPr="00C2756C" w:rsidRDefault="004E12CD" w:rsidP="00C2756C">
      <w:pPr>
        <w:pStyle w:val="ad"/>
        <w:spacing w:line="480" w:lineRule="atLeast"/>
        <w:jc w:val="center"/>
        <w:rPr>
          <w:sz w:val="32"/>
          <w:szCs w:val="32"/>
        </w:rPr>
      </w:pPr>
    </w:p>
    <w:p w14:paraId="7200E6C1" w14:textId="77777777" w:rsidR="00A10929" w:rsidRPr="00C2756C" w:rsidRDefault="00A10929" w:rsidP="00C2756C">
      <w:pPr>
        <w:pStyle w:val="ad"/>
        <w:spacing w:line="480" w:lineRule="atLeast"/>
        <w:jc w:val="center"/>
        <w:rPr>
          <w:sz w:val="32"/>
          <w:szCs w:val="32"/>
        </w:rPr>
      </w:pPr>
    </w:p>
    <w:p w14:paraId="27A16EDA" w14:textId="77777777" w:rsidR="00A10929" w:rsidRPr="00C2756C" w:rsidRDefault="00A10929" w:rsidP="00C2756C">
      <w:pPr>
        <w:pStyle w:val="ad"/>
        <w:spacing w:line="480" w:lineRule="atLeast"/>
        <w:jc w:val="center"/>
        <w:rPr>
          <w:sz w:val="32"/>
          <w:szCs w:val="32"/>
        </w:rPr>
      </w:pPr>
    </w:p>
    <w:p w14:paraId="77267B08" w14:textId="77777777" w:rsidR="00A10929" w:rsidRPr="00C2756C" w:rsidRDefault="00A10929" w:rsidP="00C2756C">
      <w:pPr>
        <w:pStyle w:val="ad"/>
        <w:spacing w:line="480" w:lineRule="atLeast"/>
        <w:jc w:val="center"/>
        <w:rPr>
          <w:sz w:val="32"/>
          <w:szCs w:val="32"/>
        </w:rPr>
      </w:pPr>
    </w:p>
    <w:p w14:paraId="1A4AD9F2" w14:textId="77777777" w:rsidR="00A10929" w:rsidRPr="00C2756C" w:rsidRDefault="00A10929" w:rsidP="00C2756C">
      <w:pPr>
        <w:pStyle w:val="ad"/>
        <w:spacing w:line="480" w:lineRule="atLeast"/>
        <w:jc w:val="center"/>
        <w:rPr>
          <w:sz w:val="32"/>
          <w:szCs w:val="32"/>
        </w:rPr>
      </w:pPr>
    </w:p>
    <w:p w14:paraId="4497CC17" w14:textId="77777777" w:rsidR="00A10929" w:rsidRPr="00C2756C" w:rsidRDefault="00A10929" w:rsidP="00C2756C">
      <w:pPr>
        <w:pStyle w:val="ad"/>
        <w:spacing w:line="480" w:lineRule="atLeast"/>
        <w:jc w:val="center"/>
        <w:rPr>
          <w:sz w:val="32"/>
          <w:szCs w:val="32"/>
        </w:rPr>
      </w:pPr>
    </w:p>
    <w:p w14:paraId="0E7D6A85" w14:textId="77777777" w:rsidR="00A10929" w:rsidRPr="00C2756C" w:rsidRDefault="00A10929" w:rsidP="00C2756C">
      <w:pPr>
        <w:pStyle w:val="ad"/>
        <w:spacing w:line="480" w:lineRule="atLeast"/>
        <w:jc w:val="center"/>
        <w:rPr>
          <w:sz w:val="32"/>
          <w:szCs w:val="32"/>
        </w:rPr>
      </w:pPr>
    </w:p>
    <w:p w14:paraId="7C6C33D3" w14:textId="77777777" w:rsidR="00A10929" w:rsidRPr="00C2756C" w:rsidRDefault="00A10929" w:rsidP="00C2756C">
      <w:pPr>
        <w:pStyle w:val="ad"/>
        <w:spacing w:line="480" w:lineRule="atLeast"/>
        <w:jc w:val="center"/>
        <w:rPr>
          <w:sz w:val="32"/>
          <w:szCs w:val="32"/>
        </w:rPr>
      </w:pPr>
    </w:p>
    <w:p w14:paraId="5E0D18BE" w14:textId="77777777" w:rsidR="00A10929" w:rsidRPr="00C2756C" w:rsidRDefault="00A10929" w:rsidP="00C2756C">
      <w:pPr>
        <w:pStyle w:val="ad"/>
        <w:spacing w:line="480" w:lineRule="atLeast"/>
        <w:jc w:val="center"/>
        <w:rPr>
          <w:sz w:val="32"/>
          <w:szCs w:val="32"/>
        </w:rPr>
      </w:pPr>
    </w:p>
    <w:p w14:paraId="377B0ADD" w14:textId="77777777" w:rsidR="00A10929" w:rsidRPr="00C2756C" w:rsidRDefault="00A10929" w:rsidP="00C2756C">
      <w:pPr>
        <w:pStyle w:val="ad"/>
        <w:spacing w:line="480" w:lineRule="atLeast"/>
        <w:jc w:val="center"/>
        <w:rPr>
          <w:sz w:val="32"/>
          <w:szCs w:val="32"/>
        </w:rPr>
      </w:pPr>
    </w:p>
    <w:p w14:paraId="065C91F6" w14:textId="77777777" w:rsidR="00A10929" w:rsidRPr="00C2756C" w:rsidRDefault="00A10929" w:rsidP="00C2756C">
      <w:pPr>
        <w:pStyle w:val="ad"/>
        <w:spacing w:line="480" w:lineRule="atLeast"/>
        <w:jc w:val="center"/>
        <w:rPr>
          <w:sz w:val="32"/>
          <w:szCs w:val="32"/>
        </w:rPr>
      </w:pPr>
    </w:p>
    <w:p w14:paraId="28583D65" w14:textId="77777777" w:rsidR="00A10929" w:rsidRPr="00C2756C" w:rsidRDefault="00A10929" w:rsidP="00C2756C">
      <w:pPr>
        <w:pStyle w:val="ad"/>
        <w:spacing w:line="480" w:lineRule="atLeast"/>
        <w:jc w:val="center"/>
        <w:rPr>
          <w:sz w:val="32"/>
          <w:szCs w:val="32"/>
        </w:rPr>
      </w:pPr>
    </w:p>
    <w:p w14:paraId="5C3819EA" w14:textId="77777777" w:rsidR="00A10929" w:rsidRPr="00C2756C" w:rsidRDefault="00A10929" w:rsidP="00C2756C">
      <w:pPr>
        <w:pStyle w:val="ad"/>
        <w:spacing w:line="480" w:lineRule="atLeast"/>
        <w:jc w:val="center"/>
        <w:rPr>
          <w:sz w:val="32"/>
          <w:szCs w:val="32"/>
        </w:rPr>
      </w:pPr>
    </w:p>
    <w:p w14:paraId="6F47181F" w14:textId="77777777" w:rsidR="004E12CD" w:rsidRPr="00C2756C" w:rsidRDefault="004E12CD" w:rsidP="00C2756C">
      <w:pPr>
        <w:pStyle w:val="ad"/>
        <w:spacing w:line="480" w:lineRule="atLeast"/>
        <w:jc w:val="center"/>
        <w:rPr>
          <w:sz w:val="32"/>
          <w:szCs w:val="32"/>
        </w:rPr>
      </w:pPr>
    </w:p>
    <w:p w14:paraId="15754F9B" w14:textId="77777777" w:rsidR="00DC7EEB" w:rsidRDefault="00DC7EEB" w:rsidP="00C2756C">
      <w:pPr>
        <w:pStyle w:val="ad"/>
        <w:spacing w:line="480" w:lineRule="atLeast"/>
        <w:jc w:val="center"/>
      </w:pPr>
    </w:p>
    <w:p w14:paraId="507BA7FA" w14:textId="77777777" w:rsidR="00DC7EEB" w:rsidRDefault="00DC7EEB" w:rsidP="00F95083">
      <w:pPr>
        <w:ind w:firstLine="480"/>
        <w:sectPr w:rsidR="00DC7EEB" w:rsidSect="00DC7EEB">
          <w:headerReference w:type="even" r:id="rId9"/>
          <w:headerReference w:type="default" r:id="rId10"/>
          <w:footerReference w:type="even" r:id="rId11"/>
          <w:footerReference w:type="default" r:id="rId12"/>
          <w:headerReference w:type="first" r:id="rId13"/>
          <w:footerReference w:type="first" r:id="rId14"/>
          <w:type w:val="oddPage"/>
          <w:pgSz w:w="11907" w:h="16840" w:code="9"/>
          <w:pgMar w:top="1701" w:right="1474" w:bottom="1418" w:left="1474" w:header="1134" w:footer="992" w:gutter="0"/>
          <w:pgNumType w:fmt="upperRoman"/>
          <w:cols w:space="425"/>
          <w:titlePg/>
          <w:docGrid w:linePitch="384" w:charSpace="7430"/>
        </w:sectPr>
      </w:pPr>
    </w:p>
    <w:p w14:paraId="32E80447" w14:textId="3CE8309F" w:rsidR="00770DB1" w:rsidRPr="005F2AF7" w:rsidRDefault="00770DB1" w:rsidP="002F6A90">
      <w:pPr>
        <w:ind w:firstLineChars="0" w:firstLine="0"/>
        <w:jc w:val="left"/>
        <w:rPr>
          <w:b/>
        </w:rPr>
      </w:pPr>
      <w:bookmarkStart w:id="1" w:name="_Toc34995160"/>
      <w:r>
        <w:rPr>
          <w:rFonts w:hint="eastAsia"/>
          <w:b/>
        </w:rPr>
        <w:lastRenderedPageBreak/>
        <w:t>实验</w:t>
      </w:r>
      <w:r w:rsidRPr="005F2AF7">
        <w:rPr>
          <w:b/>
        </w:rPr>
        <w:t>题目：</w:t>
      </w:r>
      <w:r w:rsidR="00677128">
        <w:rPr>
          <w:rFonts w:hint="eastAsia"/>
          <w:b/>
        </w:rPr>
        <w:t>基于</w:t>
      </w:r>
      <w:r w:rsidR="00677128" w:rsidRPr="00CB24AF">
        <w:rPr>
          <w:rFonts w:hint="eastAsia"/>
        </w:rPr>
        <w:t>FPGA</w:t>
      </w:r>
      <w:r w:rsidR="00677128">
        <w:rPr>
          <w:rFonts w:hint="eastAsia"/>
          <w:b/>
        </w:rPr>
        <w:t>的多功能创意番茄钟</w:t>
      </w:r>
    </w:p>
    <w:p w14:paraId="09F8E533" w14:textId="20AF2337" w:rsidR="00770DB1" w:rsidRPr="005F2AF7" w:rsidRDefault="00770DB1" w:rsidP="002F6A90">
      <w:pPr>
        <w:ind w:firstLineChars="0" w:firstLine="0"/>
        <w:jc w:val="left"/>
        <w:rPr>
          <w:b/>
        </w:rPr>
      </w:pPr>
      <w:r>
        <w:rPr>
          <w:rFonts w:hint="eastAsia"/>
          <w:b/>
        </w:rPr>
        <w:t>学生姓名</w:t>
      </w:r>
      <w:r w:rsidRPr="005F2AF7">
        <w:rPr>
          <w:b/>
        </w:rPr>
        <w:t>：</w:t>
      </w:r>
      <w:r w:rsidR="00677128">
        <w:rPr>
          <w:rFonts w:hint="eastAsia"/>
          <w:b/>
        </w:rPr>
        <w:t>聂永欣</w:t>
      </w:r>
    </w:p>
    <w:p w14:paraId="2C7D7AFE" w14:textId="3942F8CF" w:rsidR="00770DB1" w:rsidRPr="005F2AF7" w:rsidRDefault="00770DB1" w:rsidP="002F6A90">
      <w:pPr>
        <w:ind w:firstLineChars="0" w:firstLine="0"/>
        <w:jc w:val="left"/>
        <w:rPr>
          <w:b/>
        </w:rPr>
      </w:pPr>
      <w:r w:rsidRPr="005F2AF7">
        <w:rPr>
          <w:b/>
        </w:rPr>
        <w:t>指导教师：</w:t>
      </w:r>
      <w:r w:rsidR="000F63CE">
        <w:rPr>
          <w:rFonts w:hint="eastAsia"/>
          <w:b/>
        </w:rPr>
        <w:t>金印斌</w:t>
      </w:r>
    </w:p>
    <w:p w14:paraId="64E43538" w14:textId="77777777" w:rsidR="00770DB1" w:rsidRPr="00427769" w:rsidRDefault="00770DB1" w:rsidP="0042063C">
      <w:pPr>
        <w:spacing w:beforeLines="300" w:before="720" w:afterLines="200" w:after="480"/>
        <w:ind w:firstLineChars="0" w:firstLine="0"/>
        <w:jc w:val="center"/>
        <w:rPr>
          <w:b/>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427769">
        <w:rPr>
          <w:rFonts w:hint="eastAsia"/>
          <w:b/>
          <w:sz w:val="32"/>
          <w:szCs w:val="32"/>
        </w:rPr>
        <w:t>摘</w:t>
      </w:r>
      <w:r w:rsidRPr="00427769">
        <w:rPr>
          <w:rFonts w:hint="eastAsia"/>
          <w:b/>
          <w:sz w:val="32"/>
          <w:szCs w:val="32"/>
        </w:rPr>
        <w:t xml:space="preserve">  </w:t>
      </w:r>
      <w:r w:rsidRPr="00427769">
        <w:rPr>
          <w:rFonts w:hint="eastAsia"/>
          <w:b/>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14:paraId="56133D83" w14:textId="2DAB6307" w:rsidR="00782C0D" w:rsidRDefault="00CF2623" w:rsidP="00782C0D">
      <w:pPr>
        <w:ind w:firstLine="480"/>
      </w:pPr>
      <w:r>
        <w:rPr>
          <w:rFonts w:hint="eastAsia"/>
        </w:rPr>
        <w:t>本文详细介绍了一款基于</w:t>
      </w:r>
      <w:r>
        <w:rPr>
          <w:rFonts w:hint="eastAsia"/>
        </w:rPr>
        <w:t>FPGA</w:t>
      </w:r>
      <w:r>
        <w:t xml:space="preserve"> </w:t>
      </w:r>
      <w:r>
        <w:rPr>
          <w:rFonts w:hint="eastAsia"/>
        </w:rPr>
        <w:t>EGO</w:t>
      </w:r>
      <w:r>
        <w:t>1</w:t>
      </w:r>
      <w:r>
        <w:rPr>
          <w:rFonts w:hint="eastAsia"/>
        </w:rPr>
        <w:t>开发板的创意番茄钟，通过实验完成一款具有</w:t>
      </w:r>
      <w:r>
        <w:rPr>
          <w:rFonts w:hint="eastAsia"/>
        </w:rPr>
        <w:t>2</w:t>
      </w:r>
      <w:r>
        <w:t>5</w:t>
      </w:r>
      <w:r>
        <w:rPr>
          <w:rFonts w:hint="eastAsia"/>
        </w:rPr>
        <w:t>分钟和</w:t>
      </w:r>
      <w:r>
        <w:rPr>
          <w:rFonts w:hint="eastAsia"/>
        </w:rPr>
        <w:t>5</w:t>
      </w:r>
      <w:r>
        <w:rPr>
          <w:rFonts w:hint="eastAsia"/>
        </w:rPr>
        <w:t>分钟倒计时以及可以进行按键控制功能的番茄钟。</w:t>
      </w:r>
    </w:p>
    <w:p w14:paraId="3D8D0C22" w14:textId="00F294C7" w:rsidR="00CF2623" w:rsidRDefault="00CF2623" w:rsidP="00782C0D">
      <w:pPr>
        <w:ind w:firstLine="480"/>
      </w:pPr>
      <w:r>
        <w:rPr>
          <w:rFonts w:hint="eastAsia"/>
        </w:rPr>
        <w:t>实验内容主要包括三大部分：一是番茄钟的基本倒计时功能</w:t>
      </w:r>
      <w:r w:rsidR="00AC39C5">
        <w:rPr>
          <w:rFonts w:hint="eastAsia"/>
        </w:rPr>
        <w:t>并可以通过按键暂停并重置，在倒计时结束后，通过数码管的闪烁表示倒计时结束</w:t>
      </w:r>
      <w:r w:rsidR="00DA5ED2">
        <w:rPr>
          <w:rFonts w:hint="eastAsia"/>
        </w:rPr>
        <w:t>，</w:t>
      </w:r>
      <w:r w:rsidR="00AC39C5">
        <w:rPr>
          <w:rFonts w:hint="eastAsia"/>
        </w:rPr>
        <w:t>；</w:t>
      </w:r>
      <w:r>
        <w:rPr>
          <w:rFonts w:hint="eastAsia"/>
        </w:rPr>
        <w:t>二是记录番茄钟的循环周期并使用数码管显示</w:t>
      </w:r>
      <w:r w:rsidR="00AC39C5">
        <w:rPr>
          <w:rFonts w:hint="eastAsia"/>
        </w:rPr>
        <w:t>已经进行的周期数；</w:t>
      </w:r>
      <w:r>
        <w:rPr>
          <w:rFonts w:hint="eastAsia"/>
        </w:rPr>
        <w:t>三是能够自动调节倒计时的时间</w:t>
      </w:r>
      <w:r w:rsidR="00AC39C5">
        <w:rPr>
          <w:rFonts w:hint="eastAsia"/>
        </w:rPr>
        <w:t>，</w:t>
      </w:r>
      <w:r>
        <w:rPr>
          <w:rFonts w:hint="eastAsia"/>
        </w:rPr>
        <w:t>包括</w:t>
      </w:r>
      <w:r w:rsidR="0006582D">
        <w:rPr>
          <w:rFonts w:hint="eastAsia"/>
        </w:rPr>
        <w:t>休息时间和工作时间的</w:t>
      </w:r>
      <w:r>
        <w:rPr>
          <w:rFonts w:hint="eastAsia"/>
        </w:rPr>
        <w:t>分钟和秒数的长度</w:t>
      </w:r>
      <w:r w:rsidR="0006582D">
        <w:rPr>
          <w:rFonts w:hint="eastAsia"/>
        </w:rPr>
        <w:t>，通过按键实现</w:t>
      </w:r>
      <w:r w:rsidR="00911FF5">
        <w:rPr>
          <w:rFonts w:hint="eastAsia"/>
        </w:rPr>
        <w:t>。</w:t>
      </w:r>
      <w:r w:rsidR="00DA5ED2">
        <w:rPr>
          <w:rFonts w:hint="eastAsia"/>
        </w:rPr>
        <w:t>这一部分主要通过有限状态机实现</w:t>
      </w:r>
      <w:r w:rsidR="005429AE">
        <w:rPr>
          <w:rFonts w:hint="eastAsia"/>
        </w:rPr>
        <w:t>。</w:t>
      </w:r>
    </w:p>
    <w:p w14:paraId="1ED2721A" w14:textId="26D20C8C" w:rsidR="003E3A86" w:rsidRDefault="003E3A86" w:rsidP="00782C0D">
      <w:pPr>
        <w:ind w:firstLine="480"/>
      </w:pPr>
      <w:r>
        <w:rPr>
          <w:rFonts w:hint="eastAsia"/>
        </w:rPr>
        <w:t>最后，通过</w:t>
      </w:r>
      <w:r w:rsidR="00B14CE1" w:rsidRPr="00B14CE1">
        <w:rPr>
          <w:rFonts w:hint="eastAsia"/>
        </w:rPr>
        <w:t>Xilinx</w:t>
      </w:r>
      <w:r w:rsidR="00B14CE1" w:rsidRPr="00B14CE1">
        <w:rPr>
          <w:rFonts w:hint="eastAsia"/>
        </w:rPr>
        <w:t>的</w:t>
      </w:r>
      <w:r w:rsidR="00B14CE1" w:rsidRPr="00B14CE1">
        <w:rPr>
          <w:rFonts w:hint="eastAsia"/>
        </w:rPr>
        <w:t>7</w:t>
      </w:r>
      <w:r w:rsidR="00B14CE1" w:rsidRPr="00B14CE1">
        <w:rPr>
          <w:rFonts w:hint="eastAsia"/>
        </w:rPr>
        <w:t>系列</w:t>
      </w:r>
      <w:r w:rsidR="00B14CE1" w:rsidRPr="00B14CE1">
        <w:rPr>
          <w:rFonts w:hint="eastAsia"/>
        </w:rPr>
        <w:t>FPGA</w:t>
      </w:r>
      <w:r w:rsidR="00B14CE1" w:rsidRPr="00B14CE1">
        <w:rPr>
          <w:rFonts w:hint="eastAsia"/>
        </w:rPr>
        <w:t>增加了</w:t>
      </w:r>
      <w:r w:rsidR="00B14CE1" w:rsidRPr="00B14CE1">
        <w:rPr>
          <w:rFonts w:hint="eastAsia"/>
        </w:rPr>
        <w:t>XADC</w:t>
      </w:r>
      <w:r w:rsidR="00B14CE1" w:rsidRPr="00B14CE1">
        <w:rPr>
          <w:rFonts w:hint="eastAsia"/>
        </w:rPr>
        <w:t>硬核模块</w:t>
      </w:r>
      <w:r w:rsidR="00BF055D">
        <w:rPr>
          <w:rFonts w:hint="eastAsia"/>
        </w:rPr>
        <w:t>与</w:t>
      </w:r>
      <w:r>
        <w:rPr>
          <w:rFonts w:hint="eastAsia"/>
        </w:rPr>
        <w:t>的</w:t>
      </w:r>
      <w:r w:rsidR="003D025A">
        <w:rPr>
          <w:rFonts w:hint="eastAsia"/>
        </w:rPr>
        <w:t>电位</w:t>
      </w:r>
      <w:r>
        <w:rPr>
          <w:rFonts w:hint="eastAsia"/>
        </w:rPr>
        <w:t>器，加入了调节数码管亮度这一功能</w:t>
      </w:r>
      <w:r w:rsidR="00F70D36">
        <w:rPr>
          <w:rFonts w:hint="eastAsia"/>
        </w:rPr>
        <w:t>，即通过转动电位器控制数码管亮度</w:t>
      </w:r>
      <w:r>
        <w:rPr>
          <w:rFonts w:hint="eastAsia"/>
        </w:rPr>
        <w:t>。</w:t>
      </w:r>
    </w:p>
    <w:p w14:paraId="4567B9A1" w14:textId="77777777" w:rsidR="00911FF5" w:rsidRPr="00AC39C5" w:rsidRDefault="00911FF5" w:rsidP="00782C0D">
      <w:pPr>
        <w:ind w:firstLine="480"/>
      </w:pPr>
    </w:p>
    <w:p w14:paraId="14C2DC76" w14:textId="41EC12CE" w:rsidR="00782C0D" w:rsidRDefault="002F6A90" w:rsidP="00782C0D">
      <w:pPr>
        <w:ind w:firstLine="422"/>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r w:rsidR="00911FF5">
        <w:rPr>
          <w:rFonts w:hint="eastAsia"/>
          <w:sz w:val="21"/>
        </w:rPr>
        <w:t>基本倒计时</w:t>
      </w:r>
      <w:r w:rsidR="00CF2623">
        <w:rPr>
          <w:rFonts w:hint="eastAsia"/>
          <w:sz w:val="21"/>
        </w:rPr>
        <w:t>；</w:t>
      </w:r>
      <w:r w:rsidR="00911FF5">
        <w:rPr>
          <w:rFonts w:hint="eastAsia"/>
          <w:sz w:val="21"/>
        </w:rPr>
        <w:t>有限状态机；循环周期</w:t>
      </w:r>
      <w:r w:rsidR="00CF2623">
        <w:rPr>
          <w:rFonts w:hint="eastAsia"/>
          <w:sz w:val="21"/>
        </w:rPr>
        <w:t>；</w:t>
      </w:r>
      <w:r w:rsidR="00D54499" w:rsidRPr="00D54499">
        <w:rPr>
          <w:rFonts w:hint="eastAsia"/>
          <w:sz w:val="21"/>
        </w:rPr>
        <w:t>XADC</w:t>
      </w:r>
      <w:r w:rsidR="00D54499" w:rsidRPr="00D54499">
        <w:rPr>
          <w:rFonts w:hint="eastAsia"/>
          <w:sz w:val="21"/>
        </w:rPr>
        <w:t>硬核模块</w:t>
      </w:r>
      <w:r w:rsidR="00D54499">
        <w:rPr>
          <w:rFonts w:hint="eastAsia"/>
          <w:sz w:val="21"/>
        </w:rPr>
        <w:t>；亮度控制</w:t>
      </w:r>
    </w:p>
    <w:p w14:paraId="4913E9DC" w14:textId="77777777" w:rsidR="00DC1AAC" w:rsidRPr="00083B05" w:rsidRDefault="00DC1AAC" w:rsidP="002F6A90">
      <w:pPr>
        <w:ind w:firstLine="420"/>
        <w:rPr>
          <w:sz w:val="21"/>
        </w:rPr>
      </w:pPr>
    </w:p>
    <w:p w14:paraId="1BFF7544" w14:textId="77777777" w:rsidR="002505B1" w:rsidRPr="00177AF9" w:rsidRDefault="002505B1" w:rsidP="002F6A90">
      <w:pPr>
        <w:ind w:firstLine="420"/>
        <w:rPr>
          <w:sz w:val="21"/>
        </w:rPr>
      </w:pPr>
    </w:p>
    <w:p w14:paraId="32426B19" w14:textId="77777777" w:rsidR="00A8356B" w:rsidRDefault="00A8356B" w:rsidP="002F6A90">
      <w:pPr>
        <w:ind w:firstLine="420"/>
        <w:rPr>
          <w:sz w:val="21"/>
        </w:rPr>
      </w:pPr>
    </w:p>
    <w:p w14:paraId="39137D2B" w14:textId="77777777" w:rsidR="002F6A90" w:rsidRDefault="002F6A90" w:rsidP="002F6A90">
      <w:pPr>
        <w:ind w:firstLine="420"/>
        <w:rPr>
          <w:sz w:val="21"/>
        </w:rPr>
      </w:pPr>
    </w:p>
    <w:p w14:paraId="3BB5A15B" w14:textId="77777777" w:rsidR="00952F3C" w:rsidRDefault="00952F3C" w:rsidP="009F526F">
      <w:pPr>
        <w:ind w:left="687" w:hangingChars="285" w:hanging="687"/>
        <w:rPr>
          <w:b/>
        </w:rPr>
      </w:pPr>
    </w:p>
    <w:p w14:paraId="41FBE584" w14:textId="77777777" w:rsidR="009F6F22" w:rsidRPr="009F6F22" w:rsidRDefault="009F6F22" w:rsidP="009F6F22">
      <w:pPr>
        <w:ind w:firstLine="480"/>
      </w:pPr>
    </w:p>
    <w:p w14:paraId="77A0E166" w14:textId="77777777" w:rsidR="009F6F22" w:rsidRPr="009F6F22" w:rsidRDefault="009F6F22" w:rsidP="009F6F22">
      <w:pPr>
        <w:ind w:firstLine="480"/>
      </w:pPr>
    </w:p>
    <w:p w14:paraId="71F40E32" w14:textId="77777777" w:rsidR="009F6F22" w:rsidRPr="009F6F22" w:rsidRDefault="009F6F22" w:rsidP="009F6F22">
      <w:pPr>
        <w:ind w:firstLine="480"/>
      </w:pPr>
    </w:p>
    <w:p w14:paraId="3AD19604" w14:textId="77777777" w:rsidR="009F6F22" w:rsidRPr="009F6F22" w:rsidRDefault="009F6F22" w:rsidP="009F6F22">
      <w:pPr>
        <w:ind w:firstLine="480"/>
      </w:pPr>
    </w:p>
    <w:p w14:paraId="1574E90E" w14:textId="77777777" w:rsidR="009F6F22" w:rsidRPr="009F6F22" w:rsidRDefault="009F6F22" w:rsidP="009F6F22">
      <w:pPr>
        <w:ind w:firstLine="480"/>
      </w:pPr>
    </w:p>
    <w:p w14:paraId="411D6A25" w14:textId="77777777" w:rsidR="009F6F22" w:rsidRPr="009F6F22" w:rsidRDefault="009F6F22" w:rsidP="009F6F22">
      <w:pPr>
        <w:ind w:firstLine="480"/>
      </w:pPr>
    </w:p>
    <w:p w14:paraId="207DDFCA" w14:textId="77777777" w:rsidR="009F6F22" w:rsidRPr="009F6F22" w:rsidRDefault="009F6F22" w:rsidP="009F6F22">
      <w:pPr>
        <w:ind w:firstLine="480"/>
      </w:pPr>
    </w:p>
    <w:p w14:paraId="17FF13C3" w14:textId="77777777" w:rsidR="009F6F22" w:rsidRPr="009F6F22" w:rsidRDefault="009F6F22" w:rsidP="009F6F22">
      <w:pPr>
        <w:ind w:firstLine="480"/>
      </w:pPr>
    </w:p>
    <w:p w14:paraId="2FA5EF57" w14:textId="77777777" w:rsidR="009F6F22" w:rsidRPr="009F6F22" w:rsidRDefault="009F6F22" w:rsidP="009F6F22">
      <w:pPr>
        <w:ind w:firstLine="480"/>
      </w:pPr>
    </w:p>
    <w:p w14:paraId="0BDBABBC" w14:textId="77777777" w:rsidR="009F6F22" w:rsidRPr="009F6F22" w:rsidRDefault="009F6F22" w:rsidP="009F6F22">
      <w:pPr>
        <w:ind w:firstLine="480"/>
      </w:pPr>
    </w:p>
    <w:p w14:paraId="0557F795" w14:textId="77777777" w:rsidR="009F6F22" w:rsidRPr="009F6F22" w:rsidRDefault="009F6F22" w:rsidP="009F6F22">
      <w:pPr>
        <w:ind w:firstLine="480"/>
      </w:pPr>
    </w:p>
    <w:p w14:paraId="1AC1D005" w14:textId="77777777" w:rsidR="009F6F22" w:rsidRPr="009F6F22" w:rsidRDefault="009F6F22" w:rsidP="009F6F22">
      <w:pPr>
        <w:ind w:firstLine="480"/>
      </w:pPr>
    </w:p>
    <w:p w14:paraId="18560ED5" w14:textId="77777777" w:rsidR="009F6F22" w:rsidRPr="009F6F22" w:rsidRDefault="009F6F22" w:rsidP="009F6F22">
      <w:pPr>
        <w:ind w:firstLine="480"/>
      </w:pPr>
    </w:p>
    <w:p w14:paraId="3883D201" w14:textId="77777777" w:rsidR="009F6F22" w:rsidRPr="009F6F22" w:rsidRDefault="009F6F22" w:rsidP="009F6F22">
      <w:pPr>
        <w:ind w:firstLine="480"/>
      </w:pPr>
    </w:p>
    <w:p w14:paraId="341C34EC" w14:textId="77777777" w:rsidR="009F6F22" w:rsidRPr="009F6F22" w:rsidRDefault="009F6F22" w:rsidP="009F6F22">
      <w:pPr>
        <w:ind w:firstLine="480"/>
      </w:pPr>
    </w:p>
    <w:p w14:paraId="3927234B" w14:textId="77777777" w:rsidR="009F6F22" w:rsidRDefault="009F6F22" w:rsidP="009F6F22">
      <w:pPr>
        <w:ind w:firstLine="480"/>
      </w:pPr>
    </w:p>
    <w:p w14:paraId="2D81BAC1" w14:textId="77777777" w:rsidR="00782C0D" w:rsidRDefault="00782C0D" w:rsidP="009F6F22">
      <w:pPr>
        <w:ind w:firstLine="480"/>
      </w:pPr>
    </w:p>
    <w:p w14:paraId="64E65507" w14:textId="77777777" w:rsidR="00782C0D" w:rsidRDefault="00782C0D" w:rsidP="009F6F22">
      <w:pPr>
        <w:ind w:firstLine="480"/>
      </w:pPr>
    </w:p>
    <w:p w14:paraId="7358E25A" w14:textId="77777777" w:rsidR="00782C0D" w:rsidRDefault="00782C0D" w:rsidP="009F6F22">
      <w:pPr>
        <w:ind w:firstLine="480"/>
        <w:sectPr w:rsidR="00782C0D" w:rsidSect="00482C15">
          <w:headerReference w:type="even" r:id="rId15"/>
          <w:headerReference w:type="default" r:id="rId16"/>
          <w:footerReference w:type="default" r:id="rId17"/>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14:paraId="33F09DB8" w14:textId="77777777" w:rsidR="004205A8" w:rsidRPr="004205A8" w:rsidRDefault="004205A8" w:rsidP="004205A8">
      <w:pPr>
        <w:ind w:firstLineChars="0" w:firstLine="0"/>
        <w:jc w:val="center"/>
        <w:rPr>
          <w:sz w:val="10"/>
          <w:szCs w:val="10"/>
        </w:rPr>
      </w:pPr>
    </w:p>
    <w:p w14:paraId="30DF5B9C" w14:textId="77777777" w:rsidR="00324699" w:rsidRPr="00E41924" w:rsidRDefault="00E01597" w:rsidP="00481268">
      <w:pPr>
        <w:pStyle w:val="af4"/>
        <w:rPr>
          <w:b/>
        </w:rPr>
      </w:pPr>
      <w:r w:rsidRPr="00E41924">
        <w:rPr>
          <w:rFonts w:hint="eastAsia"/>
          <w:b/>
        </w:rPr>
        <w:t>目</w:t>
      </w:r>
      <w:r w:rsidRPr="00E41924">
        <w:rPr>
          <w:rFonts w:hint="eastAsia"/>
          <w:b/>
        </w:rPr>
        <w:t xml:space="preserve">  </w:t>
      </w:r>
      <w:r w:rsidRPr="00E41924">
        <w:rPr>
          <w:rFonts w:hint="eastAsia"/>
          <w:b/>
        </w:rPr>
        <w:t>录</w:t>
      </w:r>
    </w:p>
    <w:p w14:paraId="0DF82308" w14:textId="535FD9E1" w:rsidR="008928B6" w:rsidRPr="00BC41A8" w:rsidRDefault="005C065F">
      <w:pPr>
        <w:pStyle w:val="TOC1"/>
        <w:tabs>
          <w:tab w:val="right" w:leader="dot" w:pos="8949"/>
        </w:tabs>
        <w:rPr>
          <w:rFonts w:ascii="等线" w:eastAsia="等线" w:hAnsi="等线"/>
          <w:sz w:val="21"/>
          <w:szCs w:val="22"/>
        </w:rPr>
      </w:pPr>
      <w:r>
        <w:fldChar w:fldCharType="begin"/>
      </w:r>
      <w:r>
        <w:instrText xml:space="preserve"> TOC \o "1-3" \h \z \u </w:instrText>
      </w:r>
      <w:r>
        <w:fldChar w:fldCharType="separate"/>
      </w:r>
      <w:hyperlink w:anchor="_Toc57972611" w:history="1">
        <w:r w:rsidR="008928B6" w:rsidRPr="00AF3270">
          <w:rPr>
            <w:rStyle w:val="ae"/>
          </w:rPr>
          <w:t xml:space="preserve">1 </w:t>
        </w:r>
        <w:r w:rsidR="008928B6" w:rsidRPr="00AF3270">
          <w:rPr>
            <w:rStyle w:val="ae"/>
          </w:rPr>
          <w:t>前</w:t>
        </w:r>
        <w:r w:rsidR="008928B6" w:rsidRPr="00AF3270">
          <w:rPr>
            <w:rStyle w:val="ae"/>
          </w:rPr>
          <w:t xml:space="preserve">  </w:t>
        </w:r>
        <w:r w:rsidR="008928B6" w:rsidRPr="00AF3270">
          <w:rPr>
            <w:rStyle w:val="ae"/>
          </w:rPr>
          <w:t>言</w:t>
        </w:r>
        <w:r w:rsidR="008928B6">
          <w:rPr>
            <w:webHidden/>
          </w:rPr>
          <w:tab/>
        </w:r>
        <w:r w:rsidR="008928B6">
          <w:rPr>
            <w:webHidden/>
          </w:rPr>
          <w:fldChar w:fldCharType="begin"/>
        </w:r>
        <w:r w:rsidR="008928B6">
          <w:rPr>
            <w:webHidden/>
          </w:rPr>
          <w:instrText xml:space="preserve"> PAGEREF _Toc57972611 \h </w:instrText>
        </w:r>
        <w:r w:rsidR="008928B6">
          <w:rPr>
            <w:webHidden/>
          </w:rPr>
        </w:r>
        <w:r w:rsidR="008928B6">
          <w:rPr>
            <w:webHidden/>
          </w:rPr>
          <w:fldChar w:fldCharType="separate"/>
        </w:r>
        <w:r w:rsidR="00560827">
          <w:rPr>
            <w:webHidden/>
          </w:rPr>
          <w:t>1</w:t>
        </w:r>
        <w:r w:rsidR="008928B6">
          <w:rPr>
            <w:webHidden/>
          </w:rPr>
          <w:fldChar w:fldCharType="end"/>
        </w:r>
      </w:hyperlink>
    </w:p>
    <w:p w14:paraId="03649585" w14:textId="6BE9081D" w:rsidR="008928B6" w:rsidRPr="00BC41A8" w:rsidRDefault="008928B6">
      <w:pPr>
        <w:pStyle w:val="TOC2"/>
        <w:tabs>
          <w:tab w:val="right" w:leader="dot" w:pos="8949"/>
        </w:tabs>
        <w:ind w:left="240"/>
        <w:rPr>
          <w:rFonts w:ascii="等线" w:eastAsia="等线" w:hAnsi="等线"/>
          <w:sz w:val="21"/>
          <w:szCs w:val="22"/>
        </w:rPr>
      </w:pPr>
      <w:hyperlink w:anchor="_Toc57972612" w:history="1">
        <w:r w:rsidRPr="00AF3270">
          <w:rPr>
            <w:rStyle w:val="ae"/>
          </w:rPr>
          <w:t xml:space="preserve">1.1 </w:t>
        </w:r>
        <w:r w:rsidRPr="00AF3270">
          <w:rPr>
            <w:rStyle w:val="ae"/>
          </w:rPr>
          <w:t>设计背景</w:t>
        </w:r>
        <w:r>
          <w:rPr>
            <w:webHidden/>
          </w:rPr>
          <w:tab/>
        </w:r>
        <w:r>
          <w:rPr>
            <w:webHidden/>
          </w:rPr>
          <w:fldChar w:fldCharType="begin"/>
        </w:r>
        <w:r>
          <w:rPr>
            <w:webHidden/>
          </w:rPr>
          <w:instrText xml:space="preserve"> PAGEREF _Toc57972612 \h </w:instrText>
        </w:r>
        <w:r>
          <w:rPr>
            <w:webHidden/>
          </w:rPr>
        </w:r>
        <w:r>
          <w:rPr>
            <w:webHidden/>
          </w:rPr>
          <w:fldChar w:fldCharType="separate"/>
        </w:r>
        <w:r w:rsidR="00560827">
          <w:rPr>
            <w:webHidden/>
          </w:rPr>
          <w:t>1</w:t>
        </w:r>
        <w:r>
          <w:rPr>
            <w:webHidden/>
          </w:rPr>
          <w:fldChar w:fldCharType="end"/>
        </w:r>
      </w:hyperlink>
    </w:p>
    <w:p w14:paraId="44C8B7DA" w14:textId="3F73EF45" w:rsidR="008928B6" w:rsidRPr="00BC41A8" w:rsidRDefault="008928B6">
      <w:pPr>
        <w:pStyle w:val="TOC2"/>
        <w:tabs>
          <w:tab w:val="right" w:leader="dot" w:pos="8949"/>
        </w:tabs>
        <w:ind w:left="240"/>
        <w:rPr>
          <w:rFonts w:ascii="等线" w:eastAsia="等线" w:hAnsi="等线"/>
          <w:sz w:val="21"/>
          <w:szCs w:val="22"/>
        </w:rPr>
      </w:pPr>
      <w:hyperlink w:anchor="_Toc57972613" w:history="1">
        <w:r w:rsidRPr="00AF3270">
          <w:rPr>
            <w:rStyle w:val="ae"/>
          </w:rPr>
          <w:t xml:space="preserve">1.2 </w:t>
        </w:r>
        <w:r w:rsidRPr="00AF3270">
          <w:rPr>
            <w:rStyle w:val="ae"/>
          </w:rPr>
          <w:t>主要实现的功能</w:t>
        </w:r>
        <w:r>
          <w:rPr>
            <w:webHidden/>
          </w:rPr>
          <w:tab/>
        </w:r>
        <w:r>
          <w:rPr>
            <w:webHidden/>
          </w:rPr>
          <w:fldChar w:fldCharType="begin"/>
        </w:r>
        <w:r>
          <w:rPr>
            <w:webHidden/>
          </w:rPr>
          <w:instrText xml:space="preserve"> PAGEREF _Toc57972613 \h </w:instrText>
        </w:r>
        <w:r>
          <w:rPr>
            <w:webHidden/>
          </w:rPr>
        </w:r>
        <w:r>
          <w:rPr>
            <w:webHidden/>
          </w:rPr>
          <w:fldChar w:fldCharType="separate"/>
        </w:r>
        <w:r w:rsidR="00560827">
          <w:rPr>
            <w:webHidden/>
          </w:rPr>
          <w:t>1</w:t>
        </w:r>
        <w:r>
          <w:rPr>
            <w:webHidden/>
          </w:rPr>
          <w:fldChar w:fldCharType="end"/>
        </w:r>
      </w:hyperlink>
    </w:p>
    <w:p w14:paraId="63420A4C" w14:textId="1F524027" w:rsidR="008928B6" w:rsidRPr="00BC41A8" w:rsidRDefault="008928B6">
      <w:pPr>
        <w:pStyle w:val="TOC2"/>
        <w:tabs>
          <w:tab w:val="right" w:leader="dot" w:pos="8949"/>
        </w:tabs>
        <w:ind w:left="240"/>
        <w:rPr>
          <w:rFonts w:ascii="等线" w:eastAsia="等线" w:hAnsi="等线"/>
          <w:sz w:val="21"/>
          <w:szCs w:val="22"/>
        </w:rPr>
      </w:pPr>
      <w:hyperlink w:anchor="_Toc57972614" w:history="1">
        <w:r w:rsidRPr="00AF3270">
          <w:rPr>
            <w:rStyle w:val="ae"/>
          </w:rPr>
          <w:t xml:space="preserve">1.3 </w:t>
        </w:r>
        <w:r w:rsidRPr="00AF3270">
          <w:rPr>
            <w:rStyle w:val="ae"/>
          </w:rPr>
          <w:t>设计思路</w:t>
        </w:r>
        <w:r>
          <w:rPr>
            <w:webHidden/>
          </w:rPr>
          <w:tab/>
        </w:r>
        <w:r>
          <w:rPr>
            <w:webHidden/>
          </w:rPr>
          <w:fldChar w:fldCharType="begin"/>
        </w:r>
        <w:r>
          <w:rPr>
            <w:webHidden/>
          </w:rPr>
          <w:instrText xml:space="preserve"> PAGEREF _Toc57972614 \h </w:instrText>
        </w:r>
        <w:r>
          <w:rPr>
            <w:webHidden/>
          </w:rPr>
        </w:r>
        <w:r>
          <w:rPr>
            <w:webHidden/>
          </w:rPr>
          <w:fldChar w:fldCharType="separate"/>
        </w:r>
        <w:r w:rsidR="00560827">
          <w:rPr>
            <w:webHidden/>
          </w:rPr>
          <w:t>2</w:t>
        </w:r>
        <w:r>
          <w:rPr>
            <w:webHidden/>
          </w:rPr>
          <w:fldChar w:fldCharType="end"/>
        </w:r>
      </w:hyperlink>
    </w:p>
    <w:p w14:paraId="7791F938" w14:textId="44609335" w:rsidR="008928B6" w:rsidRPr="00BC41A8" w:rsidRDefault="008928B6">
      <w:pPr>
        <w:pStyle w:val="TOC2"/>
        <w:tabs>
          <w:tab w:val="right" w:leader="dot" w:pos="8949"/>
        </w:tabs>
        <w:ind w:left="240"/>
        <w:rPr>
          <w:rFonts w:ascii="等线" w:eastAsia="等线" w:hAnsi="等线"/>
          <w:sz w:val="21"/>
          <w:szCs w:val="22"/>
        </w:rPr>
      </w:pPr>
      <w:hyperlink w:anchor="_Toc57972615" w:history="1">
        <w:r w:rsidRPr="00AF3270">
          <w:rPr>
            <w:rStyle w:val="ae"/>
          </w:rPr>
          <w:t xml:space="preserve">1.4 </w:t>
        </w:r>
        <w:r w:rsidRPr="00AF3270">
          <w:rPr>
            <w:rStyle w:val="ae"/>
          </w:rPr>
          <w:t>设计难点与亮点</w:t>
        </w:r>
        <w:r>
          <w:rPr>
            <w:webHidden/>
          </w:rPr>
          <w:tab/>
        </w:r>
        <w:r>
          <w:rPr>
            <w:webHidden/>
          </w:rPr>
          <w:fldChar w:fldCharType="begin"/>
        </w:r>
        <w:r>
          <w:rPr>
            <w:webHidden/>
          </w:rPr>
          <w:instrText xml:space="preserve"> PAGEREF _Toc57972615 \h </w:instrText>
        </w:r>
        <w:r>
          <w:rPr>
            <w:webHidden/>
          </w:rPr>
        </w:r>
        <w:r>
          <w:rPr>
            <w:webHidden/>
          </w:rPr>
          <w:fldChar w:fldCharType="separate"/>
        </w:r>
        <w:r w:rsidR="00560827">
          <w:rPr>
            <w:webHidden/>
          </w:rPr>
          <w:t>2</w:t>
        </w:r>
        <w:r>
          <w:rPr>
            <w:webHidden/>
          </w:rPr>
          <w:fldChar w:fldCharType="end"/>
        </w:r>
      </w:hyperlink>
    </w:p>
    <w:p w14:paraId="3612E3F6" w14:textId="2E7CD286" w:rsidR="008928B6" w:rsidRPr="00BC41A8" w:rsidRDefault="008928B6">
      <w:pPr>
        <w:pStyle w:val="TOC3"/>
        <w:tabs>
          <w:tab w:val="right" w:leader="dot" w:pos="8949"/>
        </w:tabs>
        <w:ind w:left="480"/>
        <w:rPr>
          <w:rFonts w:ascii="等线" w:eastAsia="等线" w:hAnsi="等线"/>
          <w:sz w:val="21"/>
          <w:szCs w:val="22"/>
        </w:rPr>
      </w:pPr>
      <w:hyperlink w:anchor="_Toc57972616" w:history="1">
        <w:r w:rsidRPr="00AF3270">
          <w:rPr>
            <w:rStyle w:val="ae"/>
          </w:rPr>
          <w:t xml:space="preserve">1.4.1 </w:t>
        </w:r>
        <w:r w:rsidRPr="00AF3270">
          <w:rPr>
            <w:rStyle w:val="ae"/>
          </w:rPr>
          <w:t>设计难点</w:t>
        </w:r>
        <w:r>
          <w:rPr>
            <w:webHidden/>
          </w:rPr>
          <w:tab/>
        </w:r>
        <w:r>
          <w:rPr>
            <w:webHidden/>
          </w:rPr>
          <w:fldChar w:fldCharType="begin"/>
        </w:r>
        <w:r>
          <w:rPr>
            <w:webHidden/>
          </w:rPr>
          <w:instrText xml:space="preserve"> PAGEREF _Toc57972616 \h </w:instrText>
        </w:r>
        <w:r>
          <w:rPr>
            <w:webHidden/>
          </w:rPr>
        </w:r>
        <w:r>
          <w:rPr>
            <w:webHidden/>
          </w:rPr>
          <w:fldChar w:fldCharType="separate"/>
        </w:r>
        <w:r w:rsidR="00560827">
          <w:rPr>
            <w:webHidden/>
          </w:rPr>
          <w:t>2</w:t>
        </w:r>
        <w:r>
          <w:rPr>
            <w:webHidden/>
          </w:rPr>
          <w:fldChar w:fldCharType="end"/>
        </w:r>
      </w:hyperlink>
    </w:p>
    <w:p w14:paraId="0DC02FB5" w14:textId="2E8FF6D3" w:rsidR="008928B6" w:rsidRPr="00BC41A8" w:rsidRDefault="008928B6">
      <w:pPr>
        <w:pStyle w:val="TOC3"/>
        <w:tabs>
          <w:tab w:val="right" w:leader="dot" w:pos="8949"/>
        </w:tabs>
        <w:ind w:left="480"/>
        <w:rPr>
          <w:rFonts w:ascii="等线" w:eastAsia="等线" w:hAnsi="等线"/>
          <w:sz w:val="21"/>
          <w:szCs w:val="22"/>
        </w:rPr>
      </w:pPr>
      <w:hyperlink w:anchor="_Toc57972617" w:history="1">
        <w:r w:rsidRPr="00AF3270">
          <w:rPr>
            <w:rStyle w:val="ae"/>
          </w:rPr>
          <w:t xml:space="preserve">1.4.2 </w:t>
        </w:r>
        <w:r w:rsidRPr="00AF3270">
          <w:rPr>
            <w:rStyle w:val="ae"/>
          </w:rPr>
          <w:t>设计亮点</w:t>
        </w:r>
        <w:r>
          <w:rPr>
            <w:webHidden/>
          </w:rPr>
          <w:tab/>
        </w:r>
        <w:r>
          <w:rPr>
            <w:webHidden/>
          </w:rPr>
          <w:fldChar w:fldCharType="begin"/>
        </w:r>
        <w:r>
          <w:rPr>
            <w:webHidden/>
          </w:rPr>
          <w:instrText xml:space="preserve"> PAGEREF _Toc57972617 \h </w:instrText>
        </w:r>
        <w:r>
          <w:rPr>
            <w:webHidden/>
          </w:rPr>
        </w:r>
        <w:r>
          <w:rPr>
            <w:webHidden/>
          </w:rPr>
          <w:fldChar w:fldCharType="separate"/>
        </w:r>
        <w:r w:rsidR="00560827">
          <w:rPr>
            <w:webHidden/>
          </w:rPr>
          <w:t>2</w:t>
        </w:r>
        <w:r>
          <w:rPr>
            <w:webHidden/>
          </w:rPr>
          <w:fldChar w:fldCharType="end"/>
        </w:r>
      </w:hyperlink>
    </w:p>
    <w:p w14:paraId="20F2F657" w14:textId="75DD1005" w:rsidR="008928B6" w:rsidRPr="00BC41A8" w:rsidRDefault="008928B6">
      <w:pPr>
        <w:pStyle w:val="TOC1"/>
        <w:tabs>
          <w:tab w:val="right" w:leader="dot" w:pos="8949"/>
        </w:tabs>
        <w:rPr>
          <w:rFonts w:ascii="等线" w:eastAsia="等线" w:hAnsi="等线"/>
          <w:sz w:val="21"/>
          <w:szCs w:val="22"/>
        </w:rPr>
      </w:pPr>
      <w:hyperlink w:anchor="_Toc57972618" w:history="1">
        <w:r w:rsidRPr="00AF3270">
          <w:rPr>
            <w:rStyle w:val="ae"/>
          </w:rPr>
          <w:t xml:space="preserve">2 </w:t>
        </w:r>
        <w:r w:rsidRPr="00AF3270">
          <w:rPr>
            <w:rStyle w:val="ae"/>
          </w:rPr>
          <w:t>系统设计</w:t>
        </w:r>
        <w:r>
          <w:rPr>
            <w:webHidden/>
          </w:rPr>
          <w:tab/>
        </w:r>
        <w:r>
          <w:rPr>
            <w:webHidden/>
          </w:rPr>
          <w:fldChar w:fldCharType="begin"/>
        </w:r>
        <w:r>
          <w:rPr>
            <w:webHidden/>
          </w:rPr>
          <w:instrText xml:space="preserve"> PAGEREF _Toc57972618 \h </w:instrText>
        </w:r>
        <w:r>
          <w:rPr>
            <w:webHidden/>
          </w:rPr>
        </w:r>
        <w:r>
          <w:rPr>
            <w:webHidden/>
          </w:rPr>
          <w:fldChar w:fldCharType="separate"/>
        </w:r>
        <w:r w:rsidR="00560827">
          <w:rPr>
            <w:webHidden/>
          </w:rPr>
          <w:t>4</w:t>
        </w:r>
        <w:r>
          <w:rPr>
            <w:webHidden/>
          </w:rPr>
          <w:fldChar w:fldCharType="end"/>
        </w:r>
      </w:hyperlink>
    </w:p>
    <w:p w14:paraId="23E13B4D" w14:textId="27D14E4B" w:rsidR="008928B6" w:rsidRPr="00BC41A8" w:rsidRDefault="008928B6">
      <w:pPr>
        <w:pStyle w:val="TOC2"/>
        <w:tabs>
          <w:tab w:val="right" w:leader="dot" w:pos="8949"/>
        </w:tabs>
        <w:ind w:left="240"/>
        <w:rPr>
          <w:rFonts w:ascii="等线" w:eastAsia="等线" w:hAnsi="等线"/>
          <w:sz w:val="21"/>
          <w:szCs w:val="22"/>
        </w:rPr>
      </w:pPr>
      <w:hyperlink w:anchor="_Toc57972619" w:history="1">
        <w:r w:rsidRPr="00AF3270">
          <w:rPr>
            <w:rStyle w:val="ae"/>
          </w:rPr>
          <w:t xml:space="preserve">2.1 </w:t>
        </w:r>
        <w:r w:rsidRPr="00AF3270">
          <w:rPr>
            <w:rStyle w:val="ae"/>
          </w:rPr>
          <w:t>总体结构及功能设计</w:t>
        </w:r>
        <w:r>
          <w:rPr>
            <w:webHidden/>
          </w:rPr>
          <w:tab/>
        </w:r>
        <w:r>
          <w:rPr>
            <w:webHidden/>
          </w:rPr>
          <w:fldChar w:fldCharType="begin"/>
        </w:r>
        <w:r>
          <w:rPr>
            <w:webHidden/>
          </w:rPr>
          <w:instrText xml:space="preserve"> PAGEREF _Toc57972619 \h </w:instrText>
        </w:r>
        <w:r>
          <w:rPr>
            <w:webHidden/>
          </w:rPr>
        </w:r>
        <w:r>
          <w:rPr>
            <w:webHidden/>
          </w:rPr>
          <w:fldChar w:fldCharType="separate"/>
        </w:r>
        <w:r w:rsidR="00560827">
          <w:rPr>
            <w:webHidden/>
          </w:rPr>
          <w:t>4</w:t>
        </w:r>
        <w:r>
          <w:rPr>
            <w:webHidden/>
          </w:rPr>
          <w:fldChar w:fldCharType="end"/>
        </w:r>
      </w:hyperlink>
    </w:p>
    <w:p w14:paraId="12ACCEB2" w14:textId="7FFBEF9F" w:rsidR="008928B6" w:rsidRPr="00BC41A8" w:rsidRDefault="008928B6">
      <w:pPr>
        <w:pStyle w:val="TOC3"/>
        <w:tabs>
          <w:tab w:val="right" w:leader="dot" w:pos="8949"/>
        </w:tabs>
        <w:ind w:left="480"/>
        <w:rPr>
          <w:rFonts w:ascii="等线" w:eastAsia="等线" w:hAnsi="等线"/>
          <w:sz w:val="21"/>
          <w:szCs w:val="22"/>
        </w:rPr>
      </w:pPr>
      <w:hyperlink w:anchor="_Toc57972620" w:history="1">
        <w:r w:rsidRPr="00AF3270">
          <w:rPr>
            <w:rStyle w:val="ae"/>
          </w:rPr>
          <w:t xml:space="preserve">2.1.1 </w:t>
        </w:r>
        <w:r w:rsidRPr="00AF3270">
          <w:rPr>
            <w:rStyle w:val="ae"/>
          </w:rPr>
          <w:t>实验平台</w:t>
        </w:r>
        <w:r>
          <w:rPr>
            <w:webHidden/>
          </w:rPr>
          <w:tab/>
        </w:r>
        <w:r>
          <w:rPr>
            <w:webHidden/>
          </w:rPr>
          <w:fldChar w:fldCharType="begin"/>
        </w:r>
        <w:r>
          <w:rPr>
            <w:webHidden/>
          </w:rPr>
          <w:instrText xml:space="preserve"> PAGEREF _Toc57972620 \h </w:instrText>
        </w:r>
        <w:r>
          <w:rPr>
            <w:webHidden/>
          </w:rPr>
        </w:r>
        <w:r>
          <w:rPr>
            <w:webHidden/>
          </w:rPr>
          <w:fldChar w:fldCharType="separate"/>
        </w:r>
        <w:r w:rsidR="00560827">
          <w:rPr>
            <w:webHidden/>
          </w:rPr>
          <w:t>4</w:t>
        </w:r>
        <w:r>
          <w:rPr>
            <w:webHidden/>
          </w:rPr>
          <w:fldChar w:fldCharType="end"/>
        </w:r>
      </w:hyperlink>
    </w:p>
    <w:p w14:paraId="0A822E5A" w14:textId="3A8B15E6" w:rsidR="008928B6" w:rsidRPr="00BC41A8" w:rsidRDefault="008928B6">
      <w:pPr>
        <w:pStyle w:val="TOC3"/>
        <w:tabs>
          <w:tab w:val="right" w:leader="dot" w:pos="8949"/>
        </w:tabs>
        <w:ind w:left="480"/>
        <w:rPr>
          <w:rFonts w:ascii="等线" w:eastAsia="等线" w:hAnsi="等线"/>
          <w:sz w:val="21"/>
          <w:szCs w:val="22"/>
        </w:rPr>
      </w:pPr>
      <w:hyperlink w:anchor="_Toc57972621" w:history="1">
        <w:r w:rsidRPr="00AF3270">
          <w:rPr>
            <w:rStyle w:val="ae"/>
          </w:rPr>
          <w:t xml:space="preserve">2.1.2 </w:t>
        </w:r>
        <w:r w:rsidRPr="00AF3270">
          <w:rPr>
            <w:rStyle w:val="ae"/>
          </w:rPr>
          <w:t>实验设计流程</w:t>
        </w:r>
        <w:r>
          <w:rPr>
            <w:webHidden/>
          </w:rPr>
          <w:tab/>
        </w:r>
        <w:r>
          <w:rPr>
            <w:webHidden/>
          </w:rPr>
          <w:fldChar w:fldCharType="begin"/>
        </w:r>
        <w:r>
          <w:rPr>
            <w:webHidden/>
          </w:rPr>
          <w:instrText xml:space="preserve"> PAGEREF _Toc57972621 \h </w:instrText>
        </w:r>
        <w:r>
          <w:rPr>
            <w:webHidden/>
          </w:rPr>
        </w:r>
        <w:r>
          <w:rPr>
            <w:webHidden/>
          </w:rPr>
          <w:fldChar w:fldCharType="separate"/>
        </w:r>
        <w:r w:rsidR="00560827">
          <w:rPr>
            <w:webHidden/>
          </w:rPr>
          <w:t>4</w:t>
        </w:r>
        <w:r>
          <w:rPr>
            <w:webHidden/>
          </w:rPr>
          <w:fldChar w:fldCharType="end"/>
        </w:r>
      </w:hyperlink>
    </w:p>
    <w:p w14:paraId="3F38E233" w14:textId="4E4C894D" w:rsidR="008928B6" w:rsidRPr="00BC41A8" w:rsidRDefault="008928B6">
      <w:pPr>
        <w:pStyle w:val="TOC3"/>
        <w:tabs>
          <w:tab w:val="right" w:leader="dot" w:pos="8949"/>
        </w:tabs>
        <w:ind w:left="480"/>
        <w:rPr>
          <w:rFonts w:ascii="等线" w:eastAsia="等线" w:hAnsi="等线"/>
          <w:sz w:val="21"/>
          <w:szCs w:val="22"/>
        </w:rPr>
      </w:pPr>
      <w:hyperlink w:anchor="_Toc57972622" w:history="1">
        <w:r w:rsidRPr="00AF3270">
          <w:rPr>
            <w:rStyle w:val="ae"/>
          </w:rPr>
          <w:t xml:space="preserve">2.1.3 </w:t>
        </w:r>
        <w:r w:rsidRPr="00AF3270">
          <w:rPr>
            <w:rStyle w:val="ae"/>
          </w:rPr>
          <w:t>输入输出设计</w:t>
        </w:r>
        <w:r>
          <w:rPr>
            <w:webHidden/>
          </w:rPr>
          <w:tab/>
        </w:r>
        <w:r>
          <w:rPr>
            <w:webHidden/>
          </w:rPr>
          <w:fldChar w:fldCharType="begin"/>
        </w:r>
        <w:r>
          <w:rPr>
            <w:webHidden/>
          </w:rPr>
          <w:instrText xml:space="preserve"> PAGEREF _Toc57972622 \h </w:instrText>
        </w:r>
        <w:r>
          <w:rPr>
            <w:webHidden/>
          </w:rPr>
        </w:r>
        <w:r>
          <w:rPr>
            <w:webHidden/>
          </w:rPr>
          <w:fldChar w:fldCharType="separate"/>
        </w:r>
        <w:r w:rsidR="00560827">
          <w:rPr>
            <w:webHidden/>
          </w:rPr>
          <w:t>5</w:t>
        </w:r>
        <w:r>
          <w:rPr>
            <w:webHidden/>
          </w:rPr>
          <w:fldChar w:fldCharType="end"/>
        </w:r>
      </w:hyperlink>
    </w:p>
    <w:p w14:paraId="044A9E84" w14:textId="41F6DC41" w:rsidR="008928B6" w:rsidRPr="00BC41A8" w:rsidRDefault="008928B6">
      <w:pPr>
        <w:pStyle w:val="TOC2"/>
        <w:tabs>
          <w:tab w:val="right" w:leader="dot" w:pos="8949"/>
        </w:tabs>
        <w:ind w:left="240"/>
        <w:rPr>
          <w:rFonts w:ascii="等线" w:eastAsia="等线" w:hAnsi="等线"/>
          <w:sz w:val="21"/>
          <w:szCs w:val="22"/>
        </w:rPr>
      </w:pPr>
      <w:hyperlink w:anchor="_Toc57972623" w:history="1">
        <w:r w:rsidRPr="00AF3270">
          <w:rPr>
            <w:rStyle w:val="ae"/>
          </w:rPr>
          <w:t xml:space="preserve">2.2 </w:t>
        </w:r>
        <w:r w:rsidRPr="00AF3270">
          <w:rPr>
            <w:rStyle w:val="ae"/>
          </w:rPr>
          <w:t>子模块设计</w:t>
        </w:r>
        <w:r>
          <w:rPr>
            <w:webHidden/>
          </w:rPr>
          <w:tab/>
        </w:r>
        <w:r>
          <w:rPr>
            <w:webHidden/>
          </w:rPr>
          <w:fldChar w:fldCharType="begin"/>
        </w:r>
        <w:r>
          <w:rPr>
            <w:webHidden/>
          </w:rPr>
          <w:instrText xml:space="preserve"> PAGEREF _Toc57972623 \h </w:instrText>
        </w:r>
        <w:r>
          <w:rPr>
            <w:webHidden/>
          </w:rPr>
        </w:r>
        <w:r>
          <w:rPr>
            <w:webHidden/>
          </w:rPr>
          <w:fldChar w:fldCharType="separate"/>
        </w:r>
        <w:r w:rsidR="00560827">
          <w:rPr>
            <w:webHidden/>
          </w:rPr>
          <w:t>5</w:t>
        </w:r>
        <w:r>
          <w:rPr>
            <w:webHidden/>
          </w:rPr>
          <w:fldChar w:fldCharType="end"/>
        </w:r>
      </w:hyperlink>
    </w:p>
    <w:p w14:paraId="3DAFD537" w14:textId="7C9CC391" w:rsidR="008928B6" w:rsidRPr="00BC41A8" w:rsidRDefault="008928B6">
      <w:pPr>
        <w:pStyle w:val="TOC3"/>
        <w:tabs>
          <w:tab w:val="right" w:leader="dot" w:pos="8949"/>
        </w:tabs>
        <w:ind w:left="480"/>
        <w:rPr>
          <w:rFonts w:ascii="等线" w:eastAsia="等线" w:hAnsi="等线"/>
          <w:sz w:val="21"/>
          <w:szCs w:val="22"/>
        </w:rPr>
      </w:pPr>
      <w:hyperlink w:anchor="_Toc57972624" w:history="1">
        <w:r w:rsidRPr="00AF3270">
          <w:rPr>
            <w:rStyle w:val="ae"/>
          </w:rPr>
          <w:t xml:space="preserve">2.2.1 </w:t>
        </w:r>
        <w:r w:rsidRPr="00AF3270">
          <w:rPr>
            <w:rStyle w:val="ae"/>
          </w:rPr>
          <w:t>子模块划分</w:t>
        </w:r>
        <w:r>
          <w:rPr>
            <w:webHidden/>
          </w:rPr>
          <w:tab/>
        </w:r>
        <w:r>
          <w:rPr>
            <w:webHidden/>
          </w:rPr>
          <w:fldChar w:fldCharType="begin"/>
        </w:r>
        <w:r>
          <w:rPr>
            <w:webHidden/>
          </w:rPr>
          <w:instrText xml:space="preserve"> PAGEREF _Toc57972624 \h </w:instrText>
        </w:r>
        <w:r>
          <w:rPr>
            <w:webHidden/>
          </w:rPr>
        </w:r>
        <w:r>
          <w:rPr>
            <w:webHidden/>
          </w:rPr>
          <w:fldChar w:fldCharType="separate"/>
        </w:r>
        <w:r w:rsidR="00560827">
          <w:rPr>
            <w:webHidden/>
          </w:rPr>
          <w:t>5</w:t>
        </w:r>
        <w:r>
          <w:rPr>
            <w:webHidden/>
          </w:rPr>
          <w:fldChar w:fldCharType="end"/>
        </w:r>
      </w:hyperlink>
    </w:p>
    <w:p w14:paraId="1D937FB7" w14:textId="338148F0" w:rsidR="008928B6" w:rsidRPr="00BC41A8" w:rsidRDefault="008928B6">
      <w:pPr>
        <w:pStyle w:val="TOC3"/>
        <w:tabs>
          <w:tab w:val="right" w:leader="dot" w:pos="8949"/>
        </w:tabs>
        <w:ind w:left="480"/>
        <w:rPr>
          <w:rFonts w:ascii="等线" w:eastAsia="等线" w:hAnsi="等线"/>
          <w:sz w:val="21"/>
          <w:szCs w:val="22"/>
        </w:rPr>
      </w:pPr>
      <w:hyperlink w:anchor="_Toc57972625" w:history="1">
        <w:r w:rsidRPr="00AF3270">
          <w:rPr>
            <w:rStyle w:val="ae"/>
          </w:rPr>
          <w:t xml:space="preserve">2.2.2 </w:t>
        </w:r>
        <w:r w:rsidRPr="00AF3270">
          <w:rPr>
            <w:rStyle w:val="ae"/>
          </w:rPr>
          <w:t>模数转换模块简介</w:t>
        </w:r>
        <w:r>
          <w:rPr>
            <w:webHidden/>
          </w:rPr>
          <w:tab/>
        </w:r>
        <w:r>
          <w:rPr>
            <w:webHidden/>
          </w:rPr>
          <w:fldChar w:fldCharType="begin"/>
        </w:r>
        <w:r>
          <w:rPr>
            <w:webHidden/>
          </w:rPr>
          <w:instrText xml:space="preserve"> PAGEREF _Toc57972625 \h </w:instrText>
        </w:r>
        <w:r>
          <w:rPr>
            <w:webHidden/>
          </w:rPr>
          <w:fldChar w:fldCharType="separate"/>
        </w:r>
        <w:r w:rsidR="00560827">
          <w:rPr>
            <w:rFonts w:hint="eastAsia"/>
            <w:b/>
            <w:bCs/>
            <w:webHidden/>
          </w:rPr>
          <w:t>错误</w:t>
        </w:r>
        <w:r w:rsidR="00560827">
          <w:rPr>
            <w:rFonts w:hint="eastAsia"/>
            <w:b/>
            <w:bCs/>
            <w:webHidden/>
          </w:rPr>
          <w:t>!</w:t>
        </w:r>
        <w:r w:rsidR="00560827">
          <w:rPr>
            <w:rFonts w:hint="eastAsia"/>
            <w:b/>
            <w:bCs/>
            <w:webHidden/>
          </w:rPr>
          <w:t>未定义书签。</w:t>
        </w:r>
        <w:r>
          <w:rPr>
            <w:webHidden/>
          </w:rPr>
          <w:fldChar w:fldCharType="end"/>
        </w:r>
      </w:hyperlink>
    </w:p>
    <w:p w14:paraId="3E975610" w14:textId="5254776D" w:rsidR="008928B6" w:rsidRPr="00BC41A8" w:rsidRDefault="008928B6">
      <w:pPr>
        <w:pStyle w:val="TOC3"/>
        <w:tabs>
          <w:tab w:val="right" w:leader="dot" w:pos="8949"/>
        </w:tabs>
        <w:ind w:left="480"/>
        <w:rPr>
          <w:rFonts w:ascii="等线" w:eastAsia="等线" w:hAnsi="等线"/>
          <w:sz w:val="21"/>
          <w:szCs w:val="22"/>
        </w:rPr>
      </w:pPr>
      <w:hyperlink w:anchor="_Toc57972626" w:history="1">
        <w:r w:rsidRPr="00AF3270">
          <w:rPr>
            <w:rStyle w:val="ae"/>
          </w:rPr>
          <w:t>2.2.3 RTL</w:t>
        </w:r>
        <w:r w:rsidRPr="00AF3270">
          <w:rPr>
            <w:rStyle w:val="ae"/>
          </w:rPr>
          <w:t>顶层逻辑图</w:t>
        </w:r>
        <w:r>
          <w:rPr>
            <w:webHidden/>
          </w:rPr>
          <w:tab/>
        </w:r>
        <w:r>
          <w:rPr>
            <w:webHidden/>
          </w:rPr>
          <w:fldChar w:fldCharType="begin"/>
        </w:r>
        <w:r>
          <w:rPr>
            <w:webHidden/>
          </w:rPr>
          <w:instrText xml:space="preserve"> PAGEREF _Toc57972626 \h </w:instrText>
        </w:r>
        <w:r>
          <w:rPr>
            <w:webHidden/>
          </w:rPr>
        </w:r>
        <w:r>
          <w:rPr>
            <w:webHidden/>
          </w:rPr>
          <w:fldChar w:fldCharType="separate"/>
        </w:r>
        <w:r w:rsidR="00560827">
          <w:rPr>
            <w:webHidden/>
          </w:rPr>
          <w:t>6</w:t>
        </w:r>
        <w:r>
          <w:rPr>
            <w:webHidden/>
          </w:rPr>
          <w:fldChar w:fldCharType="end"/>
        </w:r>
      </w:hyperlink>
    </w:p>
    <w:p w14:paraId="4ECD81B2" w14:textId="133FEEF8" w:rsidR="008928B6" w:rsidRPr="00BC41A8" w:rsidRDefault="008928B6">
      <w:pPr>
        <w:pStyle w:val="TOC3"/>
        <w:tabs>
          <w:tab w:val="right" w:leader="dot" w:pos="8949"/>
        </w:tabs>
        <w:ind w:left="480"/>
        <w:rPr>
          <w:rFonts w:ascii="等线" w:eastAsia="等线" w:hAnsi="等线"/>
          <w:sz w:val="21"/>
          <w:szCs w:val="22"/>
        </w:rPr>
      </w:pPr>
      <w:hyperlink w:anchor="_Toc57972627" w:history="1">
        <w:r w:rsidRPr="00AF3270">
          <w:rPr>
            <w:rStyle w:val="ae"/>
          </w:rPr>
          <w:t xml:space="preserve">2.2.4 </w:t>
        </w:r>
        <w:r w:rsidRPr="00AF3270">
          <w:rPr>
            <w:rStyle w:val="ae"/>
          </w:rPr>
          <w:t>子模块设计思路</w:t>
        </w:r>
        <w:r>
          <w:rPr>
            <w:webHidden/>
          </w:rPr>
          <w:tab/>
        </w:r>
        <w:r>
          <w:rPr>
            <w:webHidden/>
          </w:rPr>
          <w:fldChar w:fldCharType="begin"/>
        </w:r>
        <w:r>
          <w:rPr>
            <w:webHidden/>
          </w:rPr>
          <w:instrText xml:space="preserve"> PAGEREF _Toc57972627 \h </w:instrText>
        </w:r>
        <w:r>
          <w:rPr>
            <w:webHidden/>
          </w:rPr>
        </w:r>
        <w:r>
          <w:rPr>
            <w:webHidden/>
          </w:rPr>
          <w:fldChar w:fldCharType="separate"/>
        </w:r>
        <w:r w:rsidR="00560827">
          <w:rPr>
            <w:webHidden/>
          </w:rPr>
          <w:t>6</w:t>
        </w:r>
        <w:r>
          <w:rPr>
            <w:webHidden/>
          </w:rPr>
          <w:fldChar w:fldCharType="end"/>
        </w:r>
      </w:hyperlink>
    </w:p>
    <w:p w14:paraId="3CF57A5B" w14:textId="4588731E" w:rsidR="008928B6" w:rsidRPr="00BC41A8" w:rsidRDefault="008928B6">
      <w:pPr>
        <w:pStyle w:val="TOC2"/>
        <w:tabs>
          <w:tab w:val="right" w:leader="dot" w:pos="8949"/>
        </w:tabs>
        <w:ind w:left="240"/>
        <w:rPr>
          <w:rFonts w:ascii="等线" w:eastAsia="等线" w:hAnsi="等线"/>
          <w:sz w:val="21"/>
          <w:szCs w:val="22"/>
        </w:rPr>
      </w:pPr>
      <w:hyperlink w:anchor="_Toc57972628" w:history="1">
        <w:r w:rsidRPr="00AF3270">
          <w:rPr>
            <w:rStyle w:val="ae"/>
          </w:rPr>
          <w:t xml:space="preserve">2.3 </w:t>
        </w:r>
        <w:r w:rsidRPr="00AF3270">
          <w:rPr>
            <w:rStyle w:val="ae"/>
          </w:rPr>
          <w:t>硬件占用</w:t>
        </w:r>
        <w:r>
          <w:rPr>
            <w:webHidden/>
          </w:rPr>
          <w:tab/>
        </w:r>
        <w:r>
          <w:rPr>
            <w:webHidden/>
          </w:rPr>
          <w:fldChar w:fldCharType="begin"/>
        </w:r>
        <w:r>
          <w:rPr>
            <w:webHidden/>
          </w:rPr>
          <w:instrText xml:space="preserve"> PAGEREF _Toc57972628 \h </w:instrText>
        </w:r>
        <w:r>
          <w:rPr>
            <w:webHidden/>
          </w:rPr>
        </w:r>
        <w:r>
          <w:rPr>
            <w:webHidden/>
          </w:rPr>
          <w:fldChar w:fldCharType="separate"/>
        </w:r>
        <w:r w:rsidR="00560827">
          <w:rPr>
            <w:webHidden/>
          </w:rPr>
          <w:t>7</w:t>
        </w:r>
        <w:r>
          <w:rPr>
            <w:webHidden/>
          </w:rPr>
          <w:fldChar w:fldCharType="end"/>
        </w:r>
      </w:hyperlink>
    </w:p>
    <w:p w14:paraId="3063D618" w14:textId="22BDE7CB" w:rsidR="008928B6" w:rsidRPr="00BC41A8" w:rsidRDefault="008928B6">
      <w:pPr>
        <w:pStyle w:val="TOC1"/>
        <w:tabs>
          <w:tab w:val="right" w:leader="dot" w:pos="8949"/>
        </w:tabs>
        <w:rPr>
          <w:rFonts w:ascii="等线" w:eastAsia="等线" w:hAnsi="等线"/>
          <w:sz w:val="21"/>
          <w:szCs w:val="22"/>
        </w:rPr>
      </w:pPr>
      <w:hyperlink w:anchor="_Toc57972629" w:history="1">
        <w:r w:rsidRPr="00AF3270">
          <w:rPr>
            <w:rStyle w:val="ae"/>
          </w:rPr>
          <w:t xml:space="preserve">3 </w:t>
        </w:r>
        <w:r w:rsidRPr="00AF3270">
          <w:rPr>
            <w:rStyle w:val="ae"/>
          </w:rPr>
          <w:t>系统调试</w:t>
        </w:r>
        <w:r>
          <w:rPr>
            <w:webHidden/>
          </w:rPr>
          <w:tab/>
        </w:r>
        <w:r>
          <w:rPr>
            <w:webHidden/>
          </w:rPr>
          <w:fldChar w:fldCharType="begin"/>
        </w:r>
        <w:r>
          <w:rPr>
            <w:webHidden/>
          </w:rPr>
          <w:instrText xml:space="preserve"> PAGEREF _Toc57972629 \h </w:instrText>
        </w:r>
        <w:r>
          <w:rPr>
            <w:webHidden/>
          </w:rPr>
        </w:r>
        <w:r>
          <w:rPr>
            <w:webHidden/>
          </w:rPr>
          <w:fldChar w:fldCharType="separate"/>
        </w:r>
        <w:r w:rsidR="00560827">
          <w:rPr>
            <w:webHidden/>
          </w:rPr>
          <w:t>9</w:t>
        </w:r>
        <w:r>
          <w:rPr>
            <w:webHidden/>
          </w:rPr>
          <w:fldChar w:fldCharType="end"/>
        </w:r>
      </w:hyperlink>
    </w:p>
    <w:p w14:paraId="011912D1" w14:textId="3976DF66" w:rsidR="008928B6" w:rsidRPr="00BC41A8" w:rsidRDefault="008928B6">
      <w:pPr>
        <w:pStyle w:val="TOC2"/>
        <w:tabs>
          <w:tab w:val="right" w:leader="dot" w:pos="8949"/>
        </w:tabs>
        <w:ind w:left="240"/>
        <w:rPr>
          <w:rFonts w:ascii="等线" w:eastAsia="等线" w:hAnsi="等线"/>
          <w:sz w:val="21"/>
          <w:szCs w:val="22"/>
        </w:rPr>
      </w:pPr>
      <w:hyperlink w:anchor="_Toc57972630" w:history="1">
        <w:r w:rsidRPr="00AF3270">
          <w:rPr>
            <w:rStyle w:val="ae"/>
          </w:rPr>
          <w:t xml:space="preserve">3.1 </w:t>
        </w:r>
        <w:r w:rsidRPr="00AF3270">
          <w:rPr>
            <w:rStyle w:val="ae"/>
          </w:rPr>
          <w:t>遇到的问题</w:t>
        </w:r>
        <w:r>
          <w:rPr>
            <w:webHidden/>
          </w:rPr>
          <w:tab/>
        </w:r>
        <w:r>
          <w:rPr>
            <w:webHidden/>
          </w:rPr>
          <w:fldChar w:fldCharType="begin"/>
        </w:r>
        <w:r>
          <w:rPr>
            <w:webHidden/>
          </w:rPr>
          <w:instrText xml:space="preserve"> PAGEREF _Toc57972630 \h </w:instrText>
        </w:r>
        <w:r>
          <w:rPr>
            <w:webHidden/>
          </w:rPr>
        </w:r>
        <w:r>
          <w:rPr>
            <w:webHidden/>
          </w:rPr>
          <w:fldChar w:fldCharType="separate"/>
        </w:r>
        <w:r w:rsidR="00560827">
          <w:rPr>
            <w:webHidden/>
          </w:rPr>
          <w:t>9</w:t>
        </w:r>
        <w:r>
          <w:rPr>
            <w:webHidden/>
          </w:rPr>
          <w:fldChar w:fldCharType="end"/>
        </w:r>
      </w:hyperlink>
    </w:p>
    <w:p w14:paraId="39F382F7" w14:textId="618B8975" w:rsidR="008928B6" w:rsidRPr="00BC41A8" w:rsidRDefault="008928B6">
      <w:pPr>
        <w:pStyle w:val="TOC3"/>
        <w:tabs>
          <w:tab w:val="right" w:leader="dot" w:pos="8949"/>
        </w:tabs>
        <w:ind w:left="480"/>
        <w:rPr>
          <w:rFonts w:ascii="等线" w:eastAsia="等线" w:hAnsi="等线"/>
          <w:sz w:val="21"/>
          <w:szCs w:val="22"/>
        </w:rPr>
      </w:pPr>
      <w:hyperlink w:anchor="_Toc57972631" w:history="1">
        <w:r w:rsidRPr="00AF3270">
          <w:rPr>
            <w:rStyle w:val="ae"/>
          </w:rPr>
          <w:t xml:space="preserve">3.1.1 </w:t>
        </w:r>
        <w:r w:rsidRPr="00AF3270">
          <w:rPr>
            <w:rStyle w:val="ae"/>
          </w:rPr>
          <w:t>倒计时功能发现问题</w:t>
        </w:r>
        <w:r>
          <w:rPr>
            <w:webHidden/>
          </w:rPr>
          <w:tab/>
        </w:r>
        <w:r>
          <w:rPr>
            <w:webHidden/>
          </w:rPr>
          <w:fldChar w:fldCharType="begin"/>
        </w:r>
        <w:r>
          <w:rPr>
            <w:webHidden/>
          </w:rPr>
          <w:instrText xml:space="preserve"> PAGEREF _Toc57972631 \h </w:instrText>
        </w:r>
        <w:r>
          <w:rPr>
            <w:webHidden/>
          </w:rPr>
        </w:r>
        <w:r>
          <w:rPr>
            <w:webHidden/>
          </w:rPr>
          <w:fldChar w:fldCharType="separate"/>
        </w:r>
        <w:r w:rsidR="00560827">
          <w:rPr>
            <w:webHidden/>
          </w:rPr>
          <w:t>9</w:t>
        </w:r>
        <w:r>
          <w:rPr>
            <w:webHidden/>
          </w:rPr>
          <w:fldChar w:fldCharType="end"/>
        </w:r>
      </w:hyperlink>
    </w:p>
    <w:p w14:paraId="4DF4098F" w14:textId="4EB88F36" w:rsidR="008928B6" w:rsidRPr="00BC41A8" w:rsidRDefault="008928B6">
      <w:pPr>
        <w:pStyle w:val="TOC3"/>
        <w:tabs>
          <w:tab w:val="right" w:leader="dot" w:pos="8949"/>
        </w:tabs>
        <w:ind w:left="480"/>
        <w:rPr>
          <w:rFonts w:ascii="等线" w:eastAsia="等线" w:hAnsi="等线"/>
          <w:sz w:val="21"/>
          <w:szCs w:val="22"/>
        </w:rPr>
      </w:pPr>
      <w:hyperlink w:anchor="_Toc57972632" w:history="1">
        <w:r w:rsidRPr="00AF3270">
          <w:rPr>
            <w:rStyle w:val="ae"/>
          </w:rPr>
          <w:t xml:space="preserve">3.1.2 </w:t>
        </w:r>
        <w:r w:rsidRPr="00AF3270">
          <w:rPr>
            <w:rStyle w:val="ae"/>
          </w:rPr>
          <w:t>其他问题</w:t>
        </w:r>
        <w:r>
          <w:rPr>
            <w:webHidden/>
          </w:rPr>
          <w:tab/>
        </w:r>
        <w:r>
          <w:rPr>
            <w:webHidden/>
          </w:rPr>
          <w:fldChar w:fldCharType="begin"/>
        </w:r>
        <w:r>
          <w:rPr>
            <w:webHidden/>
          </w:rPr>
          <w:instrText xml:space="preserve"> PAGEREF _Toc57972632 \h </w:instrText>
        </w:r>
        <w:r>
          <w:rPr>
            <w:webHidden/>
          </w:rPr>
        </w:r>
        <w:r>
          <w:rPr>
            <w:webHidden/>
          </w:rPr>
          <w:fldChar w:fldCharType="separate"/>
        </w:r>
        <w:r w:rsidR="00560827">
          <w:rPr>
            <w:webHidden/>
          </w:rPr>
          <w:t>9</w:t>
        </w:r>
        <w:r>
          <w:rPr>
            <w:webHidden/>
          </w:rPr>
          <w:fldChar w:fldCharType="end"/>
        </w:r>
      </w:hyperlink>
    </w:p>
    <w:p w14:paraId="261F915C" w14:textId="4EC490A2" w:rsidR="008928B6" w:rsidRPr="00BC41A8" w:rsidRDefault="008928B6">
      <w:pPr>
        <w:pStyle w:val="TOC2"/>
        <w:tabs>
          <w:tab w:val="right" w:leader="dot" w:pos="8949"/>
        </w:tabs>
        <w:ind w:left="240"/>
        <w:rPr>
          <w:rFonts w:ascii="等线" w:eastAsia="等线" w:hAnsi="等线"/>
          <w:sz w:val="21"/>
          <w:szCs w:val="22"/>
        </w:rPr>
      </w:pPr>
      <w:hyperlink w:anchor="_Toc57972633" w:history="1">
        <w:r w:rsidRPr="00AF3270">
          <w:rPr>
            <w:rStyle w:val="ae"/>
          </w:rPr>
          <w:t xml:space="preserve">3.2 </w:t>
        </w:r>
        <w:r w:rsidRPr="00AF3270">
          <w:rPr>
            <w:rStyle w:val="ae"/>
          </w:rPr>
          <w:t>解决方案</w:t>
        </w:r>
        <w:r>
          <w:rPr>
            <w:webHidden/>
          </w:rPr>
          <w:tab/>
        </w:r>
        <w:r>
          <w:rPr>
            <w:webHidden/>
          </w:rPr>
          <w:fldChar w:fldCharType="begin"/>
        </w:r>
        <w:r>
          <w:rPr>
            <w:webHidden/>
          </w:rPr>
          <w:instrText xml:space="preserve"> PAGEREF _Toc57972633 \h </w:instrText>
        </w:r>
        <w:r>
          <w:rPr>
            <w:webHidden/>
          </w:rPr>
        </w:r>
        <w:r>
          <w:rPr>
            <w:webHidden/>
          </w:rPr>
          <w:fldChar w:fldCharType="separate"/>
        </w:r>
        <w:r w:rsidR="00560827">
          <w:rPr>
            <w:webHidden/>
          </w:rPr>
          <w:t>10</w:t>
        </w:r>
        <w:r>
          <w:rPr>
            <w:webHidden/>
          </w:rPr>
          <w:fldChar w:fldCharType="end"/>
        </w:r>
      </w:hyperlink>
    </w:p>
    <w:p w14:paraId="24184B2B" w14:textId="61342608" w:rsidR="008928B6" w:rsidRPr="00BC41A8" w:rsidRDefault="008928B6">
      <w:pPr>
        <w:pStyle w:val="TOC3"/>
        <w:tabs>
          <w:tab w:val="right" w:leader="dot" w:pos="8949"/>
        </w:tabs>
        <w:ind w:left="480"/>
        <w:rPr>
          <w:rFonts w:ascii="等线" w:eastAsia="等线" w:hAnsi="等线"/>
          <w:sz w:val="21"/>
          <w:szCs w:val="22"/>
        </w:rPr>
      </w:pPr>
      <w:hyperlink w:anchor="_Toc57972634" w:history="1">
        <w:r w:rsidRPr="00AF3270">
          <w:rPr>
            <w:rStyle w:val="ae"/>
          </w:rPr>
          <w:t xml:space="preserve">3.2.1 </w:t>
        </w:r>
        <w:r w:rsidRPr="00AF3270">
          <w:rPr>
            <w:rStyle w:val="ae"/>
          </w:rPr>
          <w:t>倒计时功能问题解决</w:t>
        </w:r>
        <w:r>
          <w:rPr>
            <w:webHidden/>
          </w:rPr>
          <w:tab/>
        </w:r>
        <w:r>
          <w:rPr>
            <w:webHidden/>
          </w:rPr>
          <w:fldChar w:fldCharType="begin"/>
        </w:r>
        <w:r>
          <w:rPr>
            <w:webHidden/>
          </w:rPr>
          <w:instrText xml:space="preserve"> PAGEREF _Toc57972634 \h </w:instrText>
        </w:r>
        <w:r>
          <w:rPr>
            <w:webHidden/>
          </w:rPr>
        </w:r>
        <w:r>
          <w:rPr>
            <w:webHidden/>
          </w:rPr>
          <w:fldChar w:fldCharType="separate"/>
        </w:r>
        <w:r w:rsidR="00560827">
          <w:rPr>
            <w:webHidden/>
          </w:rPr>
          <w:t>10</w:t>
        </w:r>
        <w:r>
          <w:rPr>
            <w:webHidden/>
          </w:rPr>
          <w:fldChar w:fldCharType="end"/>
        </w:r>
      </w:hyperlink>
    </w:p>
    <w:p w14:paraId="530874CE" w14:textId="33366A1A" w:rsidR="008928B6" w:rsidRPr="00BC41A8" w:rsidRDefault="008928B6">
      <w:pPr>
        <w:pStyle w:val="TOC3"/>
        <w:tabs>
          <w:tab w:val="right" w:leader="dot" w:pos="8949"/>
        </w:tabs>
        <w:ind w:left="480"/>
        <w:rPr>
          <w:rFonts w:ascii="等线" w:eastAsia="等线" w:hAnsi="等线"/>
          <w:sz w:val="21"/>
          <w:szCs w:val="22"/>
        </w:rPr>
      </w:pPr>
      <w:hyperlink w:anchor="_Toc57972635" w:history="1">
        <w:r w:rsidRPr="00AF3270">
          <w:rPr>
            <w:rStyle w:val="ae"/>
          </w:rPr>
          <w:t xml:space="preserve">3.2.2 </w:t>
        </w:r>
        <w:r w:rsidRPr="00AF3270">
          <w:rPr>
            <w:rStyle w:val="ae"/>
          </w:rPr>
          <w:t>其他问题解决</w:t>
        </w:r>
        <w:r>
          <w:rPr>
            <w:webHidden/>
          </w:rPr>
          <w:tab/>
        </w:r>
        <w:r>
          <w:rPr>
            <w:webHidden/>
          </w:rPr>
          <w:fldChar w:fldCharType="begin"/>
        </w:r>
        <w:r>
          <w:rPr>
            <w:webHidden/>
          </w:rPr>
          <w:instrText xml:space="preserve"> PAGEREF _Toc57972635 \h </w:instrText>
        </w:r>
        <w:r>
          <w:rPr>
            <w:webHidden/>
          </w:rPr>
        </w:r>
        <w:r>
          <w:rPr>
            <w:webHidden/>
          </w:rPr>
          <w:fldChar w:fldCharType="separate"/>
        </w:r>
        <w:r w:rsidR="00560827">
          <w:rPr>
            <w:webHidden/>
          </w:rPr>
          <w:t>10</w:t>
        </w:r>
        <w:r>
          <w:rPr>
            <w:webHidden/>
          </w:rPr>
          <w:fldChar w:fldCharType="end"/>
        </w:r>
      </w:hyperlink>
    </w:p>
    <w:p w14:paraId="0675E7EB" w14:textId="603B3076" w:rsidR="008928B6" w:rsidRPr="00BC41A8" w:rsidRDefault="008928B6">
      <w:pPr>
        <w:pStyle w:val="TOC2"/>
        <w:tabs>
          <w:tab w:val="right" w:leader="dot" w:pos="8949"/>
        </w:tabs>
        <w:ind w:left="240"/>
        <w:rPr>
          <w:rFonts w:ascii="等线" w:eastAsia="等线" w:hAnsi="等线"/>
          <w:sz w:val="21"/>
          <w:szCs w:val="22"/>
        </w:rPr>
      </w:pPr>
      <w:hyperlink w:anchor="_Toc57972636" w:history="1">
        <w:r w:rsidRPr="00AF3270">
          <w:rPr>
            <w:rStyle w:val="ae"/>
          </w:rPr>
          <w:t xml:space="preserve">3.3 </w:t>
        </w:r>
        <w:r w:rsidRPr="00AF3270">
          <w:rPr>
            <w:rStyle w:val="ae"/>
          </w:rPr>
          <w:t>设计改进</w:t>
        </w:r>
        <w:r>
          <w:rPr>
            <w:webHidden/>
          </w:rPr>
          <w:tab/>
        </w:r>
        <w:r>
          <w:rPr>
            <w:webHidden/>
          </w:rPr>
          <w:fldChar w:fldCharType="begin"/>
        </w:r>
        <w:r>
          <w:rPr>
            <w:webHidden/>
          </w:rPr>
          <w:instrText xml:space="preserve"> PAGEREF _Toc57972636 \h </w:instrText>
        </w:r>
        <w:r>
          <w:rPr>
            <w:webHidden/>
          </w:rPr>
        </w:r>
        <w:r>
          <w:rPr>
            <w:webHidden/>
          </w:rPr>
          <w:fldChar w:fldCharType="separate"/>
        </w:r>
        <w:r w:rsidR="00560827">
          <w:rPr>
            <w:webHidden/>
          </w:rPr>
          <w:t>11</w:t>
        </w:r>
        <w:r>
          <w:rPr>
            <w:webHidden/>
          </w:rPr>
          <w:fldChar w:fldCharType="end"/>
        </w:r>
      </w:hyperlink>
    </w:p>
    <w:p w14:paraId="744ED71E" w14:textId="139C2CC6" w:rsidR="008928B6" w:rsidRPr="00BC41A8" w:rsidRDefault="008928B6">
      <w:pPr>
        <w:pStyle w:val="TOC3"/>
        <w:tabs>
          <w:tab w:val="right" w:leader="dot" w:pos="8949"/>
        </w:tabs>
        <w:ind w:left="480"/>
        <w:rPr>
          <w:rFonts w:ascii="等线" w:eastAsia="等线" w:hAnsi="等线"/>
          <w:sz w:val="21"/>
          <w:szCs w:val="22"/>
        </w:rPr>
      </w:pPr>
      <w:hyperlink w:anchor="_Toc57972637" w:history="1">
        <w:r w:rsidRPr="00AF3270">
          <w:rPr>
            <w:rStyle w:val="ae"/>
          </w:rPr>
          <w:t xml:space="preserve">3.3.1 </w:t>
        </w:r>
        <w:r w:rsidRPr="00AF3270">
          <w:rPr>
            <w:rStyle w:val="ae"/>
          </w:rPr>
          <w:t>倒计时功能改进方案</w:t>
        </w:r>
        <w:r>
          <w:rPr>
            <w:webHidden/>
          </w:rPr>
          <w:tab/>
        </w:r>
        <w:r>
          <w:rPr>
            <w:webHidden/>
          </w:rPr>
          <w:fldChar w:fldCharType="begin"/>
        </w:r>
        <w:r>
          <w:rPr>
            <w:webHidden/>
          </w:rPr>
          <w:instrText xml:space="preserve"> PAGEREF _Toc57972637 \h </w:instrText>
        </w:r>
        <w:r>
          <w:rPr>
            <w:webHidden/>
          </w:rPr>
        </w:r>
        <w:r>
          <w:rPr>
            <w:webHidden/>
          </w:rPr>
          <w:fldChar w:fldCharType="separate"/>
        </w:r>
        <w:r w:rsidR="00560827">
          <w:rPr>
            <w:webHidden/>
          </w:rPr>
          <w:t>11</w:t>
        </w:r>
        <w:r>
          <w:rPr>
            <w:webHidden/>
          </w:rPr>
          <w:fldChar w:fldCharType="end"/>
        </w:r>
      </w:hyperlink>
    </w:p>
    <w:p w14:paraId="0F9F954F" w14:textId="4D336E3B" w:rsidR="008928B6" w:rsidRPr="00BC41A8" w:rsidRDefault="008928B6">
      <w:pPr>
        <w:pStyle w:val="TOC1"/>
        <w:tabs>
          <w:tab w:val="right" w:leader="dot" w:pos="8949"/>
        </w:tabs>
        <w:rPr>
          <w:rFonts w:ascii="等线" w:eastAsia="等线" w:hAnsi="等线"/>
          <w:sz w:val="21"/>
          <w:szCs w:val="22"/>
        </w:rPr>
      </w:pPr>
      <w:hyperlink w:anchor="_Toc57972638" w:history="1">
        <w:r w:rsidRPr="00AF3270">
          <w:rPr>
            <w:rStyle w:val="ae"/>
          </w:rPr>
          <w:t xml:space="preserve">4 </w:t>
        </w:r>
        <w:r w:rsidRPr="00AF3270">
          <w:rPr>
            <w:rStyle w:val="ae"/>
          </w:rPr>
          <w:t>系统使用说明</w:t>
        </w:r>
        <w:r>
          <w:rPr>
            <w:webHidden/>
          </w:rPr>
          <w:tab/>
        </w:r>
        <w:r>
          <w:rPr>
            <w:webHidden/>
          </w:rPr>
          <w:fldChar w:fldCharType="begin"/>
        </w:r>
        <w:r>
          <w:rPr>
            <w:webHidden/>
          </w:rPr>
          <w:instrText xml:space="preserve"> PAGEREF _Toc57972638 \h </w:instrText>
        </w:r>
        <w:r>
          <w:rPr>
            <w:webHidden/>
          </w:rPr>
        </w:r>
        <w:r>
          <w:rPr>
            <w:webHidden/>
          </w:rPr>
          <w:fldChar w:fldCharType="separate"/>
        </w:r>
        <w:r w:rsidR="00560827">
          <w:rPr>
            <w:webHidden/>
          </w:rPr>
          <w:t>12</w:t>
        </w:r>
        <w:r>
          <w:rPr>
            <w:webHidden/>
          </w:rPr>
          <w:fldChar w:fldCharType="end"/>
        </w:r>
      </w:hyperlink>
    </w:p>
    <w:p w14:paraId="782FB177" w14:textId="552BB3B1" w:rsidR="008928B6" w:rsidRPr="00BC41A8" w:rsidRDefault="008928B6">
      <w:pPr>
        <w:pStyle w:val="TOC2"/>
        <w:tabs>
          <w:tab w:val="right" w:leader="dot" w:pos="8949"/>
        </w:tabs>
        <w:ind w:left="240"/>
        <w:rPr>
          <w:rFonts w:ascii="等线" w:eastAsia="等线" w:hAnsi="等线"/>
          <w:sz w:val="21"/>
          <w:szCs w:val="22"/>
        </w:rPr>
      </w:pPr>
      <w:hyperlink w:anchor="_Toc57972639" w:history="1">
        <w:r w:rsidRPr="00AF3270">
          <w:rPr>
            <w:rStyle w:val="ae"/>
          </w:rPr>
          <w:t xml:space="preserve">4.1 </w:t>
        </w:r>
        <w:r w:rsidRPr="00AF3270">
          <w:rPr>
            <w:rStyle w:val="ae"/>
          </w:rPr>
          <w:t>数码管</w:t>
        </w:r>
        <w:r>
          <w:rPr>
            <w:webHidden/>
          </w:rPr>
          <w:tab/>
        </w:r>
        <w:r>
          <w:rPr>
            <w:webHidden/>
          </w:rPr>
          <w:fldChar w:fldCharType="begin"/>
        </w:r>
        <w:r>
          <w:rPr>
            <w:webHidden/>
          </w:rPr>
          <w:instrText xml:space="preserve"> PAGEREF _Toc57972639 \h </w:instrText>
        </w:r>
        <w:r>
          <w:rPr>
            <w:webHidden/>
          </w:rPr>
        </w:r>
        <w:r>
          <w:rPr>
            <w:webHidden/>
          </w:rPr>
          <w:fldChar w:fldCharType="separate"/>
        </w:r>
        <w:r w:rsidR="00560827">
          <w:rPr>
            <w:webHidden/>
          </w:rPr>
          <w:t>12</w:t>
        </w:r>
        <w:r>
          <w:rPr>
            <w:webHidden/>
          </w:rPr>
          <w:fldChar w:fldCharType="end"/>
        </w:r>
      </w:hyperlink>
    </w:p>
    <w:p w14:paraId="58B82428" w14:textId="00923C31" w:rsidR="008928B6" w:rsidRPr="00BC41A8" w:rsidRDefault="008928B6">
      <w:pPr>
        <w:pStyle w:val="TOC2"/>
        <w:tabs>
          <w:tab w:val="right" w:leader="dot" w:pos="8949"/>
        </w:tabs>
        <w:ind w:left="240"/>
        <w:rPr>
          <w:rFonts w:ascii="等线" w:eastAsia="等线" w:hAnsi="等线"/>
          <w:sz w:val="21"/>
          <w:szCs w:val="22"/>
        </w:rPr>
      </w:pPr>
      <w:hyperlink w:anchor="_Toc57972640" w:history="1">
        <w:r w:rsidRPr="00AF3270">
          <w:rPr>
            <w:rStyle w:val="ae"/>
          </w:rPr>
          <w:t xml:space="preserve">4.2 </w:t>
        </w:r>
        <w:r w:rsidRPr="00AF3270">
          <w:rPr>
            <w:rStyle w:val="ae"/>
          </w:rPr>
          <w:t>按键控制</w:t>
        </w:r>
        <w:r>
          <w:rPr>
            <w:webHidden/>
          </w:rPr>
          <w:tab/>
        </w:r>
        <w:r>
          <w:rPr>
            <w:webHidden/>
          </w:rPr>
          <w:fldChar w:fldCharType="begin"/>
        </w:r>
        <w:r>
          <w:rPr>
            <w:webHidden/>
          </w:rPr>
          <w:instrText xml:space="preserve"> PAGEREF _Toc57972640 \h </w:instrText>
        </w:r>
        <w:r>
          <w:rPr>
            <w:webHidden/>
          </w:rPr>
        </w:r>
        <w:r>
          <w:rPr>
            <w:webHidden/>
          </w:rPr>
          <w:fldChar w:fldCharType="separate"/>
        </w:r>
        <w:r w:rsidR="00560827">
          <w:rPr>
            <w:webHidden/>
          </w:rPr>
          <w:t>12</w:t>
        </w:r>
        <w:r>
          <w:rPr>
            <w:webHidden/>
          </w:rPr>
          <w:fldChar w:fldCharType="end"/>
        </w:r>
      </w:hyperlink>
    </w:p>
    <w:p w14:paraId="2B4FEB2C" w14:textId="1A3DD807" w:rsidR="008928B6" w:rsidRPr="00BC41A8" w:rsidRDefault="008928B6">
      <w:pPr>
        <w:pStyle w:val="TOC3"/>
        <w:tabs>
          <w:tab w:val="right" w:leader="dot" w:pos="8949"/>
        </w:tabs>
        <w:ind w:left="480"/>
        <w:rPr>
          <w:rFonts w:ascii="等线" w:eastAsia="等线" w:hAnsi="等线"/>
          <w:sz w:val="21"/>
          <w:szCs w:val="22"/>
        </w:rPr>
      </w:pPr>
      <w:hyperlink w:anchor="_Toc57972641" w:history="1">
        <w:r w:rsidRPr="00AF3270">
          <w:rPr>
            <w:rStyle w:val="ae"/>
          </w:rPr>
          <w:t xml:space="preserve">4.2.1 </w:t>
        </w:r>
        <w:r w:rsidRPr="00AF3270">
          <w:rPr>
            <w:rStyle w:val="ae"/>
          </w:rPr>
          <w:t>开关模块</w:t>
        </w:r>
        <w:r>
          <w:rPr>
            <w:webHidden/>
          </w:rPr>
          <w:tab/>
        </w:r>
        <w:r>
          <w:rPr>
            <w:webHidden/>
          </w:rPr>
          <w:fldChar w:fldCharType="begin"/>
        </w:r>
        <w:r>
          <w:rPr>
            <w:webHidden/>
          </w:rPr>
          <w:instrText xml:space="preserve"> PAGEREF _Toc57972641 \h </w:instrText>
        </w:r>
        <w:r>
          <w:rPr>
            <w:webHidden/>
          </w:rPr>
        </w:r>
        <w:r>
          <w:rPr>
            <w:webHidden/>
          </w:rPr>
          <w:fldChar w:fldCharType="separate"/>
        </w:r>
        <w:r w:rsidR="00560827">
          <w:rPr>
            <w:webHidden/>
          </w:rPr>
          <w:t>12</w:t>
        </w:r>
        <w:r>
          <w:rPr>
            <w:webHidden/>
          </w:rPr>
          <w:fldChar w:fldCharType="end"/>
        </w:r>
      </w:hyperlink>
    </w:p>
    <w:p w14:paraId="33FDCC41" w14:textId="647D2C78" w:rsidR="008928B6" w:rsidRPr="00BC41A8" w:rsidRDefault="008928B6">
      <w:pPr>
        <w:pStyle w:val="TOC3"/>
        <w:tabs>
          <w:tab w:val="right" w:leader="dot" w:pos="8949"/>
        </w:tabs>
        <w:ind w:left="480"/>
        <w:rPr>
          <w:rFonts w:ascii="等线" w:eastAsia="等线" w:hAnsi="等线"/>
          <w:sz w:val="21"/>
          <w:szCs w:val="22"/>
        </w:rPr>
      </w:pPr>
      <w:hyperlink w:anchor="_Toc57972642" w:history="1">
        <w:r w:rsidRPr="00AF3270">
          <w:rPr>
            <w:rStyle w:val="ae"/>
          </w:rPr>
          <w:t xml:space="preserve">4.2.2 </w:t>
        </w:r>
        <w:r w:rsidRPr="00AF3270">
          <w:rPr>
            <w:rStyle w:val="ae"/>
          </w:rPr>
          <w:t>按键控制</w:t>
        </w:r>
        <w:r>
          <w:rPr>
            <w:webHidden/>
          </w:rPr>
          <w:tab/>
        </w:r>
        <w:r>
          <w:rPr>
            <w:webHidden/>
          </w:rPr>
          <w:fldChar w:fldCharType="begin"/>
        </w:r>
        <w:r>
          <w:rPr>
            <w:webHidden/>
          </w:rPr>
          <w:instrText xml:space="preserve"> PAGEREF _Toc57972642 \h </w:instrText>
        </w:r>
        <w:r>
          <w:rPr>
            <w:webHidden/>
          </w:rPr>
        </w:r>
        <w:r>
          <w:rPr>
            <w:webHidden/>
          </w:rPr>
          <w:fldChar w:fldCharType="separate"/>
        </w:r>
        <w:r w:rsidR="00560827">
          <w:rPr>
            <w:webHidden/>
          </w:rPr>
          <w:t>12</w:t>
        </w:r>
        <w:r>
          <w:rPr>
            <w:webHidden/>
          </w:rPr>
          <w:fldChar w:fldCharType="end"/>
        </w:r>
      </w:hyperlink>
    </w:p>
    <w:p w14:paraId="2A91A837" w14:textId="2FEE3BC0" w:rsidR="008928B6" w:rsidRPr="00BC41A8" w:rsidRDefault="008928B6">
      <w:pPr>
        <w:pStyle w:val="TOC2"/>
        <w:tabs>
          <w:tab w:val="right" w:leader="dot" w:pos="8949"/>
        </w:tabs>
        <w:ind w:left="240"/>
        <w:rPr>
          <w:rFonts w:ascii="等线" w:eastAsia="等线" w:hAnsi="等线"/>
          <w:sz w:val="21"/>
          <w:szCs w:val="22"/>
        </w:rPr>
      </w:pPr>
      <w:hyperlink w:anchor="_Toc57972643" w:history="1">
        <w:r w:rsidRPr="00AF3270">
          <w:rPr>
            <w:rStyle w:val="ae"/>
          </w:rPr>
          <w:t xml:space="preserve">4.3 </w:t>
        </w:r>
        <w:r w:rsidRPr="00AF3270">
          <w:rPr>
            <w:rStyle w:val="ae"/>
          </w:rPr>
          <w:t>电位器旋钮</w:t>
        </w:r>
        <w:r>
          <w:rPr>
            <w:webHidden/>
          </w:rPr>
          <w:tab/>
        </w:r>
        <w:r>
          <w:rPr>
            <w:webHidden/>
          </w:rPr>
          <w:fldChar w:fldCharType="begin"/>
        </w:r>
        <w:r>
          <w:rPr>
            <w:webHidden/>
          </w:rPr>
          <w:instrText xml:space="preserve"> PAGEREF _Toc57972643 \h </w:instrText>
        </w:r>
        <w:r>
          <w:rPr>
            <w:webHidden/>
          </w:rPr>
        </w:r>
        <w:r>
          <w:rPr>
            <w:webHidden/>
          </w:rPr>
          <w:fldChar w:fldCharType="separate"/>
        </w:r>
        <w:r w:rsidR="00560827">
          <w:rPr>
            <w:webHidden/>
          </w:rPr>
          <w:t>13</w:t>
        </w:r>
        <w:r>
          <w:rPr>
            <w:webHidden/>
          </w:rPr>
          <w:fldChar w:fldCharType="end"/>
        </w:r>
      </w:hyperlink>
    </w:p>
    <w:p w14:paraId="30EF0E36" w14:textId="2FC2452B" w:rsidR="008928B6" w:rsidRPr="00BC41A8" w:rsidRDefault="008928B6">
      <w:pPr>
        <w:pStyle w:val="TOC1"/>
        <w:tabs>
          <w:tab w:val="right" w:leader="dot" w:pos="8949"/>
        </w:tabs>
        <w:rPr>
          <w:rFonts w:ascii="等线" w:eastAsia="等线" w:hAnsi="等线"/>
          <w:sz w:val="21"/>
          <w:szCs w:val="22"/>
        </w:rPr>
      </w:pPr>
      <w:hyperlink w:anchor="_Toc57972644" w:history="1">
        <w:r w:rsidRPr="00AF3270">
          <w:rPr>
            <w:rStyle w:val="ae"/>
          </w:rPr>
          <w:t xml:space="preserve">5 </w:t>
        </w:r>
        <w:r w:rsidRPr="00AF3270">
          <w:rPr>
            <w:rStyle w:val="ae"/>
          </w:rPr>
          <w:t>参考文献</w:t>
        </w:r>
        <w:r>
          <w:rPr>
            <w:webHidden/>
          </w:rPr>
          <w:tab/>
        </w:r>
        <w:r>
          <w:rPr>
            <w:webHidden/>
          </w:rPr>
          <w:fldChar w:fldCharType="begin"/>
        </w:r>
        <w:r>
          <w:rPr>
            <w:webHidden/>
          </w:rPr>
          <w:instrText xml:space="preserve"> PAGEREF _Toc57972644 \h </w:instrText>
        </w:r>
        <w:r>
          <w:rPr>
            <w:webHidden/>
          </w:rPr>
        </w:r>
        <w:r>
          <w:rPr>
            <w:webHidden/>
          </w:rPr>
          <w:fldChar w:fldCharType="separate"/>
        </w:r>
        <w:r w:rsidR="00560827">
          <w:rPr>
            <w:webHidden/>
          </w:rPr>
          <w:t>14</w:t>
        </w:r>
        <w:r>
          <w:rPr>
            <w:webHidden/>
          </w:rPr>
          <w:fldChar w:fldCharType="end"/>
        </w:r>
      </w:hyperlink>
    </w:p>
    <w:p w14:paraId="5E010B5A" w14:textId="311BA1D3" w:rsidR="008928B6" w:rsidRPr="00BC41A8" w:rsidRDefault="008928B6">
      <w:pPr>
        <w:pStyle w:val="TOC1"/>
        <w:tabs>
          <w:tab w:val="right" w:leader="dot" w:pos="8949"/>
        </w:tabs>
        <w:rPr>
          <w:rFonts w:ascii="等线" w:eastAsia="等线" w:hAnsi="等线"/>
          <w:sz w:val="21"/>
          <w:szCs w:val="22"/>
        </w:rPr>
      </w:pPr>
      <w:hyperlink w:anchor="_Toc57972645" w:history="1">
        <w:r w:rsidRPr="00AF3270">
          <w:rPr>
            <w:rStyle w:val="ae"/>
          </w:rPr>
          <w:t xml:space="preserve">6 </w:t>
        </w:r>
        <w:r w:rsidRPr="00AF3270">
          <w:rPr>
            <w:rStyle w:val="ae"/>
          </w:rPr>
          <w:t>总结</w:t>
        </w:r>
        <w:r>
          <w:rPr>
            <w:webHidden/>
          </w:rPr>
          <w:tab/>
        </w:r>
        <w:r>
          <w:rPr>
            <w:webHidden/>
          </w:rPr>
          <w:fldChar w:fldCharType="begin"/>
        </w:r>
        <w:r>
          <w:rPr>
            <w:webHidden/>
          </w:rPr>
          <w:instrText xml:space="preserve"> PAGEREF _Toc57972645 \h </w:instrText>
        </w:r>
        <w:r>
          <w:rPr>
            <w:webHidden/>
          </w:rPr>
        </w:r>
        <w:r>
          <w:rPr>
            <w:webHidden/>
          </w:rPr>
          <w:fldChar w:fldCharType="separate"/>
        </w:r>
        <w:r w:rsidR="00560827">
          <w:rPr>
            <w:webHidden/>
          </w:rPr>
          <w:t>15</w:t>
        </w:r>
        <w:r>
          <w:rPr>
            <w:webHidden/>
          </w:rPr>
          <w:fldChar w:fldCharType="end"/>
        </w:r>
      </w:hyperlink>
    </w:p>
    <w:p w14:paraId="691D5E73" w14:textId="2350265E" w:rsidR="008928B6" w:rsidRPr="00BC41A8" w:rsidRDefault="008928B6">
      <w:pPr>
        <w:pStyle w:val="TOC2"/>
        <w:tabs>
          <w:tab w:val="right" w:leader="dot" w:pos="8949"/>
        </w:tabs>
        <w:ind w:left="240"/>
        <w:rPr>
          <w:rFonts w:ascii="等线" w:eastAsia="等线" w:hAnsi="等线"/>
          <w:sz w:val="21"/>
          <w:szCs w:val="22"/>
        </w:rPr>
      </w:pPr>
      <w:hyperlink w:anchor="_Toc57972646" w:history="1">
        <w:r w:rsidRPr="00AF3270">
          <w:rPr>
            <w:rStyle w:val="ae"/>
          </w:rPr>
          <w:t xml:space="preserve">6.1 </w:t>
        </w:r>
        <w:r w:rsidRPr="00AF3270">
          <w:rPr>
            <w:rStyle w:val="ae"/>
          </w:rPr>
          <w:t>课程收获</w:t>
        </w:r>
        <w:r>
          <w:rPr>
            <w:webHidden/>
          </w:rPr>
          <w:tab/>
        </w:r>
        <w:r>
          <w:rPr>
            <w:webHidden/>
          </w:rPr>
          <w:fldChar w:fldCharType="begin"/>
        </w:r>
        <w:r>
          <w:rPr>
            <w:webHidden/>
          </w:rPr>
          <w:instrText xml:space="preserve"> PAGEREF _Toc57972646 \h </w:instrText>
        </w:r>
        <w:r>
          <w:rPr>
            <w:webHidden/>
          </w:rPr>
        </w:r>
        <w:r>
          <w:rPr>
            <w:webHidden/>
          </w:rPr>
          <w:fldChar w:fldCharType="separate"/>
        </w:r>
        <w:r w:rsidR="00560827">
          <w:rPr>
            <w:webHidden/>
          </w:rPr>
          <w:t>15</w:t>
        </w:r>
        <w:r>
          <w:rPr>
            <w:webHidden/>
          </w:rPr>
          <w:fldChar w:fldCharType="end"/>
        </w:r>
      </w:hyperlink>
    </w:p>
    <w:p w14:paraId="26BD4B0E" w14:textId="304C88CB" w:rsidR="008928B6" w:rsidRPr="00BC41A8" w:rsidRDefault="008928B6">
      <w:pPr>
        <w:pStyle w:val="TOC2"/>
        <w:tabs>
          <w:tab w:val="right" w:leader="dot" w:pos="8949"/>
        </w:tabs>
        <w:ind w:left="240"/>
        <w:rPr>
          <w:rFonts w:ascii="等线" w:eastAsia="等线" w:hAnsi="等线"/>
          <w:sz w:val="21"/>
          <w:szCs w:val="22"/>
        </w:rPr>
      </w:pPr>
      <w:hyperlink w:anchor="_Toc57972647" w:history="1">
        <w:r w:rsidRPr="00AF3270">
          <w:rPr>
            <w:rStyle w:val="ae"/>
          </w:rPr>
          <w:t xml:space="preserve">6.2 </w:t>
        </w:r>
        <w:r w:rsidRPr="00AF3270">
          <w:rPr>
            <w:rStyle w:val="ae"/>
          </w:rPr>
          <w:t>心得体会</w:t>
        </w:r>
        <w:r>
          <w:rPr>
            <w:webHidden/>
          </w:rPr>
          <w:tab/>
        </w:r>
        <w:r>
          <w:rPr>
            <w:webHidden/>
          </w:rPr>
          <w:fldChar w:fldCharType="begin"/>
        </w:r>
        <w:r>
          <w:rPr>
            <w:webHidden/>
          </w:rPr>
          <w:instrText xml:space="preserve"> PAGEREF _Toc57972647 \h </w:instrText>
        </w:r>
        <w:r>
          <w:rPr>
            <w:webHidden/>
          </w:rPr>
        </w:r>
        <w:r>
          <w:rPr>
            <w:webHidden/>
          </w:rPr>
          <w:fldChar w:fldCharType="separate"/>
        </w:r>
        <w:r w:rsidR="00560827">
          <w:rPr>
            <w:webHidden/>
          </w:rPr>
          <w:t>15</w:t>
        </w:r>
        <w:r>
          <w:rPr>
            <w:webHidden/>
          </w:rPr>
          <w:fldChar w:fldCharType="end"/>
        </w:r>
      </w:hyperlink>
    </w:p>
    <w:p w14:paraId="46F5136E" w14:textId="4AF9E0C4" w:rsidR="008928B6" w:rsidRPr="00BC41A8" w:rsidRDefault="008928B6">
      <w:pPr>
        <w:pStyle w:val="TOC2"/>
        <w:tabs>
          <w:tab w:val="right" w:leader="dot" w:pos="8949"/>
        </w:tabs>
        <w:ind w:left="240"/>
        <w:rPr>
          <w:rFonts w:ascii="等线" w:eastAsia="等线" w:hAnsi="等线"/>
          <w:sz w:val="21"/>
          <w:szCs w:val="22"/>
        </w:rPr>
      </w:pPr>
      <w:hyperlink w:anchor="_Toc57972648" w:history="1">
        <w:r w:rsidRPr="00AF3270">
          <w:rPr>
            <w:rStyle w:val="ae"/>
          </w:rPr>
          <w:t xml:space="preserve">6.3 </w:t>
        </w:r>
        <w:r w:rsidRPr="00AF3270">
          <w:rPr>
            <w:rStyle w:val="ae"/>
          </w:rPr>
          <w:t>实验总结</w:t>
        </w:r>
        <w:r>
          <w:rPr>
            <w:webHidden/>
          </w:rPr>
          <w:tab/>
        </w:r>
        <w:r>
          <w:rPr>
            <w:webHidden/>
          </w:rPr>
          <w:fldChar w:fldCharType="begin"/>
        </w:r>
        <w:r>
          <w:rPr>
            <w:webHidden/>
          </w:rPr>
          <w:instrText xml:space="preserve"> PAGEREF _Toc57972648 \h </w:instrText>
        </w:r>
        <w:r>
          <w:rPr>
            <w:webHidden/>
          </w:rPr>
        </w:r>
        <w:r>
          <w:rPr>
            <w:webHidden/>
          </w:rPr>
          <w:fldChar w:fldCharType="separate"/>
        </w:r>
        <w:r w:rsidR="00560827">
          <w:rPr>
            <w:webHidden/>
          </w:rPr>
          <w:t>15</w:t>
        </w:r>
        <w:r>
          <w:rPr>
            <w:webHidden/>
          </w:rPr>
          <w:fldChar w:fldCharType="end"/>
        </w:r>
      </w:hyperlink>
    </w:p>
    <w:p w14:paraId="42F73768" w14:textId="385A8D6D" w:rsidR="008928B6" w:rsidRPr="00BC41A8" w:rsidRDefault="008928B6">
      <w:pPr>
        <w:pStyle w:val="TOC1"/>
        <w:tabs>
          <w:tab w:val="right" w:leader="dot" w:pos="8949"/>
        </w:tabs>
        <w:rPr>
          <w:rFonts w:ascii="等线" w:eastAsia="等线" w:hAnsi="等线"/>
          <w:sz w:val="21"/>
          <w:szCs w:val="22"/>
        </w:rPr>
      </w:pPr>
      <w:hyperlink w:anchor="_Toc57972649" w:history="1">
        <w:r w:rsidRPr="00AF3270">
          <w:rPr>
            <w:rStyle w:val="ae"/>
          </w:rPr>
          <w:t xml:space="preserve">7 </w:t>
        </w:r>
        <w:r w:rsidRPr="00AF3270">
          <w:rPr>
            <w:rStyle w:val="ae"/>
          </w:rPr>
          <w:t>附</w:t>
        </w:r>
        <w:r w:rsidRPr="00AF3270">
          <w:rPr>
            <w:rStyle w:val="ae"/>
          </w:rPr>
          <w:t xml:space="preserve">   </w:t>
        </w:r>
        <w:r w:rsidRPr="00AF3270">
          <w:rPr>
            <w:rStyle w:val="ae"/>
          </w:rPr>
          <w:t>录</w:t>
        </w:r>
        <w:r>
          <w:rPr>
            <w:webHidden/>
          </w:rPr>
          <w:tab/>
        </w:r>
        <w:r>
          <w:rPr>
            <w:webHidden/>
          </w:rPr>
          <w:fldChar w:fldCharType="begin"/>
        </w:r>
        <w:r>
          <w:rPr>
            <w:webHidden/>
          </w:rPr>
          <w:instrText xml:space="preserve"> PAGEREF _Toc57972649 \h </w:instrText>
        </w:r>
        <w:r>
          <w:rPr>
            <w:webHidden/>
          </w:rPr>
        </w:r>
        <w:r>
          <w:rPr>
            <w:webHidden/>
          </w:rPr>
          <w:fldChar w:fldCharType="separate"/>
        </w:r>
        <w:r w:rsidR="00560827">
          <w:rPr>
            <w:webHidden/>
          </w:rPr>
          <w:t>17</w:t>
        </w:r>
        <w:r>
          <w:rPr>
            <w:webHidden/>
          </w:rPr>
          <w:fldChar w:fldCharType="end"/>
        </w:r>
      </w:hyperlink>
    </w:p>
    <w:p w14:paraId="21155F75" w14:textId="177B8FFF" w:rsidR="008928B6" w:rsidRPr="00BC41A8" w:rsidRDefault="008928B6">
      <w:pPr>
        <w:pStyle w:val="TOC2"/>
        <w:tabs>
          <w:tab w:val="right" w:leader="dot" w:pos="8949"/>
        </w:tabs>
        <w:ind w:left="240"/>
        <w:rPr>
          <w:rFonts w:ascii="等线" w:eastAsia="等线" w:hAnsi="等线"/>
          <w:sz w:val="21"/>
          <w:szCs w:val="22"/>
        </w:rPr>
      </w:pPr>
      <w:hyperlink w:anchor="_Toc57972650" w:history="1">
        <w:r w:rsidRPr="00AF3270">
          <w:rPr>
            <w:rStyle w:val="ae"/>
          </w:rPr>
          <w:t xml:space="preserve">7.1 </w:t>
        </w:r>
        <w:r w:rsidRPr="00AF3270">
          <w:rPr>
            <w:rStyle w:val="ae"/>
          </w:rPr>
          <w:t>源程序</w:t>
        </w:r>
        <w:r>
          <w:rPr>
            <w:webHidden/>
          </w:rPr>
          <w:tab/>
        </w:r>
        <w:r>
          <w:rPr>
            <w:webHidden/>
          </w:rPr>
          <w:fldChar w:fldCharType="begin"/>
        </w:r>
        <w:r>
          <w:rPr>
            <w:webHidden/>
          </w:rPr>
          <w:instrText xml:space="preserve"> PAGEREF _Toc57972650 \h </w:instrText>
        </w:r>
        <w:r>
          <w:rPr>
            <w:webHidden/>
          </w:rPr>
        </w:r>
        <w:r>
          <w:rPr>
            <w:webHidden/>
          </w:rPr>
          <w:fldChar w:fldCharType="separate"/>
        </w:r>
        <w:r w:rsidR="00560827">
          <w:rPr>
            <w:webHidden/>
          </w:rPr>
          <w:t>17</w:t>
        </w:r>
        <w:r>
          <w:rPr>
            <w:webHidden/>
          </w:rPr>
          <w:fldChar w:fldCharType="end"/>
        </w:r>
      </w:hyperlink>
    </w:p>
    <w:p w14:paraId="4BFBDAB4" w14:textId="691B4294" w:rsidR="008928B6" w:rsidRPr="00BC41A8" w:rsidRDefault="008928B6">
      <w:pPr>
        <w:pStyle w:val="TOC3"/>
        <w:tabs>
          <w:tab w:val="right" w:leader="dot" w:pos="8949"/>
        </w:tabs>
        <w:ind w:left="480"/>
        <w:rPr>
          <w:rFonts w:ascii="等线" w:eastAsia="等线" w:hAnsi="等线"/>
          <w:sz w:val="21"/>
          <w:szCs w:val="22"/>
        </w:rPr>
      </w:pPr>
      <w:hyperlink w:anchor="_Toc57972651" w:history="1">
        <w:r w:rsidRPr="00AF3270">
          <w:rPr>
            <w:rStyle w:val="ae"/>
          </w:rPr>
          <w:t xml:space="preserve">7.1.1 </w:t>
        </w:r>
        <w:r w:rsidRPr="00AF3270">
          <w:rPr>
            <w:rStyle w:val="ae"/>
          </w:rPr>
          <w:t>顶层模块</w:t>
        </w:r>
        <w:r w:rsidRPr="00AF3270">
          <w:rPr>
            <w:rStyle w:val="ae"/>
          </w:rPr>
          <w:t>top</w:t>
        </w:r>
        <w:r>
          <w:rPr>
            <w:webHidden/>
          </w:rPr>
          <w:tab/>
        </w:r>
        <w:r>
          <w:rPr>
            <w:webHidden/>
          </w:rPr>
          <w:fldChar w:fldCharType="begin"/>
        </w:r>
        <w:r>
          <w:rPr>
            <w:webHidden/>
          </w:rPr>
          <w:instrText xml:space="preserve"> PAGEREF _Toc57972651 \h </w:instrText>
        </w:r>
        <w:r>
          <w:rPr>
            <w:webHidden/>
          </w:rPr>
        </w:r>
        <w:r>
          <w:rPr>
            <w:webHidden/>
          </w:rPr>
          <w:fldChar w:fldCharType="separate"/>
        </w:r>
        <w:r w:rsidR="00560827">
          <w:rPr>
            <w:webHidden/>
          </w:rPr>
          <w:t>17</w:t>
        </w:r>
        <w:r>
          <w:rPr>
            <w:webHidden/>
          </w:rPr>
          <w:fldChar w:fldCharType="end"/>
        </w:r>
      </w:hyperlink>
    </w:p>
    <w:p w14:paraId="18020502" w14:textId="117DC127" w:rsidR="008928B6" w:rsidRPr="00BC41A8" w:rsidRDefault="008928B6">
      <w:pPr>
        <w:pStyle w:val="TOC3"/>
        <w:tabs>
          <w:tab w:val="right" w:leader="dot" w:pos="8949"/>
        </w:tabs>
        <w:ind w:left="480"/>
        <w:rPr>
          <w:rFonts w:ascii="等线" w:eastAsia="等线" w:hAnsi="等线"/>
          <w:sz w:val="21"/>
          <w:szCs w:val="22"/>
        </w:rPr>
      </w:pPr>
      <w:hyperlink w:anchor="_Toc57972652" w:history="1">
        <w:r w:rsidRPr="00AF3270">
          <w:rPr>
            <w:rStyle w:val="ae"/>
          </w:rPr>
          <w:t xml:space="preserve">7.1.2 </w:t>
        </w:r>
        <w:r w:rsidRPr="00AF3270">
          <w:rPr>
            <w:rStyle w:val="ae"/>
          </w:rPr>
          <w:t>模数转换顶层模块</w:t>
        </w:r>
        <w:r w:rsidRPr="00AF3270">
          <w:rPr>
            <w:rStyle w:val="ae"/>
          </w:rPr>
          <w:t>XADC_channel</w:t>
        </w:r>
        <w:r>
          <w:rPr>
            <w:webHidden/>
          </w:rPr>
          <w:tab/>
        </w:r>
        <w:r>
          <w:rPr>
            <w:webHidden/>
          </w:rPr>
          <w:fldChar w:fldCharType="begin"/>
        </w:r>
        <w:r>
          <w:rPr>
            <w:webHidden/>
          </w:rPr>
          <w:instrText xml:space="preserve"> PAGEREF _Toc57972652 \h </w:instrText>
        </w:r>
        <w:r>
          <w:rPr>
            <w:webHidden/>
          </w:rPr>
        </w:r>
        <w:r>
          <w:rPr>
            <w:webHidden/>
          </w:rPr>
          <w:fldChar w:fldCharType="separate"/>
        </w:r>
        <w:r w:rsidR="00560827">
          <w:rPr>
            <w:webHidden/>
          </w:rPr>
          <w:t>19</w:t>
        </w:r>
        <w:r>
          <w:rPr>
            <w:webHidden/>
          </w:rPr>
          <w:fldChar w:fldCharType="end"/>
        </w:r>
      </w:hyperlink>
    </w:p>
    <w:p w14:paraId="2086DA7F" w14:textId="432DDA14" w:rsidR="008928B6" w:rsidRPr="00BC41A8" w:rsidRDefault="008928B6">
      <w:pPr>
        <w:pStyle w:val="TOC3"/>
        <w:tabs>
          <w:tab w:val="right" w:leader="dot" w:pos="8949"/>
        </w:tabs>
        <w:ind w:left="480"/>
        <w:rPr>
          <w:rFonts w:ascii="等线" w:eastAsia="等线" w:hAnsi="等线"/>
          <w:sz w:val="21"/>
          <w:szCs w:val="22"/>
        </w:rPr>
      </w:pPr>
      <w:hyperlink w:anchor="_Toc57972653" w:history="1">
        <w:r w:rsidRPr="00AF3270">
          <w:rPr>
            <w:rStyle w:val="ae"/>
          </w:rPr>
          <w:t xml:space="preserve">7.1.3 </w:t>
        </w:r>
        <w:r w:rsidRPr="00AF3270">
          <w:rPr>
            <w:rStyle w:val="ae"/>
          </w:rPr>
          <w:t>模拟信号读取模块</w:t>
        </w:r>
        <w:r w:rsidRPr="00AF3270">
          <w:rPr>
            <w:rStyle w:val="ae"/>
          </w:rPr>
          <w:t>read</w:t>
        </w:r>
        <w:r>
          <w:rPr>
            <w:webHidden/>
          </w:rPr>
          <w:tab/>
        </w:r>
        <w:r>
          <w:rPr>
            <w:webHidden/>
          </w:rPr>
          <w:fldChar w:fldCharType="begin"/>
        </w:r>
        <w:r>
          <w:rPr>
            <w:webHidden/>
          </w:rPr>
          <w:instrText xml:space="preserve"> PAGEREF _Toc57972653 \h </w:instrText>
        </w:r>
        <w:r>
          <w:rPr>
            <w:webHidden/>
          </w:rPr>
        </w:r>
        <w:r>
          <w:rPr>
            <w:webHidden/>
          </w:rPr>
          <w:fldChar w:fldCharType="separate"/>
        </w:r>
        <w:r w:rsidR="00560827">
          <w:rPr>
            <w:webHidden/>
          </w:rPr>
          <w:t>20</w:t>
        </w:r>
        <w:r>
          <w:rPr>
            <w:webHidden/>
          </w:rPr>
          <w:fldChar w:fldCharType="end"/>
        </w:r>
      </w:hyperlink>
    </w:p>
    <w:p w14:paraId="7078F986" w14:textId="0B0BC4B0" w:rsidR="008928B6" w:rsidRPr="00BC41A8" w:rsidRDefault="008928B6">
      <w:pPr>
        <w:pStyle w:val="TOC3"/>
        <w:tabs>
          <w:tab w:val="right" w:leader="dot" w:pos="8949"/>
        </w:tabs>
        <w:ind w:left="480"/>
        <w:rPr>
          <w:rFonts w:ascii="等线" w:eastAsia="等线" w:hAnsi="等线"/>
          <w:sz w:val="21"/>
          <w:szCs w:val="22"/>
        </w:rPr>
      </w:pPr>
      <w:hyperlink w:anchor="_Toc57972654" w:history="1">
        <w:r w:rsidRPr="00AF3270">
          <w:rPr>
            <w:rStyle w:val="ae"/>
          </w:rPr>
          <w:t xml:space="preserve">7.1.4 </w:t>
        </w:r>
        <w:r w:rsidRPr="00AF3270">
          <w:rPr>
            <w:rStyle w:val="ae"/>
          </w:rPr>
          <w:t>番茄钟顶层模块</w:t>
        </w:r>
        <w:r w:rsidRPr="00AF3270">
          <w:rPr>
            <w:rStyle w:val="ae"/>
          </w:rPr>
          <w:t>tomato_clock</w:t>
        </w:r>
        <w:r>
          <w:rPr>
            <w:webHidden/>
          </w:rPr>
          <w:tab/>
        </w:r>
        <w:r>
          <w:rPr>
            <w:webHidden/>
          </w:rPr>
          <w:fldChar w:fldCharType="begin"/>
        </w:r>
        <w:r>
          <w:rPr>
            <w:webHidden/>
          </w:rPr>
          <w:instrText xml:space="preserve"> PAGEREF _Toc57972654 \h </w:instrText>
        </w:r>
        <w:r>
          <w:rPr>
            <w:webHidden/>
          </w:rPr>
        </w:r>
        <w:r>
          <w:rPr>
            <w:webHidden/>
          </w:rPr>
          <w:fldChar w:fldCharType="separate"/>
        </w:r>
        <w:r w:rsidR="00560827">
          <w:rPr>
            <w:webHidden/>
          </w:rPr>
          <w:t>20</w:t>
        </w:r>
        <w:r>
          <w:rPr>
            <w:webHidden/>
          </w:rPr>
          <w:fldChar w:fldCharType="end"/>
        </w:r>
      </w:hyperlink>
    </w:p>
    <w:p w14:paraId="6C097D24" w14:textId="5E59306F" w:rsidR="008928B6" w:rsidRPr="00BC41A8" w:rsidRDefault="008928B6">
      <w:pPr>
        <w:pStyle w:val="TOC3"/>
        <w:tabs>
          <w:tab w:val="right" w:leader="dot" w:pos="8949"/>
        </w:tabs>
        <w:ind w:left="480"/>
        <w:rPr>
          <w:rFonts w:ascii="等线" w:eastAsia="等线" w:hAnsi="等线"/>
          <w:sz w:val="21"/>
          <w:szCs w:val="22"/>
        </w:rPr>
      </w:pPr>
      <w:hyperlink w:anchor="_Toc57972655" w:history="1">
        <w:r w:rsidRPr="00AF3270">
          <w:rPr>
            <w:rStyle w:val="ae"/>
          </w:rPr>
          <w:t xml:space="preserve">7.1.5 </w:t>
        </w:r>
        <w:r w:rsidRPr="00AF3270">
          <w:rPr>
            <w:rStyle w:val="ae"/>
          </w:rPr>
          <w:t>秒脉冲产生模块</w:t>
        </w:r>
        <w:r w:rsidRPr="00AF3270">
          <w:rPr>
            <w:rStyle w:val="ae"/>
          </w:rPr>
          <w:t>Sec_pule_generator</w:t>
        </w:r>
        <w:r>
          <w:rPr>
            <w:webHidden/>
          </w:rPr>
          <w:tab/>
        </w:r>
        <w:r>
          <w:rPr>
            <w:webHidden/>
          </w:rPr>
          <w:fldChar w:fldCharType="begin"/>
        </w:r>
        <w:r>
          <w:rPr>
            <w:webHidden/>
          </w:rPr>
          <w:instrText xml:space="preserve"> PAGEREF _Toc57972655 \h </w:instrText>
        </w:r>
        <w:r>
          <w:rPr>
            <w:webHidden/>
          </w:rPr>
        </w:r>
        <w:r>
          <w:rPr>
            <w:webHidden/>
          </w:rPr>
          <w:fldChar w:fldCharType="separate"/>
        </w:r>
        <w:r w:rsidR="00560827">
          <w:rPr>
            <w:webHidden/>
          </w:rPr>
          <w:t>22</w:t>
        </w:r>
        <w:r>
          <w:rPr>
            <w:webHidden/>
          </w:rPr>
          <w:fldChar w:fldCharType="end"/>
        </w:r>
      </w:hyperlink>
    </w:p>
    <w:p w14:paraId="4312CAD5" w14:textId="15EC27CA" w:rsidR="008928B6" w:rsidRPr="00BC41A8" w:rsidRDefault="008928B6">
      <w:pPr>
        <w:pStyle w:val="TOC3"/>
        <w:tabs>
          <w:tab w:val="right" w:leader="dot" w:pos="8949"/>
        </w:tabs>
        <w:ind w:left="480"/>
        <w:rPr>
          <w:rFonts w:ascii="等线" w:eastAsia="等线" w:hAnsi="等线"/>
          <w:sz w:val="21"/>
          <w:szCs w:val="22"/>
        </w:rPr>
      </w:pPr>
      <w:hyperlink w:anchor="_Toc57972656" w:history="1">
        <w:r w:rsidRPr="00AF3270">
          <w:rPr>
            <w:rStyle w:val="ae"/>
          </w:rPr>
          <w:t xml:space="preserve">7.1.6 </w:t>
        </w:r>
        <w:r w:rsidRPr="00AF3270">
          <w:rPr>
            <w:rStyle w:val="ae"/>
          </w:rPr>
          <w:t>开关消抖模块</w:t>
        </w:r>
        <w:r w:rsidRPr="00AF3270">
          <w:rPr>
            <w:rStyle w:val="ae"/>
          </w:rPr>
          <w:t>ButtonEdgeDetect</w:t>
        </w:r>
        <w:r>
          <w:rPr>
            <w:webHidden/>
          </w:rPr>
          <w:tab/>
        </w:r>
        <w:r>
          <w:rPr>
            <w:webHidden/>
          </w:rPr>
          <w:fldChar w:fldCharType="begin"/>
        </w:r>
        <w:r>
          <w:rPr>
            <w:webHidden/>
          </w:rPr>
          <w:instrText xml:space="preserve"> PAGEREF _Toc57972656 \h </w:instrText>
        </w:r>
        <w:r>
          <w:rPr>
            <w:webHidden/>
          </w:rPr>
        </w:r>
        <w:r>
          <w:rPr>
            <w:webHidden/>
          </w:rPr>
          <w:fldChar w:fldCharType="separate"/>
        </w:r>
        <w:r w:rsidR="00560827">
          <w:rPr>
            <w:webHidden/>
          </w:rPr>
          <w:t>22</w:t>
        </w:r>
        <w:r>
          <w:rPr>
            <w:webHidden/>
          </w:rPr>
          <w:fldChar w:fldCharType="end"/>
        </w:r>
      </w:hyperlink>
    </w:p>
    <w:p w14:paraId="42FC37DA" w14:textId="03C6B57A" w:rsidR="008928B6" w:rsidRPr="00BC41A8" w:rsidRDefault="008928B6">
      <w:pPr>
        <w:pStyle w:val="TOC3"/>
        <w:tabs>
          <w:tab w:val="right" w:leader="dot" w:pos="8949"/>
        </w:tabs>
        <w:ind w:left="480"/>
        <w:rPr>
          <w:rFonts w:ascii="等线" w:eastAsia="等线" w:hAnsi="等线"/>
          <w:sz w:val="21"/>
          <w:szCs w:val="22"/>
        </w:rPr>
      </w:pPr>
      <w:hyperlink w:anchor="_Toc57972657" w:history="1">
        <w:r w:rsidRPr="00AF3270">
          <w:rPr>
            <w:rStyle w:val="ae"/>
          </w:rPr>
          <w:t>7.1.7 25</w:t>
        </w:r>
        <w:r w:rsidRPr="00AF3270">
          <w:rPr>
            <w:rStyle w:val="ae"/>
          </w:rPr>
          <w:t>分钟倒计时顶层模块</w:t>
        </w:r>
        <w:r w:rsidRPr="00AF3270">
          <w:rPr>
            <w:rStyle w:val="ae"/>
          </w:rPr>
          <w:t>counter25_top</w:t>
        </w:r>
        <w:r>
          <w:rPr>
            <w:webHidden/>
          </w:rPr>
          <w:tab/>
        </w:r>
        <w:r>
          <w:rPr>
            <w:webHidden/>
          </w:rPr>
          <w:fldChar w:fldCharType="begin"/>
        </w:r>
        <w:r>
          <w:rPr>
            <w:webHidden/>
          </w:rPr>
          <w:instrText xml:space="preserve"> PAGEREF _Toc57972657 \h </w:instrText>
        </w:r>
        <w:r>
          <w:rPr>
            <w:webHidden/>
          </w:rPr>
        </w:r>
        <w:r>
          <w:rPr>
            <w:webHidden/>
          </w:rPr>
          <w:fldChar w:fldCharType="separate"/>
        </w:r>
        <w:r w:rsidR="00560827">
          <w:rPr>
            <w:webHidden/>
          </w:rPr>
          <w:t>23</w:t>
        </w:r>
        <w:r>
          <w:rPr>
            <w:webHidden/>
          </w:rPr>
          <w:fldChar w:fldCharType="end"/>
        </w:r>
      </w:hyperlink>
    </w:p>
    <w:p w14:paraId="60F7844E" w14:textId="42E3C056" w:rsidR="008928B6" w:rsidRPr="00BC41A8" w:rsidRDefault="008928B6">
      <w:pPr>
        <w:pStyle w:val="TOC3"/>
        <w:tabs>
          <w:tab w:val="right" w:leader="dot" w:pos="8949"/>
        </w:tabs>
        <w:ind w:left="480"/>
        <w:rPr>
          <w:rFonts w:ascii="等线" w:eastAsia="等线" w:hAnsi="等线"/>
          <w:sz w:val="21"/>
          <w:szCs w:val="22"/>
        </w:rPr>
      </w:pPr>
      <w:hyperlink w:anchor="_Toc57972658" w:history="1">
        <w:r w:rsidRPr="00AF3270">
          <w:rPr>
            <w:rStyle w:val="ae"/>
          </w:rPr>
          <w:t xml:space="preserve">7.1.8 </w:t>
        </w:r>
        <w:r w:rsidRPr="00AF3270">
          <w:rPr>
            <w:rStyle w:val="ae"/>
          </w:rPr>
          <w:t>状态记录模块</w:t>
        </w:r>
        <w:r w:rsidRPr="00AF3270">
          <w:rPr>
            <w:rStyle w:val="ae"/>
          </w:rPr>
          <w:t>State</w:t>
        </w:r>
        <w:r>
          <w:rPr>
            <w:webHidden/>
          </w:rPr>
          <w:tab/>
        </w:r>
        <w:r>
          <w:rPr>
            <w:webHidden/>
          </w:rPr>
          <w:fldChar w:fldCharType="begin"/>
        </w:r>
        <w:r>
          <w:rPr>
            <w:webHidden/>
          </w:rPr>
          <w:instrText xml:space="preserve"> PAGEREF _Toc57972658 \h </w:instrText>
        </w:r>
        <w:r>
          <w:rPr>
            <w:webHidden/>
          </w:rPr>
        </w:r>
        <w:r>
          <w:rPr>
            <w:webHidden/>
          </w:rPr>
          <w:fldChar w:fldCharType="separate"/>
        </w:r>
        <w:r w:rsidR="00560827">
          <w:rPr>
            <w:webHidden/>
          </w:rPr>
          <w:t>24</w:t>
        </w:r>
        <w:r>
          <w:rPr>
            <w:webHidden/>
          </w:rPr>
          <w:fldChar w:fldCharType="end"/>
        </w:r>
      </w:hyperlink>
    </w:p>
    <w:p w14:paraId="129B8393" w14:textId="2D8DF160" w:rsidR="008928B6" w:rsidRPr="00BC41A8" w:rsidRDefault="008928B6">
      <w:pPr>
        <w:pStyle w:val="TOC3"/>
        <w:tabs>
          <w:tab w:val="right" w:leader="dot" w:pos="8949"/>
        </w:tabs>
        <w:ind w:left="480"/>
        <w:rPr>
          <w:rFonts w:ascii="等线" w:eastAsia="等线" w:hAnsi="等线"/>
          <w:sz w:val="21"/>
          <w:szCs w:val="22"/>
        </w:rPr>
      </w:pPr>
      <w:hyperlink w:anchor="_Toc57972659" w:history="1">
        <w:r w:rsidRPr="00AF3270">
          <w:rPr>
            <w:rStyle w:val="ae"/>
          </w:rPr>
          <w:t>7.1.9 25</w:t>
        </w:r>
        <w:r w:rsidRPr="00AF3270">
          <w:rPr>
            <w:rStyle w:val="ae"/>
          </w:rPr>
          <w:t>分钟倒计时模块</w:t>
        </w:r>
        <w:r w:rsidRPr="00AF3270">
          <w:rPr>
            <w:rStyle w:val="ae"/>
          </w:rPr>
          <w:t>counter25</w:t>
        </w:r>
        <w:r>
          <w:rPr>
            <w:webHidden/>
          </w:rPr>
          <w:tab/>
        </w:r>
        <w:r>
          <w:rPr>
            <w:webHidden/>
          </w:rPr>
          <w:fldChar w:fldCharType="begin"/>
        </w:r>
        <w:r>
          <w:rPr>
            <w:webHidden/>
          </w:rPr>
          <w:instrText xml:space="preserve"> PAGEREF _Toc57972659 \h </w:instrText>
        </w:r>
        <w:r>
          <w:rPr>
            <w:webHidden/>
          </w:rPr>
        </w:r>
        <w:r>
          <w:rPr>
            <w:webHidden/>
          </w:rPr>
          <w:fldChar w:fldCharType="separate"/>
        </w:r>
        <w:r w:rsidR="00560827">
          <w:rPr>
            <w:webHidden/>
          </w:rPr>
          <w:t>25</w:t>
        </w:r>
        <w:r>
          <w:rPr>
            <w:webHidden/>
          </w:rPr>
          <w:fldChar w:fldCharType="end"/>
        </w:r>
      </w:hyperlink>
    </w:p>
    <w:p w14:paraId="73134CB5" w14:textId="588BBA3E" w:rsidR="008928B6" w:rsidRPr="00BC41A8" w:rsidRDefault="008928B6">
      <w:pPr>
        <w:pStyle w:val="TOC3"/>
        <w:tabs>
          <w:tab w:val="right" w:leader="dot" w:pos="8949"/>
        </w:tabs>
        <w:ind w:left="480"/>
        <w:rPr>
          <w:rFonts w:ascii="等线" w:eastAsia="等线" w:hAnsi="等线"/>
          <w:sz w:val="21"/>
          <w:szCs w:val="22"/>
        </w:rPr>
      </w:pPr>
      <w:hyperlink w:anchor="_Toc57972660" w:history="1">
        <w:r w:rsidRPr="00AF3270">
          <w:rPr>
            <w:rStyle w:val="ae"/>
          </w:rPr>
          <w:t xml:space="preserve">7.1.10 </w:t>
        </w:r>
        <w:r w:rsidRPr="00AF3270">
          <w:rPr>
            <w:rStyle w:val="ae"/>
          </w:rPr>
          <w:t>周期计数信号</w:t>
        </w:r>
        <w:r w:rsidRPr="00AF3270">
          <w:rPr>
            <w:rStyle w:val="ae"/>
          </w:rPr>
          <w:t>edgecounter</w:t>
        </w:r>
        <w:r>
          <w:rPr>
            <w:webHidden/>
          </w:rPr>
          <w:tab/>
        </w:r>
        <w:r>
          <w:rPr>
            <w:webHidden/>
          </w:rPr>
          <w:fldChar w:fldCharType="begin"/>
        </w:r>
        <w:r>
          <w:rPr>
            <w:webHidden/>
          </w:rPr>
          <w:instrText xml:space="preserve"> PAGEREF _Toc57972660 \h </w:instrText>
        </w:r>
        <w:r>
          <w:rPr>
            <w:webHidden/>
          </w:rPr>
        </w:r>
        <w:r>
          <w:rPr>
            <w:webHidden/>
          </w:rPr>
          <w:fldChar w:fldCharType="separate"/>
        </w:r>
        <w:r w:rsidR="00560827">
          <w:rPr>
            <w:webHidden/>
          </w:rPr>
          <w:t>29</w:t>
        </w:r>
        <w:r>
          <w:rPr>
            <w:webHidden/>
          </w:rPr>
          <w:fldChar w:fldCharType="end"/>
        </w:r>
      </w:hyperlink>
    </w:p>
    <w:p w14:paraId="46729F55" w14:textId="33D4ADCC" w:rsidR="008928B6" w:rsidRPr="00BC41A8" w:rsidRDefault="008928B6">
      <w:pPr>
        <w:pStyle w:val="TOC3"/>
        <w:tabs>
          <w:tab w:val="right" w:leader="dot" w:pos="8949"/>
        </w:tabs>
        <w:ind w:left="480"/>
        <w:rPr>
          <w:rFonts w:ascii="等线" w:eastAsia="等线" w:hAnsi="等线"/>
          <w:sz w:val="21"/>
          <w:szCs w:val="22"/>
        </w:rPr>
      </w:pPr>
      <w:hyperlink w:anchor="_Toc57972661" w:history="1">
        <w:r w:rsidRPr="00AF3270">
          <w:rPr>
            <w:rStyle w:val="ae"/>
          </w:rPr>
          <w:t xml:space="preserve">7.1.11 </w:t>
        </w:r>
        <w:r w:rsidRPr="00AF3270">
          <w:rPr>
            <w:rStyle w:val="ae"/>
          </w:rPr>
          <w:t>微分器</w:t>
        </w:r>
        <w:r w:rsidRPr="00AF3270">
          <w:rPr>
            <w:rStyle w:val="ae"/>
          </w:rPr>
          <w:t>differenciator</w:t>
        </w:r>
        <w:r>
          <w:rPr>
            <w:webHidden/>
          </w:rPr>
          <w:tab/>
        </w:r>
        <w:r>
          <w:rPr>
            <w:webHidden/>
          </w:rPr>
          <w:fldChar w:fldCharType="begin"/>
        </w:r>
        <w:r>
          <w:rPr>
            <w:webHidden/>
          </w:rPr>
          <w:instrText xml:space="preserve"> PAGEREF _Toc57972661 \h </w:instrText>
        </w:r>
        <w:r>
          <w:rPr>
            <w:webHidden/>
          </w:rPr>
        </w:r>
        <w:r>
          <w:rPr>
            <w:webHidden/>
          </w:rPr>
          <w:fldChar w:fldCharType="separate"/>
        </w:r>
        <w:r w:rsidR="00560827">
          <w:rPr>
            <w:webHidden/>
          </w:rPr>
          <w:t>31</w:t>
        </w:r>
        <w:r>
          <w:rPr>
            <w:webHidden/>
          </w:rPr>
          <w:fldChar w:fldCharType="end"/>
        </w:r>
      </w:hyperlink>
    </w:p>
    <w:p w14:paraId="36576927" w14:textId="330CC148" w:rsidR="008928B6" w:rsidRPr="00BC41A8" w:rsidRDefault="008928B6">
      <w:pPr>
        <w:pStyle w:val="TOC3"/>
        <w:tabs>
          <w:tab w:val="right" w:leader="dot" w:pos="8949"/>
        </w:tabs>
        <w:ind w:left="480"/>
        <w:rPr>
          <w:rFonts w:ascii="等线" w:eastAsia="等线" w:hAnsi="等线"/>
          <w:sz w:val="21"/>
          <w:szCs w:val="22"/>
        </w:rPr>
      </w:pPr>
      <w:hyperlink w:anchor="_Toc57972662" w:history="1">
        <w:r w:rsidRPr="00AF3270">
          <w:rPr>
            <w:rStyle w:val="ae"/>
          </w:rPr>
          <w:t xml:space="preserve">7.1.12 </w:t>
        </w:r>
        <w:r w:rsidRPr="00AF3270">
          <w:rPr>
            <w:rStyle w:val="ae"/>
          </w:rPr>
          <w:t>按键控制周期</w:t>
        </w:r>
        <w:r w:rsidRPr="00AF3270">
          <w:rPr>
            <w:rStyle w:val="ae"/>
          </w:rPr>
          <w:t>pressadjuster</w:t>
        </w:r>
        <w:r>
          <w:rPr>
            <w:webHidden/>
          </w:rPr>
          <w:tab/>
        </w:r>
        <w:r>
          <w:rPr>
            <w:webHidden/>
          </w:rPr>
          <w:fldChar w:fldCharType="begin"/>
        </w:r>
        <w:r>
          <w:rPr>
            <w:webHidden/>
          </w:rPr>
          <w:instrText xml:space="preserve"> PAGEREF _Toc57972662 \h </w:instrText>
        </w:r>
        <w:r>
          <w:rPr>
            <w:webHidden/>
          </w:rPr>
        </w:r>
        <w:r>
          <w:rPr>
            <w:webHidden/>
          </w:rPr>
          <w:fldChar w:fldCharType="separate"/>
        </w:r>
        <w:r w:rsidR="00560827">
          <w:rPr>
            <w:webHidden/>
          </w:rPr>
          <w:t>31</w:t>
        </w:r>
        <w:r>
          <w:rPr>
            <w:webHidden/>
          </w:rPr>
          <w:fldChar w:fldCharType="end"/>
        </w:r>
      </w:hyperlink>
    </w:p>
    <w:p w14:paraId="5269DEE0" w14:textId="6FEF7CAD" w:rsidR="008928B6" w:rsidRPr="00BC41A8" w:rsidRDefault="008928B6">
      <w:pPr>
        <w:pStyle w:val="TOC3"/>
        <w:tabs>
          <w:tab w:val="right" w:leader="dot" w:pos="8949"/>
        </w:tabs>
        <w:ind w:left="480"/>
        <w:rPr>
          <w:rFonts w:ascii="等线" w:eastAsia="等线" w:hAnsi="等线"/>
          <w:sz w:val="21"/>
          <w:szCs w:val="22"/>
        </w:rPr>
      </w:pPr>
      <w:hyperlink w:anchor="_Toc57972663" w:history="1">
        <w:r w:rsidRPr="00AF3270">
          <w:rPr>
            <w:rStyle w:val="ae"/>
          </w:rPr>
          <w:t>7.1.13 PWM</w:t>
        </w:r>
        <w:r w:rsidRPr="00AF3270">
          <w:rPr>
            <w:rStyle w:val="ae"/>
          </w:rPr>
          <w:t>控制器</w:t>
        </w:r>
        <w:r w:rsidRPr="00AF3270">
          <w:rPr>
            <w:rStyle w:val="ae"/>
          </w:rPr>
          <w:t>pwmctrl</w:t>
        </w:r>
        <w:r>
          <w:rPr>
            <w:webHidden/>
          </w:rPr>
          <w:tab/>
        </w:r>
        <w:r>
          <w:rPr>
            <w:webHidden/>
          </w:rPr>
          <w:fldChar w:fldCharType="begin"/>
        </w:r>
        <w:r>
          <w:rPr>
            <w:webHidden/>
          </w:rPr>
          <w:instrText xml:space="preserve"> PAGEREF _Toc57972663 \h </w:instrText>
        </w:r>
        <w:r>
          <w:rPr>
            <w:webHidden/>
          </w:rPr>
        </w:r>
        <w:r>
          <w:rPr>
            <w:webHidden/>
          </w:rPr>
          <w:fldChar w:fldCharType="separate"/>
        </w:r>
        <w:r w:rsidR="00560827">
          <w:rPr>
            <w:webHidden/>
          </w:rPr>
          <w:t>32</w:t>
        </w:r>
        <w:r>
          <w:rPr>
            <w:webHidden/>
          </w:rPr>
          <w:fldChar w:fldCharType="end"/>
        </w:r>
      </w:hyperlink>
    </w:p>
    <w:p w14:paraId="42980BD2" w14:textId="7105B6D5" w:rsidR="008928B6" w:rsidRPr="00BC41A8" w:rsidRDefault="008928B6">
      <w:pPr>
        <w:pStyle w:val="TOC2"/>
        <w:tabs>
          <w:tab w:val="right" w:leader="dot" w:pos="8949"/>
        </w:tabs>
        <w:ind w:left="240"/>
        <w:rPr>
          <w:rFonts w:ascii="等线" w:eastAsia="等线" w:hAnsi="等线"/>
          <w:sz w:val="21"/>
          <w:szCs w:val="22"/>
        </w:rPr>
      </w:pPr>
      <w:hyperlink w:anchor="_Toc57972664" w:history="1">
        <w:r w:rsidRPr="00AF3270">
          <w:rPr>
            <w:rStyle w:val="ae"/>
          </w:rPr>
          <w:t xml:space="preserve">7.2 </w:t>
        </w:r>
        <w:r w:rsidRPr="00AF3270">
          <w:rPr>
            <w:rStyle w:val="ae"/>
          </w:rPr>
          <w:t>约束文件</w:t>
        </w:r>
        <w:r>
          <w:rPr>
            <w:webHidden/>
          </w:rPr>
          <w:tab/>
        </w:r>
        <w:r>
          <w:rPr>
            <w:webHidden/>
          </w:rPr>
          <w:fldChar w:fldCharType="begin"/>
        </w:r>
        <w:r>
          <w:rPr>
            <w:webHidden/>
          </w:rPr>
          <w:instrText xml:space="preserve"> PAGEREF _Toc57972664 \h </w:instrText>
        </w:r>
        <w:r>
          <w:rPr>
            <w:webHidden/>
          </w:rPr>
        </w:r>
        <w:r>
          <w:rPr>
            <w:webHidden/>
          </w:rPr>
          <w:fldChar w:fldCharType="separate"/>
        </w:r>
        <w:r w:rsidR="00560827">
          <w:rPr>
            <w:webHidden/>
          </w:rPr>
          <w:t>32</w:t>
        </w:r>
        <w:r>
          <w:rPr>
            <w:webHidden/>
          </w:rPr>
          <w:fldChar w:fldCharType="end"/>
        </w:r>
      </w:hyperlink>
    </w:p>
    <w:p w14:paraId="5E0A45F6" w14:textId="63AF10C5" w:rsidR="008928B6" w:rsidRPr="00BC41A8" w:rsidRDefault="008928B6">
      <w:pPr>
        <w:pStyle w:val="TOC3"/>
        <w:tabs>
          <w:tab w:val="right" w:leader="dot" w:pos="8949"/>
        </w:tabs>
        <w:ind w:left="480"/>
        <w:rPr>
          <w:rFonts w:ascii="等线" w:eastAsia="等线" w:hAnsi="等线"/>
          <w:sz w:val="21"/>
          <w:szCs w:val="22"/>
        </w:rPr>
      </w:pPr>
      <w:hyperlink w:anchor="_Toc57972665" w:history="1">
        <w:r w:rsidRPr="00AF3270">
          <w:rPr>
            <w:rStyle w:val="ae"/>
          </w:rPr>
          <w:t>7.2.1 CON_of_tomato</w:t>
        </w:r>
        <w:r>
          <w:rPr>
            <w:webHidden/>
          </w:rPr>
          <w:tab/>
        </w:r>
        <w:r>
          <w:rPr>
            <w:webHidden/>
          </w:rPr>
          <w:fldChar w:fldCharType="begin"/>
        </w:r>
        <w:r>
          <w:rPr>
            <w:webHidden/>
          </w:rPr>
          <w:instrText xml:space="preserve"> PAGEREF _Toc57972665 \h </w:instrText>
        </w:r>
        <w:r>
          <w:rPr>
            <w:webHidden/>
          </w:rPr>
        </w:r>
        <w:r>
          <w:rPr>
            <w:webHidden/>
          </w:rPr>
          <w:fldChar w:fldCharType="separate"/>
        </w:r>
        <w:r w:rsidR="00560827">
          <w:rPr>
            <w:webHidden/>
          </w:rPr>
          <w:t>32</w:t>
        </w:r>
        <w:r>
          <w:rPr>
            <w:webHidden/>
          </w:rPr>
          <w:fldChar w:fldCharType="end"/>
        </w:r>
      </w:hyperlink>
    </w:p>
    <w:p w14:paraId="30F92DDE" w14:textId="09333EAD" w:rsidR="00D06D31" w:rsidRPr="0019567C" w:rsidRDefault="005C065F" w:rsidP="001B0543">
      <w:pPr>
        <w:ind w:firstLineChars="0" w:firstLine="0"/>
        <w:rPr>
          <w:color w:val="FFFFFF"/>
        </w:rPr>
      </w:pPr>
      <w:r>
        <w:fldChar w:fldCharType="end"/>
      </w:r>
    </w:p>
    <w:p w14:paraId="6261643B" w14:textId="77777777" w:rsidR="006D678D" w:rsidRDefault="006D678D" w:rsidP="00A604D2">
      <w:pPr>
        <w:ind w:firstLine="480"/>
      </w:pPr>
    </w:p>
    <w:p w14:paraId="4D4F0951" w14:textId="77777777" w:rsidR="001F419D" w:rsidRDefault="001F419D" w:rsidP="00333C37">
      <w:pPr>
        <w:ind w:firstLine="480"/>
        <w:sectPr w:rsidR="001F419D" w:rsidSect="00E61A76">
          <w:headerReference w:type="default" r:id="rId18"/>
          <w:pgSz w:w="11907" w:h="16840" w:code="9"/>
          <w:pgMar w:top="1701" w:right="1474" w:bottom="1418" w:left="1474" w:header="1134" w:footer="992" w:gutter="0"/>
          <w:pgNumType w:fmt="upperRoman"/>
          <w:cols w:space="425"/>
          <w:docGrid w:linePitch="384" w:charSpace="7430"/>
        </w:sectPr>
      </w:pPr>
      <w:bookmarkStart w:id="34" w:name="_Toc156291141"/>
      <w:bookmarkStart w:id="35" w:name="_Toc156291993"/>
      <w:bookmarkStart w:id="36" w:name="_Toc163533795"/>
    </w:p>
    <w:p w14:paraId="6C25591E" w14:textId="77777777" w:rsidR="003D750E" w:rsidRPr="00F66C31" w:rsidRDefault="00194039" w:rsidP="00011854">
      <w:pPr>
        <w:pStyle w:val="1"/>
        <w:spacing w:before="720" w:after="480"/>
      </w:pPr>
      <w:bookmarkStart w:id="37" w:name="_Toc57972611"/>
      <w:bookmarkEnd w:id="34"/>
      <w:bookmarkEnd w:id="35"/>
      <w:bookmarkEnd w:id="36"/>
      <w:r>
        <w:rPr>
          <w:rFonts w:hint="eastAsia"/>
        </w:rPr>
        <w:lastRenderedPageBreak/>
        <w:t>前</w:t>
      </w:r>
      <w:r w:rsidR="002108AD">
        <w:rPr>
          <w:rFonts w:hint="eastAsia"/>
        </w:rPr>
        <w:t xml:space="preserve"> </w:t>
      </w:r>
      <w:r w:rsidR="002108AD">
        <w:t xml:space="preserve"> </w:t>
      </w:r>
      <w:r>
        <w:rPr>
          <w:rFonts w:hint="eastAsia"/>
        </w:rPr>
        <w:t>言</w:t>
      </w:r>
      <w:bookmarkEnd w:id="37"/>
    </w:p>
    <w:p w14:paraId="730862FB" w14:textId="4EB961E7" w:rsidR="0053158B" w:rsidRDefault="005F5263" w:rsidP="0053158B">
      <w:pPr>
        <w:pStyle w:val="2"/>
        <w:spacing w:before="240" w:after="120"/>
      </w:pPr>
      <w:bookmarkStart w:id="38" w:name="_Toc57972612"/>
      <w:r>
        <w:rPr>
          <w:rFonts w:hint="eastAsia"/>
        </w:rPr>
        <w:t>设计背景</w:t>
      </w:r>
      <w:bookmarkEnd w:id="38"/>
    </w:p>
    <w:p w14:paraId="560AD1A3" w14:textId="44E48028" w:rsidR="002816A3" w:rsidRDefault="002816A3" w:rsidP="003E3A86">
      <w:pPr>
        <w:ind w:firstLine="480"/>
      </w:pPr>
      <w:r w:rsidRPr="002816A3">
        <w:rPr>
          <w:rFonts w:hint="eastAsia"/>
        </w:rPr>
        <w:t>在信息大爆炸的时代，各路信息狂轰乱炸，人们的注意力被大大分散，各种提高工作效率的工具越来越多，但是很多</w:t>
      </w:r>
      <w:r>
        <w:rPr>
          <w:rFonts w:hint="eastAsia"/>
        </w:rPr>
        <w:t>大学生</w:t>
      </w:r>
      <w:r w:rsidRPr="002816A3">
        <w:rPr>
          <w:rFonts w:hint="eastAsia"/>
        </w:rPr>
        <w:t>的工作效率并没有得到提高，反而越来越陷入无法按时完成自己的</w:t>
      </w:r>
      <w:r>
        <w:rPr>
          <w:rFonts w:hint="eastAsia"/>
        </w:rPr>
        <w:t>课业</w:t>
      </w:r>
      <w:r w:rsidRPr="002816A3">
        <w:rPr>
          <w:rFonts w:hint="eastAsia"/>
        </w:rPr>
        <w:t>，无法平衡</w:t>
      </w:r>
      <w:r>
        <w:rPr>
          <w:rFonts w:hint="eastAsia"/>
        </w:rPr>
        <w:t>学业</w:t>
      </w:r>
      <w:r w:rsidRPr="002816A3">
        <w:rPr>
          <w:rFonts w:hint="eastAsia"/>
        </w:rPr>
        <w:t>和生活的困境，时间一长就越发焦虑和不安，每天一想到</w:t>
      </w:r>
      <w:r>
        <w:rPr>
          <w:rFonts w:hint="eastAsia"/>
        </w:rPr>
        <w:t>上学</w:t>
      </w:r>
      <w:r w:rsidRPr="002816A3">
        <w:rPr>
          <w:rFonts w:hint="eastAsia"/>
        </w:rPr>
        <w:t>心情</w:t>
      </w:r>
      <w:r>
        <w:rPr>
          <w:rFonts w:hint="eastAsia"/>
        </w:rPr>
        <w:t>就会很</w:t>
      </w:r>
      <w:r w:rsidRPr="002816A3">
        <w:rPr>
          <w:rFonts w:hint="eastAsia"/>
        </w:rPr>
        <w:t>沉重。</w:t>
      </w:r>
      <w:r>
        <w:rPr>
          <w:rFonts w:hint="eastAsia"/>
        </w:rPr>
        <w:t>而</w:t>
      </w:r>
      <w:r w:rsidRPr="002816A3">
        <w:rPr>
          <w:rFonts w:hint="eastAsia"/>
        </w:rPr>
        <w:t>番茄工作法是</w:t>
      </w:r>
      <w:r>
        <w:rPr>
          <w:rFonts w:hint="eastAsia"/>
        </w:rPr>
        <w:t>一种</w:t>
      </w:r>
      <w:r w:rsidRPr="002816A3">
        <w:rPr>
          <w:rFonts w:hint="eastAsia"/>
        </w:rPr>
        <w:t>简单易行的时间管理方法</w:t>
      </w:r>
      <w:r w:rsidR="00A71619">
        <w:rPr>
          <w:rFonts w:hint="eastAsia"/>
        </w:rPr>
        <w:t>，可以用来提升</w:t>
      </w:r>
      <w:r w:rsidR="00FA7B91">
        <w:rPr>
          <w:rFonts w:hint="eastAsia"/>
        </w:rPr>
        <w:t>学习</w:t>
      </w:r>
      <w:r w:rsidR="00A71619">
        <w:rPr>
          <w:rFonts w:hint="eastAsia"/>
        </w:rPr>
        <w:t>效率</w:t>
      </w:r>
      <w:r w:rsidRPr="002816A3">
        <w:rPr>
          <w:rFonts w:hint="eastAsia"/>
        </w:rPr>
        <w:t>。</w:t>
      </w:r>
    </w:p>
    <w:p w14:paraId="47815A1D" w14:textId="437CD264" w:rsidR="002816A3" w:rsidRDefault="002816A3" w:rsidP="003E3A86">
      <w:pPr>
        <w:ind w:firstLine="480"/>
      </w:pPr>
      <w:r w:rsidRPr="002816A3">
        <w:rPr>
          <w:rFonts w:hint="eastAsia"/>
        </w:rPr>
        <w:t>番茄工作法是由弗朗西斯科·西里洛于</w:t>
      </w:r>
      <w:r w:rsidRPr="002816A3">
        <w:rPr>
          <w:rFonts w:hint="eastAsia"/>
        </w:rPr>
        <w:t>1992</w:t>
      </w:r>
      <w:r w:rsidRPr="002816A3">
        <w:rPr>
          <w:rFonts w:hint="eastAsia"/>
        </w:rPr>
        <w:t>年创立的一种相对于</w:t>
      </w:r>
      <w:r w:rsidRPr="002816A3">
        <w:rPr>
          <w:rFonts w:hint="eastAsia"/>
        </w:rPr>
        <w:t>GTD</w:t>
      </w:r>
      <w:r w:rsidRPr="002816A3">
        <w:rPr>
          <w:rFonts w:hint="eastAsia"/>
        </w:rPr>
        <w:t>（</w:t>
      </w:r>
      <w:r w:rsidRPr="002816A3">
        <w:rPr>
          <w:rFonts w:hint="eastAsia"/>
        </w:rPr>
        <w:t>Getting Things Done</w:t>
      </w:r>
      <w:r w:rsidRPr="002816A3">
        <w:rPr>
          <w:rFonts w:hint="eastAsia"/>
        </w:rPr>
        <w:t>）更微观的时间管理方法。使用番茄工作法，选择一个待完成的任务，将番茄时间设为</w:t>
      </w:r>
      <w:r w:rsidRPr="002816A3">
        <w:rPr>
          <w:rFonts w:hint="eastAsia"/>
        </w:rPr>
        <w:t>25</w:t>
      </w:r>
      <w:r w:rsidRPr="002816A3">
        <w:rPr>
          <w:rFonts w:hint="eastAsia"/>
        </w:rPr>
        <w:t>分钟，专注工作，中途不允许做任何与该任务无关的事，直到番茄时钟响起，然后在纸上画一个对号短暂休息一下</w:t>
      </w:r>
      <w:r w:rsidRPr="002816A3">
        <w:rPr>
          <w:rFonts w:hint="eastAsia"/>
        </w:rPr>
        <w:t>(5</w:t>
      </w:r>
      <w:r w:rsidRPr="002816A3">
        <w:rPr>
          <w:rFonts w:hint="eastAsia"/>
        </w:rPr>
        <w:t>分钟就行</w:t>
      </w:r>
      <w:r w:rsidRPr="002816A3">
        <w:rPr>
          <w:rFonts w:hint="eastAsia"/>
        </w:rPr>
        <w:t>)</w:t>
      </w:r>
      <w:r w:rsidRPr="002816A3">
        <w:rPr>
          <w:rFonts w:hint="eastAsia"/>
        </w:rPr>
        <w:t>，每完成</w:t>
      </w:r>
      <w:r w:rsidRPr="002816A3">
        <w:rPr>
          <w:rFonts w:hint="eastAsia"/>
        </w:rPr>
        <w:t>4</w:t>
      </w:r>
      <w:r w:rsidRPr="002816A3">
        <w:rPr>
          <w:rFonts w:hint="eastAsia"/>
        </w:rPr>
        <w:t>个番茄时段就多休息一会儿。</w:t>
      </w:r>
    </w:p>
    <w:p w14:paraId="340E26D0" w14:textId="77777777" w:rsidR="004824C6" w:rsidRDefault="004824C6" w:rsidP="004824C6">
      <w:pPr>
        <w:ind w:firstLine="480"/>
      </w:pPr>
      <w:r>
        <w:rPr>
          <w:rFonts w:hint="eastAsia"/>
        </w:rPr>
        <w:t>番茄工作法是一套简单的工具和流程，其优点如下：</w:t>
      </w:r>
    </w:p>
    <w:p w14:paraId="1DF3BF19" w14:textId="55274EED" w:rsidR="004824C6" w:rsidRDefault="004824C6" w:rsidP="004824C6">
      <w:pPr>
        <w:ind w:firstLine="480"/>
      </w:pPr>
      <w:r>
        <w:rPr>
          <w:rFonts w:hint="eastAsia"/>
        </w:rPr>
        <w:t>1</w:t>
      </w:r>
      <w:r>
        <w:rPr>
          <w:rFonts w:hint="eastAsia"/>
        </w:rPr>
        <w:t>．减轻时间焦虑；</w:t>
      </w:r>
    </w:p>
    <w:p w14:paraId="2AF6EB24" w14:textId="59C78FB8" w:rsidR="004824C6" w:rsidRDefault="004824C6" w:rsidP="004824C6">
      <w:pPr>
        <w:ind w:firstLine="480"/>
      </w:pPr>
      <w:r>
        <w:rPr>
          <w:rFonts w:hint="eastAsia"/>
        </w:rPr>
        <w:t>2</w:t>
      </w:r>
      <w:r>
        <w:rPr>
          <w:rFonts w:hint="eastAsia"/>
        </w:rPr>
        <w:t>．提升集中力和注意力，减少中断；</w:t>
      </w:r>
    </w:p>
    <w:p w14:paraId="5DA77B60" w14:textId="34010728" w:rsidR="004824C6" w:rsidRDefault="004824C6" w:rsidP="004824C6">
      <w:pPr>
        <w:ind w:firstLine="480"/>
      </w:pPr>
      <w:r>
        <w:rPr>
          <w:rFonts w:hint="eastAsia"/>
        </w:rPr>
        <w:t>3</w:t>
      </w:r>
      <w:r>
        <w:rPr>
          <w:rFonts w:hint="eastAsia"/>
        </w:rPr>
        <w:t>．增强决策意识；</w:t>
      </w:r>
    </w:p>
    <w:p w14:paraId="7D34EDA9" w14:textId="50EAD618" w:rsidR="004824C6" w:rsidRDefault="004824C6" w:rsidP="004824C6">
      <w:pPr>
        <w:ind w:firstLine="480"/>
      </w:pPr>
      <w:r>
        <w:rPr>
          <w:rFonts w:hint="eastAsia"/>
        </w:rPr>
        <w:t>4</w:t>
      </w:r>
      <w:r>
        <w:rPr>
          <w:rFonts w:hint="eastAsia"/>
        </w:rPr>
        <w:t>．唤醒激励和持久激励；</w:t>
      </w:r>
    </w:p>
    <w:p w14:paraId="728E59C9" w14:textId="037A80FF" w:rsidR="004824C6" w:rsidRDefault="004824C6" w:rsidP="004824C6">
      <w:pPr>
        <w:ind w:firstLine="480"/>
      </w:pPr>
      <w:r>
        <w:rPr>
          <w:rFonts w:hint="eastAsia"/>
        </w:rPr>
        <w:t>5</w:t>
      </w:r>
      <w:r>
        <w:rPr>
          <w:rFonts w:hint="eastAsia"/>
        </w:rPr>
        <w:t>．巩固达成目标的决心；</w:t>
      </w:r>
    </w:p>
    <w:p w14:paraId="5A177BB7" w14:textId="3C49EE07" w:rsidR="004824C6" w:rsidRDefault="004824C6" w:rsidP="004824C6">
      <w:pPr>
        <w:ind w:firstLine="480"/>
      </w:pPr>
      <w:r>
        <w:rPr>
          <w:rFonts w:hint="eastAsia"/>
        </w:rPr>
        <w:t>6</w:t>
      </w:r>
      <w:r>
        <w:rPr>
          <w:rFonts w:hint="eastAsia"/>
        </w:rPr>
        <w:t>．完善预估流程，精确地保质保量；</w:t>
      </w:r>
    </w:p>
    <w:p w14:paraId="51F1F385" w14:textId="2C1C3C03" w:rsidR="004824C6" w:rsidRDefault="004824C6" w:rsidP="004824C6">
      <w:pPr>
        <w:ind w:firstLine="480"/>
      </w:pPr>
      <w:r>
        <w:rPr>
          <w:rFonts w:hint="eastAsia"/>
        </w:rPr>
        <w:t>7</w:t>
      </w:r>
      <w:r>
        <w:rPr>
          <w:rFonts w:hint="eastAsia"/>
        </w:rPr>
        <w:t>．改进工作学习流程；</w:t>
      </w:r>
    </w:p>
    <w:p w14:paraId="47119149" w14:textId="0F55087F" w:rsidR="004824C6" w:rsidRDefault="004824C6" w:rsidP="004824C6">
      <w:pPr>
        <w:ind w:firstLine="480"/>
      </w:pPr>
      <w:r>
        <w:rPr>
          <w:rFonts w:hint="eastAsia"/>
        </w:rPr>
        <w:t>8</w:t>
      </w:r>
      <w:r>
        <w:rPr>
          <w:rFonts w:hint="eastAsia"/>
        </w:rPr>
        <w:t>．强化决断力，快刀斩乱麻；</w:t>
      </w:r>
    </w:p>
    <w:p w14:paraId="6CEFB4C7" w14:textId="15853B5C" w:rsidR="007C39A7" w:rsidRDefault="007C39A7" w:rsidP="007C39A7">
      <w:pPr>
        <w:ind w:firstLine="480"/>
      </w:pPr>
      <w:r>
        <w:rPr>
          <w:rFonts w:hint="eastAsia"/>
        </w:rPr>
        <w:t>标准番茄钟的定时时间是工作</w:t>
      </w:r>
      <w:r>
        <w:rPr>
          <w:rFonts w:hint="eastAsia"/>
        </w:rPr>
        <w:t>25</w:t>
      </w:r>
      <w:r>
        <w:rPr>
          <w:rFonts w:hint="eastAsia"/>
        </w:rPr>
        <w:t>分钟，休息</w:t>
      </w:r>
      <w:r>
        <w:rPr>
          <w:rFonts w:hint="eastAsia"/>
        </w:rPr>
        <w:t>5</w:t>
      </w:r>
      <w:r>
        <w:rPr>
          <w:rFonts w:hint="eastAsia"/>
        </w:rPr>
        <w:t>分钟，但由于个体的差异，</w:t>
      </w:r>
      <w:r>
        <w:rPr>
          <w:rFonts w:hint="eastAsia"/>
        </w:rPr>
        <w:t>25</w:t>
      </w:r>
      <w:r>
        <w:rPr>
          <w:rFonts w:hint="eastAsia"/>
        </w:rPr>
        <w:t>分钟</w:t>
      </w:r>
      <w:r>
        <w:rPr>
          <w:rFonts w:hint="eastAsia"/>
        </w:rPr>
        <w:t xml:space="preserve"> /5</w:t>
      </w:r>
      <w:r>
        <w:rPr>
          <w:rFonts w:hint="eastAsia"/>
        </w:rPr>
        <w:t>分钟的标准番茄钟不一定适用任何人。西里洛最早使用的番茄钟是机械式定时器，后来有人用软件设计了这样的定时器安装在电脑或手机中。环境的差异使机械式定时器及电脑定时软件的使用受到约束，如在某些环境下没有电脑、在自习室不应让手机发出声音等等，</w:t>
      </w:r>
      <w:r w:rsidR="00901BC7">
        <w:rPr>
          <w:rFonts w:hint="eastAsia"/>
        </w:rPr>
        <w:t>本实验设计的创意多功能番茄钟</w:t>
      </w:r>
      <w:r w:rsidR="00901BC7" w:rsidRPr="004824C6">
        <w:rPr>
          <w:rFonts w:hint="eastAsia"/>
        </w:rPr>
        <w:t>作为时间管理的工具</w:t>
      </w:r>
      <w:r>
        <w:rPr>
          <w:rFonts w:hint="eastAsia"/>
        </w:rPr>
        <w:t>却可随心所欲，而且可以在提高使用效率的基础上增加多种人性化功能。</w:t>
      </w:r>
    </w:p>
    <w:p w14:paraId="3896D9D0" w14:textId="5363916F" w:rsidR="0053158B" w:rsidRDefault="00FF0BFF" w:rsidP="0053158B">
      <w:pPr>
        <w:pStyle w:val="2"/>
        <w:spacing w:before="240" w:after="120"/>
      </w:pPr>
      <w:bookmarkStart w:id="39" w:name="_Toc57972613"/>
      <w:r>
        <w:rPr>
          <w:rFonts w:hint="eastAsia"/>
        </w:rPr>
        <w:t>主要实现的</w:t>
      </w:r>
      <w:r w:rsidR="005F5263">
        <w:rPr>
          <w:rFonts w:hint="eastAsia"/>
        </w:rPr>
        <w:t>功能</w:t>
      </w:r>
      <w:bookmarkEnd w:id="39"/>
    </w:p>
    <w:p w14:paraId="797B7BF9" w14:textId="1DAEC138" w:rsidR="002816A3" w:rsidRDefault="002816A3" w:rsidP="003E3A86">
      <w:pPr>
        <w:ind w:firstLine="480"/>
      </w:pPr>
      <w:r>
        <w:rPr>
          <w:rFonts w:hint="eastAsia"/>
        </w:rPr>
        <w:t>本实验要求完成一款基于</w:t>
      </w:r>
      <w:r>
        <w:rPr>
          <w:rFonts w:hint="eastAsia"/>
        </w:rPr>
        <w:t>FPGA</w:t>
      </w:r>
      <w:r>
        <w:rPr>
          <w:rFonts w:hint="eastAsia"/>
        </w:rPr>
        <w:t>的多功能创意番茄钟</w:t>
      </w:r>
      <w:r w:rsidR="007673A2">
        <w:rPr>
          <w:rFonts w:hint="eastAsia"/>
        </w:rPr>
        <w:t>，</w:t>
      </w:r>
      <w:r w:rsidR="00A00ECB">
        <w:rPr>
          <w:rFonts w:hint="eastAsia"/>
        </w:rPr>
        <w:t>用于帮助实现</w:t>
      </w:r>
      <w:r w:rsidR="00A00ECB" w:rsidRPr="002816A3">
        <w:rPr>
          <w:rFonts w:hint="eastAsia"/>
        </w:rPr>
        <w:t>番茄工作法</w:t>
      </w:r>
      <w:r w:rsidR="00A00ECB">
        <w:rPr>
          <w:rFonts w:hint="eastAsia"/>
        </w:rPr>
        <w:t>，</w:t>
      </w:r>
      <w:r w:rsidR="007673A2">
        <w:rPr>
          <w:rFonts w:hint="eastAsia"/>
        </w:rPr>
        <w:t>具有以下</w:t>
      </w:r>
      <w:r w:rsidR="00FF0BFF">
        <w:rPr>
          <w:rFonts w:hint="eastAsia"/>
        </w:rPr>
        <w:t>功能</w:t>
      </w:r>
      <w:r w:rsidR="007673A2">
        <w:rPr>
          <w:rFonts w:hint="eastAsia"/>
        </w:rPr>
        <w:t>：</w:t>
      </w:r>
    </w:p>
    <w:p w14:paraId="094A4394" w14:textId="2422F669" w:rsidR="007673A2" w:rsidRDefault="007673A2" w:rsidP="007673A2">
      <w:pPr>
        <w:numPr>
          <w:ilvl w:val="0"/>
          <w:numId w:val="39"/>
        </w:numPr>
        <w:ind w:firstLineChars="0"/>
      </w:pPr>
      <w:r>
        <w:rPr>
          <w:rFonts w:hint="eastAsia"/>
        </w:rPr>
        <w:t>启动后为用户显示标准番茄时间和休息时间，即标准番茄时间</w:t>
      </w:r>
      <w:r>
        <w:rPr>
          <w:rFonts w:hint="eastAsia"/>
        </w:rPr>
        <w:t>25</w:t>
      </w:r>
      <w:r>
        <w:rPr>
          <w:rFonts w:hint="eastAsia"/>
        </w:rPr>
        <w:t>分钟，和休</w:t>
      </w:r>
      <w:r>
        <w:rPr>
          <w:rFonts w:hint="eastAsia"/>
        </w:rPr>
        <w:lastRenderedPageBreak/>
        <w:t>息时间</w:t>
      </w:r>
      <w:r>
        <w:rPr>
          <w:rFonts w:hint="eastAsia"/>
        </w:rPr>
        <w:t>5</w:t>
      </w:r>
      <w:r>
        <w:rPr>
          <w:rFonts w:hint="eastAsia"/>
        </w:rPr>
        <w:t>分钟。</w:t>
      </w:r>
    </w:p>
    <w:p w14:paraId="010F2DD5" w14:textId="613BFDBD" w:rsidR="007673A2" w:rsidRDefault="007673A2" w:rsidP="007673A2">
      <w:pPr>
        <w:numPr>
          <w:ilvl w:val="0"/>
          <w:numId w:val="39"/>
        </w:numPr>
        <w:ind w:firstLineChars="0"/>
      </w:pPr>
      <w:r>
        <w:rPr>
          <w:rFonts w:hint="eastAsia"/>
        </w:rPr>
        <w:t>在番茄时间和休息时间均为用户提供倒计时的计时方式。</w:t>
      </w:r>
    </w:p>
    <w:p w14:paraId="7FD05E79" w14:textId="1ECA8413" w:rsidR="00A00ECB" w:rsidRPr="00A00ECB" w:rsidRDefault="00A00ECB" w:rsidP="007673A2">
      <w:pPr>
        <w:numPr>
          <w:ilvl w:val="0"/>
          <w:numId w:val="39"/>
        </w:numPr>
        <w:ind w:firstLineChars="0"/>
      </w:pPr>
      <w:r>
        <w:rPr>
          <w:rFonts w:ascii="宋体" w:hAnsi="宋体" w:cs="宋体" w:hint="eastAsia"/>
          <w:kern w:val="0"/>
          <w:szCs w:val="24"/>
        </w:rPr>
        <w:t>倒计时至全零状态时，增加提示功能（数码管闪烁</w:t>
      </w:r>
      <w:r>
        <w:rPr>
          <w:rFonts w:ascii="宋体" w:hAnsi="宋体" w:cs="宋体"/>
          <w:kern w:val="0"/>
          <w:szCs w:val="24"/>
        </w:rPr>
        <w:t>15秒），然后自动显示下一初值状态。</w:t>
      </w:r>
    </w:p>
    <w:p w14:paraId="7C85073C" w14:textId="77C5F18B" w:rsidR="007673A2" w:rsidRDefault="007673A2" w:rsidP="007673A2">
      <w:pPr>
        <w:numPr>
          <w:ilvl w:val="0"/>
          <w:numId w:val="39"/>
        </w:numPr>
        <w:ind w:firstLineChars="0"/>
      </w:pPr>
      <w:r>
        <w:rPr>
          <w:rFonts w:hint="eastAsia"/>
        </w:rPr>
        <w:t>为用户提供在任意时间终止计时的功能。</w:t>
      </w:r>
    </w:p>
    <w:p w14:paraId="21F6AE30" w14:textId="3CC8A1F8" w:rsidR="007673A2" w:rsidRDefault="007673A2" w:rsidP="007673A2">
      <w:pPr>
        <w:numPr>
          <w:ilvl w:val="0"/>
          <w:numId w:val="39"/>
        </w:numPr>
        <w:ind w:firstLineChars="0"/>
      </w:pPr>
      <w:r>
        <w:rPr>
          <w:rFonts w:hint="eastAsia"/>
        </w:rPr>
        <w:t>为用户提供番茄时间数量的统计功能，即终止计时后用户可以获知已专注于当前工作的番茄数。</w:t>
      </w:r>
    </w:p>
    <w:p w14:paraId="77FA7863" w14:textId="4240369E" w:rsidR="00A00ECB" w:rsidRDefault="00A00ECB" w:rsidP="007673A2">
      <w:pPr>
        <w:numPr>
          <w:ilvl w:val="0"/>
          <w:numId w:val="39"/>
        </w:numPr>
        <w:ind w:firstLineChars="0"/>
      </w:pPr>
      <w:r>
        <w:rPr>
          <w:rFonts w:hint="eastAsia"/>
        </w:rPr>
        <w:t>为用户提供</w:t>
      </w:r>
      <w:r w:rsidR="00BD1397">
        <w:rPr>
          <w:rFonts w:hint="eastAsia"/>
        </w:rPr>
        <w:t>修改标准番茄时间长度的功能，包括分钟倒计时长和秒计时时长的功能。</w:t>
      </w:r>
    </w:p>
    <w:p w14:paraId="347C290F" w14:textId="71E867AB" w:rsidR="00FF0BFF" w:rsidRDefault="00FF0BFF" w:rsidP="007673A2">
      <w:pPr>
        <w:numPr>
          <w:ilvl w:val="0"/>
          <w:numId w:val="39"/>
        </w:numPr>
        <w:ind w:firstLineChars="0"/>
      </w:pPr>
      <w:r>
        <w:rPr>
          <w:rFonts w:hint="eastAsia"/>
        </w:rPr>
        <w:t>可以通过旋钮调节数码管亮度，以减少数码管灯光在工作状态下对使用者的影响</w:t>
      </w:r>
      <w:r w:rsidR="00947D9D">
        <w:rPr>
          <w:rFonts w:hint="eastAsia"/>
        </w:rPr>
        <w:t>。</w:t>
      </w:r>
    </w:p>
    <w:p w14:paraId="76CEA43D" w14:textId="66277AC7" w:rsidR="0053158B" w:rsidRDefault="0053158B" w:rsidP="0053158B">
      <w:pPr>
        <w:pStyle w:val="2"/>
        <w:spacing w:before="240" w:after="120"/>
      </w:pPr>
      <w:bookmarkStart w:id="40" w:name="_Toc57972614"/>
      <w:r>
        <w:rPr>
          <w:rFonts w:hint="eastAsia"/>
        </w:rPr>
        <w:t>设计思路</w:t>
      </w:r>
      <w:bookmarkEnd w:id="40"/>
    </w:p>
    <w:p w14:paraId="7EDA5898" w14:textId="7E61CC8D" w:rsidR="007D4BF3" w:rsidRDefault="007D4BF3" w:rsidP="00EC5BA3">
      <w:pPr>
        <w:ind w:firstLine="480"/>
      </w:pPr>
      <w:r>
        <w:rPr>
          <w:rFonts w:hint="eastAsia"/>
        </w:rPr>
        <w:t>有限状态机</w:t>
      </w:r>
      <w:r w:rsidR="00B52E64">
        <w:rPr>
          <w:rFonts w:hint="eastAsia"/>
        </w:rPr>
        <w:t>是是系统实现的中心思想，要想有条不紊地实现程序设计，必须要牢牢</w:t>
      </w:r>
      <w:r>
        <w:rPr>
          <w:rFonts w:hint="eastAsia"/>
        </w:rPr>
        <w:t>。本程序主要由三大模块组成：有限状态机基础倒计时模块、模数转换模块、周期设置模块。</w:t>
      </w:r>
      <w:r w:rsidR="00EC5BA3">
        <w:rPr>
          <w:rFonts w:hint="eastAsia"/>
        </w:rPr>
        <w:t>这三个模块</w:t>
      </w:r>
      <w:r>
        <w:rPr>
          <w:rFonts w:hint="eastAsia"/>
        </w:rPr>
        <w:t>体现了程序的三部分主要功能。</w:t>
      </w:r>
    </w:p>
    <w:p w14:paraId="2E87977E" w14:textId="6035B9BA" w:rsidR="003E3A86" w:rsidRDefault="003E3A86" w:rsidP="003E3A86">
      <w:pPr>
        <w:ind w:firstLine="480"/>
      </w:pPr>
      <w:r>
        <w:rPr>
          <w:rFonts w:hint="eastAsia"/>
        </w:rPr>
        <w:t>对于基本的倒计时功能，可以将</w:t>
      </w:r>
      <w:r>
        <w:rPr>
          <w:rFonts w:hint="eastAsia"/>
        </w:rPr>
        <w:t>2</w:t>
      </w:r>
      <w:r>
        <w:t>5</w:t>
      </w:r>
      <w:r>
        <w:rPr>
          <w:rFonts w:hint="eastAsia"/>
        </w:rPr>
        <w:t>分钟计数器和</w:t>
      </w:r>
      <w:r>
        <w:rPr>
          <w:rFonts w:hint="eastAsia"/>
        </w:rPr>
        <w:t>5</w:t>
      </w:r>
      <w:r>
        <w:rPr>
          <w:rFonts w:hint="eastAsia"/>
        </w:rPr>
        <w:t>分钟计时组合，通过状态机的方式转换为可以通过按键控制的计时器。同时，在完成番茄钟基础功能的同时，在计数器到达</w:t>
      </w:r>
      <w:r>
        <w:rPr>
          <w:rFonts w:hint="eastAsia"/>
        </w:rPr>
        <w:t>0</w:t>
      </w:r>
      <w:r>
        <w:rPr>
          <w:rFonts w:hint="eastAsia"/>
        </w:rPr>
        <w:t>状态时，增加一个状态，通过闪烁数码管的形式提醒计时结束</w:t>
      </w:r>
      <w:r w:rsidR="005F5263">
        <w:rPr>
          <w:rFonts w:hint="eastAsia"/>
        </w:rPr>
        <w:t>。</w:t>
      </w:r>
    </w:p>
    <w:p w14:paraId="4DB05809" w14:textId="4C356C7C" w:rsidR="00A629B5" w:rsidRDefault="00B07ED3" w:rsidP="003E3A86">
      <w:pPr>
        <w:ind w:firstLine="480"/>
      </w:pPr>
      <w:r>
        <w:rPr>
          <w:rFonts w:hint="eastAsia"/>
        </w:rPr>
        <w:t>对于进阶功能，</w:t>
      </w:r>
      <w:r w:rsidR="00976466">
        <w:rPr>
          <w:rFonts w:hint="eastAsia"/>
        </w:rPr>
        <w:t>可以通过增加</w:t>
      </w:r>
      <w:r w:rsidR="007C39A7">
        <w:rPr>
          <w:rFonts w:hint="eastAsia"/>
        </w:rPr>
        <w:t>一个变量</w:t>
      </w:r>
      <w:r w:rsidR="007C39A7">
        <w:rPr>
          <w:rFonts w:hint="eastAsia"/>
        </w:rPr>
        <w:t>f</w:t>
      </w:r>
      <w:r w:rsidR="007C39A7">
        <w:t>lag</w:t>
      </w:r>
      <w:r w:rsidR="00976466">
        <w:rPr>
          <w:rFonts w:hint="eastAsia"/>
        </w:rPr>
        <w:t>的方式来实现周期的计数</w:t>
      </w:r>
      <w:r w:rsidR="007C39A7">
        <w:rPr>
          <w:rFonts w:hint="eastAsia"/>
        </w:rPr>
        <w:t>，在每个番茄周期结束后。</w:t>
      </w:r>
      <w:r w:rsidR="00976466">
        <w:rPr>
          <w:rFonts w:hint="eastAsia"/>
        </w:rPr>
        <w:t>同理，对于可调时间的模式，增加一个状态转化的按键用于在正常番茄钟模式和置数模式中间切换，然后通过另外两个按键分别控制分钟和秒数的加减。</w:t>
      </w:r>
    </w:p>
    <w:p w14:paraId="388FA7D1" w14:textId="6396AF83" w:rsidR="009B7AED" w:rsidRDefault="009B7AED" w:rsidP="003E3A86">
      <w:pPr>
        <w:ind w:firstLine="480"/>
      </w:pPr>
      <w:r>
        <w:rPr>
          <w:rFonts w:hint="eastAsia"/>
        </w:rPr>
        <w:t>对于创意功能，</w:t>
      </w:r>
      <w:r w:rsidR="00B072D5">
        <w:rPr>
          <w:rFonts w:hint="eastAsia"/>
        </w:rPr>
        <w:t>我认为可以使用实验板上的</w:t>
      </w:r>
      <w:r w:rsidR="00B072D5">
        <w:rPr>
          <w:rFonts w:hint="eastAsia"/>
        </w:rPr>
        <w:t>AD</w:t>
      </w:r>
      <w:r w:rsidR="00B072D5">
        <w:rPr>
          <w:rFonts w:hint="eastAsia"/>
        </w:rPr>
        <w:t>转换模块来完成</w:t>
      </w:r>
      <w:r w:rsidR="00C25A85">
        <w:rPr>
          <w:rFonts w:hint="eastAsia"/>
        </w:rPr>
        <w:t>，通过电位器调节电压产生的模拟量信号转化为数字量信号</w:t>
      </w:r>
      <w:r w:rsidR="00636FC0">
        <w:rPr>
          <w:rFonts w:hint="eastAsia"/>
        </w:rPr>
        <w:t>，</w:t>
      </w:r>
      <w:r w:rsidR="00716A3A">
        <w:rPr>
          <w:rFonts w:hint="eastAsia"/>
        </w:rPr>
        <w:t>将读取的数字量信号输入</w:t>
      </w:r>
      <w:r w:rsidR="00716A3A">
        <w:rPr>
          <w:rFonts w:hint="eastAsia"/>
        </w:rPr>
        <w:t>PWM</w:t>
      </w:r>
      <w:r w:rsidR="00716A3A">
        <w:rPr>
          <w:rFonts w:hint="eastAsia"/>
        </w:rPr>
        <w:t>控制模块，用以调节数码管的亮度</w:t>
      </w:r>
      <w:r w:rsidR="00636FC0">
        <w:rPr>
          <w:rFonts w:hint="eastAsia"/>
        </w:rPr>
        <w:t>。</w:t>
      </w:r>
    </w:p>
    <w:p w14:paraId="6FA2EC31" w14:textId="49ECB35F" w:rsidR="005F5263" w:rsidRDefault="005F5263" w:rsidP="005F5263">
      <w:pPr>
        <w:pStyle w:val="2"/>
        <w:spacing w:before="240" w:after="120"/>
      </w:pPr>
      <w:bookmarkStart w:id="41" w:name="_Toc57972615"/>
      <w:r w:rsidRPr="00060C7D">
        <w:rPr>
          <w:rFonts w:hint="eastAsia"/>
        </w:rPr>
        <w:t>设计难点与亮点</w:t>
      </w:r>
      <w:bookmarkEnd w:id="41"/>
    </w:p>
    <w:p w14:paraId="18AA1A35" w14:textId="036F3A69" w:rsidR="005F5263" w:rsidRDefault="00DE1DEE" w:rsidP="00647C82">
      <w:pPr>
        <w:pStyle w:val="3"/>
      </w:pPr>
      <w:bookmarkStart w:id="42" w:name="_Toc57972616"/>
      <w:r>
        <w:rPr>
          <w:rFonts w:hint="eastAsia"/>
        </w:rPr>
        <w:t>设计难点</w:t>
      </w:r>
      <w:bookmarkEnd w:id="42"/>
    </w:p>
    <w:p w14:paraId="5D207AE0" w14:textId="1FCA6657" w:rsidR="00DE1DEE" w:rsidRDefault="005B62FB" w:rsidP="005B62FB">
      <w:pPr>
        <w:numPr>
          <w:ilvl w:val="0"/>
          <w:numId w:val="40"/>
        </w:numPr>
        <w:ind w:firstLineChars="0"/>
      </w:pPr>
      <w:r>
        <w:rPr>
          <w:rFonts w:hint="eastAsia"/>
        </w:rPr>
        <w:t>为用户提供番茄时间</w:t>
      </w:r>
      <w:r w:rsidR="007C24D8">
        <w:rPr>
          <w:rFonts w:hint="eastAsia"/>
        </w:rPr>
        <w:t>周期</w:t>
      </w:r>
      <w:r>
        <w:rPr>
          <w:rFonts w:hint="eastAsia"/>
        </w:rPr>
        <w:t>的统计功能</w:t>
      </w:r>
      <w:r w:rsidR="0002278E">
        <w:rPr>
          <w:rFonts w:hint="eastAsia"/>
        </w:rPr>
        <w:t>；</w:t>
      </w:r>
    </w:p>
    <w:p w14:paraId="16021EFF" w14:textId="621EEAB9" w:rsidR="007C24D8" w:rsidRDefault="007C24D8" w:rsidP="007C24D8">
      <w:pPr>
        <w:numPr>
          <w:ilvl w:val="0"/>
          <w:numId w:val="40"/>
        </w:numPr>
        <w:ind w:firstLineChars="0"/>
      </w:pPr>
      <w:r>
        <w:rPr>
          <w:rFonts w:hint="eastAsia"/>
        </w:rPr>
        <w:t>不同计数状态之间的转换</w:t>
      </w:r>
      <w:r w:rsidR="0002278E">
        <w:rPr>
          <w:rFonts w:hint="eastAsia"/>
        </w:rPr>
        <w:t>；</w:t>
      </w:r>
    </w:p>
    <w:p w14:paraId="06468E84" w14:textId="2BAFC146" w:rsidR="005B62FB" w:rsidRPr="005F75E1" w:rsidRDefault="005B62FB" w:rsidP="005B62FB">
      <w:pPr>
        <w:numPr>
          <w:ilvl w:val="0"/>
          <w:numId w:val="40"/>
        </w:numPr>
        <w:ind w:firstLineChars="0"/>
      </w:pPr>
      <w:r>
        <w:rPr>
          <w:rFonts w:ascii="宋体" w:hAnsi="宋体" w:cs="宋体" w:hint="eastAsia"/>
          <w:kern w:val="0"/>
          <w:szCs w:val="24"/>
        </w:rPr>
        <w:t>番茄钟的</w:t>
      </w:r>
      <w:r>
        <w:rPr>
          <w:rFonts w:ascii="宋体" w:hAnsi="宋体" w:cs="宋体"/>
          <w:kern w:val="0"/>
          <w:szCs w:val="24"/>
        </w:rPr>
        <w:t>校时功能</w:t>
      </w:r>
      <w:r w:rsidR="007C24D8">
        <w:rPr>
          <w:rFonts w:ascii="宋体" w:hAnsi="宋体" w:cs="宋体" w:hint="eastAsia"/>
          <w:kern w:val="0"/>
          <w:szCs w:val="24"/>
        </w:rPr>
        <w:t>；</w:t>
      </w:r>
    </w:p>
    <w:p w14:paraId="06F292FF" w14:textId="0939FE97" w:rsidR="005F75E1" w:rsidRDefault="005F75E1" w:rsidP="005F75E1">
      <w:pPr>
        <w:numPr>
          <w:ilvl w:val="0"/>
          <w:numId w:val="40"/>
        </w:numPr>
        <w:ind w:firstLineChars="0"/>
      </w:pPr>
      <w:r>
        <w:rPr>
          <w:rFonts w:hint="eastAsia"/>
        </w:rPr>
        <w:t>通过</w:t>
      </w:r>
      <w:r>
        <w:rPr>
          <w:rFonts w:hint="eastAsia"/>
        </w:rPr>
        <w:t>ADC</w:t>
      </w:r>
      <w:r>
        <w:rPr>
          <w:rFonts w:hint="eastAsia"/>
        </w:rPr>
        <w:t>和电位器控制数码管的亮度</w:t>
      </w:r>
      <w:r w:rsidR="0002278E">
        <w:rPr>
          <w:rFonts w:hint="eastAsia"/>
        </w:rPr>
        <w:t>。</w:t>
      </w:r>
    </w:p>
    <w:p w14:paraId="0C62BC3B" w14:textId="75A5BF07" w:rsidR="00DE1DEE" w:rsidRDefault="00DE1DEE" w:rsidP="00647C82">
      <w:pPr>
        <w:pStyle w:val="3"/>
      </w:pPr>
      <w:bookmarkStart w:id="43" w:name="_Toc57972617"/>
      <w:r>
        <w:rPr>
          <w:rFonts w:hint="eastAsia"/>
        </w:rPr>
        <w:t>设计亮点</w:t>
      </w:r>
      <w:bookmarkEnd w:id="43"/>
    </w:p>
    <w:p w14:paraId="729E5691" w14:textId="122661D2" w:rsidR="00DE1DEE" w:rsidRDefault="00C12BF3" w:rsidP="005B62FB">
      <w:pPr>
        <w:numPr>
          <w:ilvl w:val="0"/>
          <w:numId w:val="41"/>
        </w:numPr>
        <w:ind w:firstLineChars="0"/>
      </w:pPr>
      <w:r>
        <w:rPr>
          <w:rFonts w:hint="eastAsia"/>
        </w:rPr>
        <w:t>采用多模块化设计</w:t>
      </w:r>
      <w:r w:rsidR="00FC7D31">
        <w:rPr>
          <w:rFonts w:hint="eastAsia"/>
        </w:rPr>
        <w:t>；</w:t>
      </w:r>
    </w:p>
    <w:p w14:paraId="15233285" w14:textId="139A9039" w:rsidR="003A5328" w:rsidRDefault="005B62FB" w:rsidP="00502E7E">
      <w:pPr>
        <w:numPr>
          <w:ilvl w:val="0"/>
          <w:numId w:val="41"/>
        </w:numPr>
        <w:ind w:firstLineChars="0"/>
      </w:pPr>
      <w:r>
        <w:rPr>
          <w:rFonts w:hint="eastAsia"/>
        </w:rPr>
        <w:t>设计逻辑清晰，便于修改和增加功能</w:t>
      </w:r>
      <w:r w:rsidR="00FC7D31">
        <w:rPr>
          <w:rFonts w:hint="eastAsia"/>
        </w:rPr>
        <w:t>；</w:t>
      </w:r>
    </w:p>
    <w:p w14:paraId="5D331098" w14:textId="10215601" w:rsidR="00764D9F" w:rsidRPr="003A5328" w:rsidRDefault="00764D9F" w:rsidP="00502E7E">
      <w:pPr>
        <w:numPr>
          <w:ilvl w:val="0"/>
          <w:numId w:val="41"/>
        </w:numPr>
        <w:ind w:firstLineChars="0"/>
      </w:pPr>
      <w:r>
        <w:rPr>
          <w:rFonts w:hint="eastAsia"/>
        </w:rPr>
        <w:lastRenderedPageBreak/>
        <w:t>利用了实验开发板上的</w:t>
      </w:r>
      <w:r>
        <w:rPr>
          <w:rFonts w:hint="eastAsia"/>
        </w:rPr>
        <w:t>AD</w:t>
      </w:r>
      <w:r>
        <w:rPr>
          <w:rFonts w:hint="eastAsia"/>
        </w:rPr>
        <w:t>模块</w:t>
      </w:r>
      <w:r w:rsidR="00764AA9">
        <w:rPr>
          <w:rFonts w:hint="eastAsia"/>
        </w:rPr>
        <w:t>用以调整数码管亮度</w:t>
      </w:r>
      <w:r w:rsidR="00FC7D31">
        <w:rPr>
          <w:rFonts w:hint="eastAsia"/>
        </w:rPr>
        <w:t>。</w:t>
      </w:r>
    </w:p>
    <w:p w14:paraId="42C58EA5" w14:textId="77777777" w:rsidR="00D522B8" w:rsidRDefault="00D522B8" w:rsidP="00F95083">
      <w:pPr>
        <w:ind w:firstLine="480"/>
      </w:pPr>
    </w:p>
    <w:p w14:paraId="78362C19" w14:textId="77777777" w:rsidR="003E0F5C" w:rsidRDefault="003E0F5C" w:rsidP="00333C37">
      <w:pPr>
        <w:ind w:firstLine="480"/>
        <w:sectPr w:rsidR="003E0F5C" w:rsidSect="001F419D">
          <w:headerReference w:type="even" r:id="rId19"/>
          <w:headerReference w:type="default" r:id="rId20"/>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44" w:name="_Toc156291144"/>
      <w:bookmarkStart w:id="45" w:name="_Toc156291996"/>
      <w:bookmarkStart w:id="46" w:name="_Toc163533796"/>
    </w:p>
    <w:p w14:paraId="51F74D64" w14:textId="77777777" w:rsidR="005F5263" w:rsidRPr="005F5263" w:rsidRDefault="005F5263" w:rsidP="005F5263">
      <w:pPr>
        <w:pStyle w:val="1"/>
        <w:spacing w:before="720" w:after="480"/>
        <w:rPr>
          <w:sz w:val="30"/>
        </w:rPr>
      </w:pPr>
      <w:bookmarkStart w:id="47" w:name="_Toc57972618"/>
      <w:bookmarkEnd w:id="44"/>
      <w:bookmarkEnd w:id="45"/>
      <w:bookmarkEnd w:id="46"/>
      <w:r>
        <w:rPr>
          <w:rFonts w:hint="eastAsia"/>
        </w:rPr>
        <w:lastRenderedPageBreak/>
        <w:t>系统</w:t>
      </w:r>
      <w:r>
        <w:t>设计</w:t>
      </w:r>
      <w:bookmarkEnd w:id="47"/>
    </w:p>
    <w:p w14:paraId="1A058CBB" w14:textId="2AB00BED" w:rsidR="00ED7D22" w:rsidRDefault="005F5263" w:rsidP="001E1D7C">
      <w:pPr>
        <w:pStyle w:val="2"/>
        <w:spacing w:before="240" w:after="120"/>
      </w:pPr>
      <w:bookmarkStart w:id="48" w:name="_Toc57972619"/>
      <w:r>
        <w:rPr>
          <w:rFonts w:hint="eastAsia"/>
        </w:rPr>
        <w:t>总体结构及功能设计</w:t>
      </w:r>
      <w:bookmarkEnd w:id="48"/>
    </w:p>
    <w:p w14:paraId="24A9A11D" w14:textId="3DAEB4D0" w:rsidR="00235467" w:rsidRDefault="00235467" w:rsidP="00647C82">
      <w:pPr>
        <w:pStyle w:val="3"/>
      </w:pPr>
      <w:bookmarkStart w:id="49" w:name="_Toc57972620"/>
      <w:r>
        <w:rPr>
          <w:rFonts w:hint="eastAsia"/>
        </w:rPr>
        <w:t>实验平台</w:t>
      </w:r>
      <w:bookmarkEnd w:id="49"/>
    </w:p>
    <w:p w14:paraId="3EC64483" w14:textId="6BCFF9A8" w:rsidR="00A26B51" w:rsidRDefault="004B5FAB" w:rsidP="00A26B51">
      <w:pPr>
        <w:ind w:firstLine="480"/>
      </w:pPr>
      <w:r w:rsidRPr="004B5FAB">
        <w:rPr>
          <w:rFonts w:hint="eastAsia"/>
        </w:rPr>
        <w:t>FPGA</w:t>
      </w:r>
      <w:r w:rsidRPr="004B5FAB">
        <w:rPr>
          <w:rFonts w:hint="eastAsia"/>
        </w:rPr>
        <w:t>取自</w:t>
      </w:r>
      <w:r w:rsidRPr="004B5FAB">
        <w:rPr>
          <w:rFonts w:hint="eastAsia"/>
        </w:rPr>
        <w:t>Field Programmable Gate Array</w:t>
      </w:r>
      <w:r w:rsidRPr="004B5FAB">
        <w:rPr>
          <w:rFonts w:hint="eastAsia"/>
        </w:rPr>
        <w:t>这四个英文单词，直译为“现场可编程逻辑阵列”，就是可反复变成的逻辑器件（可编程数字电路）。是在</w:t>
      </w:r>
      <w:r w:rsidRPr="004B5FAB">
        <w:rPr>
          <w:rFonts w:hint="eastAsia"/>
        </w:rPr>
        <w:t>PAL</w:t>
      </w:r>
      <w:r w:rsidRPr="004B5FAB">
        <w:rPr>
          <w:rFonts w:hint="eastAsia"/>
        </w:rPr>
        <w:t>、</w:t>
      </w:r>
      <w:r w:rsidRPr="004B5FAB">
        <w:rPr>
          <w:rFonts w:hint="eastAsia"/>
        </w:rPr>
        <w:t>GAL</w:t>
      </w:r>
      <w:r w:rsidRPr="004B5FAB">
        <w:rPr>
          <w:rFonts w:hint="eastAsia"/>
        </w:rPr>
        <w:t>等可编程器件的基础上进一步发展的产物。它是作为专用集成电路（</w:t>
      </w:r>
      <w:r w:rsidRPr="004B5FAB">
        <w:rPr>
          <w:rFonts w:hint="eastAsia"/>
        </w:rPr>
        <w:t>ASIC</w:t>
      </w:r>
      <w:r w:rsidRPr="004B5FAB">
        <w:rPr>
          <w:rFonts w:hint="eastAsia"/>
        </w:rPr>
        <w:t>）领域中的一种半定制电路而出现的，既解决了定制电路的不足，又克服了原有可编程器件门电路数有限的缺点。</w:t>
      </w:r>
    </w:p>
    <w:p w14:paraId="78F389AD" w14:textId="5042014A" w:rsidR="004B5FAB" w:rsidRDefault="004B5FAB" w:rsidP="00A26B51">
      <w:pPr>
        <w:ind w:firstLine="480"/>
      </w:pPr>
      <w:r w:rsidRPr="004B5FAB">
        <w:rPr>
          <w:rFonts w:hint="eastAsia"/>
        </w:rPr>
        <w:t xml:space="preserve">FPGA </w:t>
      </w:r>
      <w:r w:rsidRPr="004B5FAB">
        <w:rPr>
          <w:rFonts w:hint="eastAsia"/>
        </w:rPr>
        <w:t>器件属于专用集成电路中的一种半定制电路，是可编程的逻辑列阵，能够有效的解决原有的器件门电路数较少的问题。</w:t>
      </w:r>
      <w:r w:rsidRPr="004B5FAB">
        <w:rPr>
          <w:rFonts w:hint="eastAsia"/>
        </w:rPr>
        <w:t>FPGA</w:t>
      </w:r>
      <w:r w:rsidRPr="004B5FAB">
        <w:rPr>
          <w:rFonts w:hint="eastAsia"/>
        </w:rPr>
        <w:t>的基本结构包括可编程输入输出单元，可配置逻辑块，数字时钟管理模块，嵌入式块</w:t>
      </w:r>
      <w:r w:rsidRPr="004B5FAB">
        <w:rPr>
          <w:rFonts w:hint="eastAsia"/>
        </w:rPr>
        <w:t>RAM</w:t>
      </w:r>
      <w:r w:rsidRPr="004B5FAB">
        <w:rPr>
          <w:rFonts w:hint="eastAsia"/>
        </w:rPr>
        <w:t>，布线资源，内嵌专用硬核，底层内嵌功能单元。</w:t>
      </w:r>
    </w:p>
    <w:p w14:paraId="0D51879F" w14:textId="77777777" w:rsidR="00E031D0" w:rsidRDefault="00E031D0" w:rsidP="00E031D0">
      <w:pPr>
        <w:ind w:firstLine="480"/>
      </w:pPr>
      <w:r>
        <w:rPr>
          <w:rFonts w:hint="eastAsia"/>
        </w:rPr>
        <w:t>FPGA</w:t>
      </w:r>
      <w:r>
        <w:rPr>
          <w:rFonts w:hint="eastAsia"/>
        </w:rPr>
        <w:t>基本的组成有三大部分：</w:t>
      </w:r>
    </w:p>
    <w:p w14:paraId="44324764" w14:textId="56FBBEBD" w:rsidR="00E031D0" w:rsidRDefault="00E031D0" w:rsidP="00E031D0">
      <w:pPr>
        <w:numPr>
          <w:ilvl w:val="0"/>
          <w:numId w:val="48"/>
        </w:numPr>
        <w:ind w:firstLineChars="0"/>
      </w:pPr>
      <w:r>
        <w:rPr>
          <w:rFonts w:hint="eastAsia"/>
        </w:rPr>
        <w:t>可配置逻辑块（</w:t>
      </w:r>
      <w:r>
        <w:rPr>
          <w:rFonts w:hint="eastAsia"/>
        </w:rPr>
        <w:t>Configurable Logic Blocks</w:t>
      </w:r>
      <w:r>
        <w:rPr>
          <w:rFonts w:hint="eastAsia"/>
        </w:rPr>
        <w:t>，</w:t>
      </w:r>
      <w:r>
        <w:rPr>
          <w:rFonts w:hint="eastAsia"/>
        </w:rPr>
        <w:t>CLB</w:t>
      </w:r>
      <w:r>
        <w:rPr>
          <w:rFonts w:hint="eastAsia"/>
        </w:rPr>
        <w:t>）；</w:t>
      </w:r>
    </w:p>
    <w:p w14:paraId="3709F51E" w14:textId="55530710" w:rsidR="00E031D0" w:rsidRDefault="00E031D0" w:rsidP="00E031D0">
      <w:pPr>
        <w:numPr>
          <w:ilvl w:val="0"/>
          <w:numId w:val="48"/>
        </w:numPr>
        <w:ind w:firstLineChars="0"/>
      </w:pPr>
      <w:r>
        <w:rPr>
          <w:rFonts w:hint="eastAsia"/>
        </w:rPr>
        <w:t>输入输出模块（</w:t>
      </w:r>
      <w:r>
        <w:rPr>
          <w:rFonts w:hint="eastAsia"/>
        </w:rPr>
        <w:t>Input Output Blocks</w:t>
      </w:r>
      <w:r>
        <w:rPr>
          <w:rFonts w:hint="eastAsia"/>
        </w:rPr>
        <w:t>，</w:t>
      </w:r>
      <w:r>
        <w:rPr>
          <w:rFonts w:hint="eastAsia"/>
        </w:rPr>
        <w:t>IOB</w:t>
      </w:r>
      <w:r>
        <w:rPr>
          <w:rFonts w:hint="eastAsia"/>
        </w:rPr>
        <w:t>）；</w:t>
      </w:r>
    </w:p>
    <w:p w14:paraId="1FD1DC98" w14:textId="32277465" w:rsidR="00E031D0" w:rsidRDefault="00E031D0" w:rsidP="00E031D0">
      <w:pPr>
        <w:numPr>
          <w:ilvl w:val="0"/>
          <w:numId w:val="48"/>
        </w:numPr>
        <w:ind w:firstLineChars="0"/>
      </w:pPr>
      <w:r>
        <w:rPr>
          <w:rFonts w:hint="eastAsia"/>
        </w:rPr>
        <w:t>内部互联资源（</w:t>
      </w:r>
      <w:r>
        <w:rPr>
          <w:rFonts w:hint="eastAsia"/>
        </w:rPr>
        <w:t>Interconnector</w:t>
      </w:r>
      <w:r>
        <w:rPr>
          <w:rFonts w:hint="eastAsia"/>
        </w:rPr>
        <w:t>）。</w:t>
      </w:r>
    </w:p>
    <w:p w14:paraId="2EA91BF6" w14:textId="080A1067" w:rsidR="00E031D0" w:rsidRDefault="00BA4F34" w:rsidP="00BA4F34">
      <w:pPr>
        <w:ind w:firstLine="480"/>
      </w:pPr>
      <w:r>
        <w:rPr>
          <w:rFonts w:hint="eastAsia"/>
        </w:rPr>
        <w:t>而本实验采用的是由依元素科技基于</w:t>
      </w:r>
      <w:r>
        <w:rPr>
          <w:rFonts w:hint="eastAsia"/>
        </w:rPr>
        <w:t>X</w:t>
      </w:r>
      <w:r>
        <w:t>ilinx Artix-7 FPGA</w:t>
      </w:r>
      <w:r>
        <w:rPr>
          <w:rFonts w:hint="eastAsia"/>
        </w:rPr>
        <w:t>研发的便携式数模混合基础教学实验平台。</w:t>
      </w:r>
      <w:r>
        <w:rPr>
          <w:rFonts w:hint="eastAsia"/>
        </w:rPr>
        <w:t>EGO</w:t>
      </w:r>
      <w:r>
        <w:t>1</w:t>
      </w:r>
      <w:r>
        <w:rPr>
          <w:rFonts w:hint="eastAsia"/>
        </w:rPr>
        <w:t>配备的</w:t>
      </w:r>
      <w:r>
        <w:rPr>
          <w:rFonts w:hint="eastAsia"/>
        </w:rPr>
        <w:t>FPGA</w:t>
      </w:r>
      <w:r>
        <w:rPr>
          <w:rFonts w:hint="eastAsia"/>
        </w:rPr>
        <w:t>具有大容量高性能的特点，能实现较复杂的数字逻辑。该平台拥有丰富的外设以及灵活的通用拓展接口。</w:t>
      </w:r>
    </w:p>
    <w:p w14:paraId="0523EF60" w14:textId="35531802" w:rsidR="00210205" w:rsidRDefault="008928B6" w:rsidP="004F2AE9">
      <w:pPr>
        <w:ind w:firstLineChars="0" w:firstLine="0"/>
        <w:jc w:val="center"/>
      </w:pPr>
      <w:r>
        <w:pict w14:anchorId="51DD5D60">
          <v:shape id="图片 1" o:spid="_x0000_i1025" type="#_x0000_t75" style="width:288.4pt;height:183.75pt;visibility:visible;mso-wrap-style:square">
            <v:imagedata r:id="rId21" o:title=""/>
          </v:shape>
        </w:pict>
      </w:r>
    </w:p>
    <w:p w14:paraId="4FCCC6E3" w14:textId="72C3C605" w:rsidR="00210205" w:rsidRPr="00A96558" w:rsidRDefault="00210205" w:rsidP="004F2AE9">
      <w:pPr>
        <w:ind w:firstLineChars="0" w:firstLine="0"/>
        <w:jc w:val="center"/>
        <w:rPr>
          <w:sz w:val="21"/>
        </w:rPr>
      </w:pPr>
      <w:r w:rsidRPr="00A96558">
        <w:rPr>
          <w:rFonts w:hint="eastAsia"/>
          <w:sz w:val="21"/>
        </w:rPr>
        <w:t>图</w:t>
      </w:r>
      <w:r w:rsidR="004F2AE9" w:rsidRPr="00A96558">
        <w:rPr>
          <w:rFonts w:hint="eastAsia"/>
          <w:sz w:val="21"/>
        </w:rPr>
        <w:t>2</w:t>
      </w:r>
      <w:r w:rsidR="004F2AE9" w:rsidRPr="00A96558">
        <w:rPr>
          <w:sz w:val="21"/>
        </w:rPr>
        <w:t xml:space="preserve">.1 </w:t>
      </w:r>
      <w:r w:rsidR="008C792B" w:rsidRPr="00A96558">
        <w:rPr>
          <w:rFonts w:hint="eastAsia"/>
          <w:sz w:val="21"/>
        </w:rPr>
        <w:t>EGO</w:t>
      </w:r>
      <w:r w:rsidR="008C792B" w:rsidRPr="00A96558">
        <w:rPr>
          <w:sz w:val="21"/>
        </w:rPr>
        <w:t>1</w:t>
      </w:r>
      <w:r w:rsidR="008C792B" w:rsidRPr="00A96558">
        <w:rPr>
          <w:rFonts w:hint="eastAsia"/>
          <w:sz w:val="21"/>
        </w:rPr>
        <w:t>开发板</w:t>
      </w:r>
    </w:p>
    <w:p w14:paraId="4098EB5B" w14:textId="71BE570A" w:rsidR="00E031D0" w:rsidRDefault="00FE41DE" w:rsidP="00647C82">
      <w:pPr>
        <w:pStyle w:val="3"/>
      </w:pPr>
      <w:bookmarkStart w:id="50" w:name="_Toc57972621"/>
      <w:r>
        <w:rPr>
          <w:rFonts w:hint="eastAsia"/>
        </w:rPr>
        <w:t>实验</w:t>
      </w:r>
      <w:r w:rsidR="00E031D0">
        <w:rPr>
          <w:rFonts w:hint="eastAsia"/>
        </w:rPr>
        <w:t>设计流程</w:t>
      </w:r>
      <w:bookmarkEnd w:id="50"/>
    </w:p>
    <w:p w14:paraId="61B57F82" w14:textId="6FD77EC1" w:rsidR="00E031D0" w:rsidRPr="00E031D0" w:rsidRDefault="00E031D0" w:rsidP="00E031D0">
      <w:pPr>
        <w:ind w:firstLine="480"/>
      </w:pPr>
      <w:r>
        <w:rPr>
          <w:rFonts w:hint="eastAsia"/>
        </w:rPr>
        <w:t>首先，</w:t>
      </w:r>
      <w:r w:rsidRPr="00E031D0">
        <w:rPr>
          <w:rFonts w:hint="eastAsia"/>
        </w:rPr>
        <w:t>设计输入阶段创建</w:t>
      </w:r>
      <w:r w:rsidRPr="00E031D0">
        <w:rPr>
          <w:rFonts w:hint="eastAsia"/>
        </w:rPr>
        <w:t>FPGA</w:t>
      </w:r>
      <w:r w:rsidRPr="00E031D0">
        <w:rPr>
          <w:rFonts w:hint="eastAsia"/>
        </w:rPr>
        <w:t>工程，添加源文件等；然后是设计综合阶段，</w:t>
      </w:r>
      <w:r w:rsidRPr="00E031D0">
        <w:rPr>
          <w:rFonts w:hint="eastAsia"/>
        </w:rPr>
        <w:t>FPGA</w:t>
      </w:r>
      <w:r w:rsidRPr="00E031D0">
        <w:rPr>
          <w:rFonts w:hint="eastAsia"/>
        </w:rPr>
        <w:lastRenderedPageBreak/>
        <w:t>开发工具的综合引擎将编译整个设计，并将</w:t>
      </w:r>
      <w:r w:rsidRPr="00E031D0">
        <w:rPr>
          <w:rFonts w:hint="eastAsia"/>
        </w:rPr>
        <w:t>HDL</w:t>
      </w:r>
      <w:r w:rsidRPr="00E031D0">
        <w:rPr>
          <w:rFonts w:hint="eastAsia"/>
        </w:rPr>
        <w:t>源文件转译为特定结构的设计网表；接下来是约束输入，</w:t>
      </w:r>
      <w:r w:rsidR="00C36825">
        <w:rPr>
          <w:rFonts w:hint="eastAsia"/>
        </w:rPr>
        <w:t>通过</w:t>
      </w:r>
      <w:r w:rsidRPr="00E031D0">
        <w:rPr>
          <w:rFonts w:hint="eastAsia"/>
        </w:rPr>
        <w:t>指定</w:t>
      </w:r>
      <w:r w:rsidR="00C36825">
        <w:rPr>
          <w:rFonts w:hint="eastAsia"/>
        </w:rPr>
        <w:t>番茄钟</w:t>
      </w:r>
      <w:r w:rsidRPr="00E031D0">
        <w:rPr>
          <w:rFonts w:hint="eastAsia"/>
        </w:rPr>
        <w:t>时序</w:t>
      </w:r>
      <w:r w:rsidR="00C36825">
        <w:rPr>
          <w:rFonts w:hint="eastAsia"/>
        </w:rPr>
        <w:t>以及</w:t>
      </w:r>
      <w:r w:rsidRPr="00E031D0">
        <w:rPr>
          <w:rFonts w:hint="eastAsia"/>
        </w:rPr>
        <w:t>布线布局；这些过程中穿插设计仿真，对工程进行功能或时序验证。再之后是设计实现，将逻辑设计进一步转译为目标器件中的特定物理文件格式</w:t>
      </w:r>
      <w:r w:rsidR="00C36825">
        <w:rPr>
          <w:rFonts w:hint="eastAsia"/>
        </w:rPr>
        <w:t>，即生成</w:t>
      </w:r>
      <w:r w:rsidR="00C36825">
        <w:rPr>
          <w:rFonts w:hint="eastAsia"/>
        </w:rPr>
        <w:t>b</w:t>
      </w:r>
      <w:r w:rsidR="00C36825">
        <w:t>itstream</w:t>
      </w:r>
      <w:r w:rsidR="00C36825">
        <w:rPr>
          <w:rFonts w:hint="eastAsia"/>
        </w:rPr>
        <w:t>文件</w:t>
      </w:r>
      <w:r w:rsidRPr="00E031D0">
        <w:rPr>
          <w:rFonts w:hint="eastAsia"/>
        </w:rPr>
        <w:t>；然后</w:t>
      </w:r>
      <w:r w:rsidR="00C36825">
        <w:rPr>
          <w:rFonts w:hint="eastAsia"/>
        </w:rPr>
        <w:t>对</w:t>
      </w:r>
      <w:r w:rsidRPr="00E031D0">
        <w:rPr>
          <w:rFonts w:hint="eastAsia"/>
        </w:rPr>
        <w:t>结果</w:t>
      </w:r>
      <w:r w:rsidR="00C36825">
        <w:rPr>
          <w:rFonts w:hint="eastAsia"/>
        </w:rPr>
        <w:t>进行分析</w:t>
      </w:r>
      <w:r w:rsidRPr="00E031D0">
        <w:rPr>
          <w:rFonts w:hint="eastAsia"/>
        </w:rPr>
        <w:t>，</w:t>
      </w:r>
      <w:r w:rsidR="00C36825">
        <w:rPr>
          <w:rFonts w:hint="eastAsia"/>
        </w:rPr>
        <w:t>并</w:t>
      </w:r>
      <w:r w:rsidRPr="00E031D0">
        <w:rPr>
          <w:rFonts w:hint="eastAsia"/>
        </w:rPr>
        <w:t>对资源占用率，结果功耗等进行分析；接着提出设计优化，进行修改，不断优化结果，重新设计综合，约束输入，再一次实现设计，最后板级调试。</w:t>
      </w:r>
    </w:p>
    <w:p w14:paraId="4A509DB1" w14:textId="77B3F78E" w:rsidR="005F5263" w:rsidRDefault="005F5263" w:rsidP="00647C82">
      <w:pPr>
        <w:pStyle w:val="3"/>
      </w:pPr>
      <w:bookmarkStart w:id="51" w:name="_Toc156291147"/>
      <w:bookmarkStart w:id="52" w:name="_Toc156291999"/>
      <w:bookmarkStart w:id="53" w:name="_Toc57972622"/>
      <w:bookmarkEnd w:id="51"/>
      <w:bookmarkEnd w:id="52"/>
      <w:r>
        <w:rPr>
          <w:rFonts w:hint="eastAsia"/>
        </w:rPr>
        <w:t>输入输出设计</w:t>
      </w:r>
      <w:bookmarkEnd w:id="53"/>
    </w:p>
    <w:p w14:paraId="7081FD39" w14:textId="6EEB48D3" w:rsidR="006330DE" w:rsidRDefault="008928B6" w:rsidP="004F2AE9">
      <w:pPr>
        <w:ind w:firstLineChars="0" w:firstLine="0"/>
        <w:jc w:val="center"/>
      </w:pPr>
      <w:r>
        <w:pict w14:anchorId="571F26A7">
          <v:shape id="_x0000_i1026" type="#_x0000_t75" style="width:365.25pt;height:144.4pt;visibility:visible;mso-wrap-style:square">
            <v:imagedata r:id="rId22" o:title=""/>
          </v:shape>
        </w:pict>
      </w:r>
    </w:p>
    <w:p w14:paraId="054E7A55" w14:textId="685CABE5" w:rsidR="0006115D" w:rsidRPr="00A96558" w:rsidRDefault="0006115D" w:rsidP="004F2AE9">
      <w:pPr>
        <w:ind w:firstLineChars="0" w:firstLine="0"/>
        <w:jc w:val="center"/>
        <w:rPr>
          <w:sz w:val="21"/>
        </w:rPr>
      </w:pPr>
      <w:r w:rsidRPr="00A96558">
        <w:rPr>
          <w:rFonts w:hint="eastAsia"/>
          <w:sz w:val="21"/>
        </w:rPr>
        <w:t>图</w:t>
      </w:r>
      <w:r w:rsidR="0078788E" w:rsidRPr="00A96558">
        <w:rPr>
          <w:rFonts w:hint="eastAsia"/>
          <w:sz w:val="21"/>
        </w:rPr>
        <w:t>2</w:t>
      </w:r>
      <w:r w:rsidR="0078788E" w:rsidRPr="00A96558">
        <w:rPr>
          <w:sz w:val="21"/>
        </w:rPr>
        <w:t xml:space="preserve">.2 </w:t>
      </w:r>
      <w:r w:rsidR="0078788E" w:rsidRPr="00A96558">
        <w:rPr>
          <w:rFonts w:hint="eastAsia"/>
          <w:sz w:val="21"/>
        </w:rPr>
        <w:t>系统原理框图</w:t>
      </w:r>
    </w:p>
    <w:p w14:paraId="2D4E33E0" w14:textId="6A9BDE9B" w:rsidR="00681CB7" w:rsidRDefault="005C3E49" w:rsidP="00681CB7">
      <w:pPr>
        <w:ind w:firstLine="480"/>
      </w:pPr>
      <w:r>
        <w:rPr>
          <w:rFonts w:hint="eastAsia"/>
        </w:rPr>
        <w:t>本实验设计了</w:t>
      </w:r>
      <w:r>
        <w:t>3</w:t>
      </w:r>
      <w:r>
        <w:rPr>
          <w:rFonts w:hint="eastAsia"/>
        </w:rPr>
        <w:t>个输入模块，分别为数模转换模块，番茄钟基础功能模块，自定义周期模块</w:t>
      </w:r>
      <w:r w:rsidR="00245979">
        <w:rPr>
          <w:rFonts w:hint="eastAsia"/>
        </w:rPr>
        <w:t>，共有九个输入变量，分别为时钟信号，控制番茄时间暂停，番茄时间复位，番茄钟功能转换，番茄钟自定义周期增加分钟，番茄钟自定义周期增加秒，模拟电压信号（控制数码管亮度）。共有两类输出，分别为数码管亮灭的控制信号和数码管的亮度控制信号。</w:t>
      </w:r>
    </w:p>
    <w:p w14:paraId="7F198156" w14:textId="291D82DD" w:rsidR="00321746" w:rsidRDefault="00A704B2" w:rsidP="001E1D7C">
      <w:pPr>
        <w:pStyle w:val="2"/>
        <w:spacing w:before="240" w:after="120"/>
      </w:pPr>
      <w:bookmarkStart w:id="54" w:name="_Toc57972623"/>
      <w:r>
        <w:rPr>
          <w:rFonts w:hint="eastAsia"/>
        </w:rPr>
        <w:t>子模块设计</w:t>
      </w:r>
      <w:bookmarkEnd w:id="54"/>
    </w:p>
    <w:p w14:paraId="13BD3A4D" w14:textId="77777777" w:rsidR="00647C82" w:rsidRDefault="00647C82" w:rsidP="00647C82">
      <w:pPr>
        <w:pStyle w:val="3"/>
      </w:pPr>
      <w:bookmarkStart w:id="55" w:name="_Toc57972624"/>
      <w:r>
        <w:rPr>
          <w:rFonts w:hint="eastAsia"/>
        </w:rPr>
        <w:t>子模块划分</w:t>
      </w:r>
      <w:bookmarkEnd w:id="55"/>
    </w:p>
    <w:p w14:paraId="5D724555" w14:textId="773D89DC" w:rsidR="00647C82" w:rsidRDefault="008928B6" w:rsidP="00647C82">
      <w:pPr>
        <w:ind w:firstLineChars="0" w:firstLine="0"/>
        <w:jc w:val="center"/>
      </w:pPr>
      <w:r>
        <w:pict w14:anchorId="67A3D8B3">
          <v:shape id="_x0000_i1027" type="#_x0000_t75" style="width:271.5pt;height:162.4pt">
            <v:imagedata r:id="rId23" o:title="顶层文件"/>
          </v:shape>
        </w:pict>
      </w:r>
    </w:p>
    <w:p w14:paraId="03DAB1EA" w14:textId="67E9A1BF" w:rsidR="00647C82" w:rsidRPr="00A96558" w:rsidRDefault="00647C82" w:rsidP="00647C82">
      <w:pPr>
        <w:ind w:firstLineChars="0" w:firstLine="0"/>
        <w:jc w:val="center"/>
        <w:rPr>
          <w:sz w:val="21"/>
        </w:rPr>
      </w:pPr>
      <w:r w:rsidRPr="00A96558">
        <w:rPr>
          <w:rFonts w:hint="eastAsia"/>
          <w:sz w:val="21"/>
        </w:rPr>
        <w:t>图</w:t>
      </w:r>
      <w:r w:rsidRPr="00A96558">
        <w:rPr>
          <w:rFonts w:hint="eastAsia"/>
          <w:sz w:val="21"/>
        </w:rPr>
        <w:t>2</w:t>
      </w:r>
      <w:r w:rsidRPr="00A96558">
        <w:rPr>
          <w:sz w:val="21"/>
        </w:rPr>
        <w:t>.3</w:t>
      </w:r>
      <w:r w:rsidRPr="00A96558">
        <w:rPr>
          <w:rFonts w:hint="eastAsia"/>
          <w:sz w:val="21"/>
        </w:rPr>
        <w:t>子模块划分示意图</w:t>
      </w:r>
    </w:p>
    <w:p w14:paraId="5358DB1D" w14:textId="712980A1" w:rsidR="00321746" w:rsidRDefault="00A704B2" w:rsidP="00647C82">
      <w:pPr>
        <w:pStyle w:val="3"/>
      </w:pPr>
      <w:bookmarkStart w:id="56" w:name="_Toc57972626"/>
      <w:r>
        <w:rPr>
          <w:rFonts w:hint="eastAsia"/>
        </w:rPr>
        <w:lastRenderedPageBreak/>
        <w:t>RTL</w:t>
      </w:r>
      <w:r>
        <w:rPr>
          <w:rFonts w:hint="eastAsia"/>
        </w:rPr>
        <w:t>顶层逻辑图</w:t>
      </w:r>
      <w:bookmarkEnd w:id="56"/>
    </w:p>
    <w:p w14:paraId="16E8AB68" w14:textId="2F4E0204" w:rsidR="0006582D" w:rsidRDefault="008928B6" w:rsidP="000F0C27">
      <w:pPr>
        <w:ind w:firstLineChars="0" w:firstLine="0"/>
        <w:jc w:val="center"/>
      </w:pPr>
      <w:r>
        <w:pict w14:anchorId="7370771E">
          <v:shape id="_x0000_i1030" type="#_x0000_t75" style="width:435pt;height:234.75pt">
            <v:imagedata r:id="rId24" o:title="微信图片_20201202175724"/>
          </v:shape>
        </w:pict>
      </w:r>
    </w:p>
    <w:p w14:paraId="250BCF5D" w14:textId="4D2DB3BD" w:rsidR="00B07ED3" w:rsidRPr="00A96558" w:rsidRDefault="00B07ED3" w:rsidP="00B07ED3">
      <w:pPr>
        <w:ind w:firstLineChars="0" w:firstLine="0"/>
        <w:jc w:val="center"/>
        <w:rPr>
          <w:sz w:val="21"/>
        </w:rPr>
      </w:pPr>
      <w:r w:rsidRPr="00A96558">
        <w:rPr>
          <w:rFonts w:hint="eastAsia"/>
          <w:sz w:val="21"/>
        </w:rPr>
        <w:t>图</w:t>
      </w:r>
      <w:r w:rsidRPr="00A96558">
        <w:rPr>
          <w:rFonts w:hint="eastAsia"/>
          <w:sz w:val="21"/>
        </w:rPr>
        <w:t>2</w:t>
      </w:r>
      <w:r w:rsidRPr="00A96558">
        <w:rPr>
          <w:sz w:val="21"/>
        </w:rPr>
        <w:t>.</w:t>
      </w:r>
      <w:r w:rsidR="00F87349" w:rsidRPr="00A96558">
        <w:rPr>
          <w:sz w:val="21"/>
        </w:rPr>
        <w:t>6</w:t>
      </w:r>
      <w:r w:rsidR="00FE670F" w:rsidRPr="00A96558">
        <w:rPr>
          <w:sz w:val="21"/>
        </w:rPr>
        <w:t xml:space="preserve"> </w:t>
      </w:r>
      <w:r w:rsidR="00FE670F" w:rsidRPr="00A96558">
        <w:rPr>
          <w:rFonts w:hint="eastAsia"/>
          <w:sz w:val="21"/>
        </w:rPr>
        <w:t>RTL</w:t>
      </w:r>
      <w:r w:rsidR="00FE670F" w:rsidRPr="00A96558">
        <w:rPr>
          <w:rFonts w:hint="eastAsia"/>
          <w:sz w:val="21"/>
        </w:rPr>
        <w:t>分析顶层逻辑图</w:t>
      </w:r>
    </w:p>
    <w:p w14:paraId="5326EA00" w14:textId="3F4AAB62" w:rsidR="00DE5EDA" w:rsidRPr="00DE5EDA" w:rsidRDefault="00A704B2" w:rsidP="00647C82">
      <w:pPr>
        <w:pStyle w:val="3"/>
      </w:pPr>
      <w:bookmarkStart w:id="57" w:name="_Toc57972627"/>
      <w:r>
        <w:rPr>
          <w:rFonts w:hint="eastAsia"/>
        </w:rPr>
        <w:t>子模块设计思路</w:t>
      </w:r>
      <w:bookmarkEnd w:id="57"/>
    </w:p>
    <w:p w14:paraId="00971481" w14:textId="00A4F0FF" w:rsidR="001954BD" w:rsidRDefault="009F6E79" w:rsidP="001954BD">
      <w:pPr>
        <w:pStyle w:val="5"/>
        <w:numPr>
          <w:ilvl w:val="4"/>
          <w:numId w:val="49"/>
        </w:numPr>
        <w:ind w:left="0" w:firstLine="0"/>
      </w:pPr>
      <w:r>
        <w:rPr>
          <w:rFonts w:hint="eastAsia"/>
        </w:rPr>
        <w:t>数模转换模块</w:t>
      </w:r>
      <w:r w:rsidR="001954BD">
        <w:rPr>
          <w:rFonts w:hint="eastAsia"/>
        </w:rPr>
        <w:t>设计思路</w:t>
      </w:r>
    </w:p>
    <w:p w14:paraId="599BF0A6" w14:textId="77777777" w:rsidR="00FC2A8C" w:rsidRDefault="00FC2A8C" w:rsidP="00FC2A8C">
      <w:pPr>
        <w:ind w:firstLine="480"/>
      </w:pPr>
      <w:r>
        <w:rPr>
          <w:rFonts w:hint="eastAsia"/>
        </w:rPr>
        <w:t>Xilinx</w:t>
      </w:r>
      <w:r>
        <w:rPr>
          <w:rFonts w:hint="eastAsia"/>
        </w:rPr>
        <w:t>的</w:t>
      </w:r>
      <w:r>
        <w:rPr>
          <w:rFonts w:hint="eastAsia"/>
        </w:rPr>
        <w:t>7</w:t>
      </w:r>
      <w:r>
        <w:rPr>
          <w:rFonts w:hint="eastAsia"/>
        </w:rPr>
        <w:t>系列</w:t>
      </w:r>
      <w:r>
        <w:rPr>
          <w:rFonts w:hint="eastAsia"/>
        </w:rPr>
        <w:t>FPGA</w:t>
      </w:r>
      <w:r>
        <w:rPr>
          <w:rFonts w:hint="eastAsia"/>
        </w:rPr>
        <w:t>增加了</w:t>
      </w:r>
      <w:r>
        <w:rPr>
          <w:rFonts w:hint="eastAsia"/>
        </w:rPr>
        <w:t>XADC</w:t>
      </w:r>
      <w:r>
        <w:rPr>
          <w:rFonts w:hint="eastAsia"/>
        </w:rPr>
        <w:t>硬核模块，为各种不同的应用提供了通用、高精度的模拟接口。提高系统集成度。</w:t>
      </w:r>
      <w:r>
        <w:rPr>
          <w:rFonts w:hint="eastAsia"/>
        </w:rPr>
        <w:t>XADC</w:t>
      </w:r>
      <w:r>
        <w:rPr>
          <w:rFonts w:hint="eastAsia"/>
        </w:rPr>
        <w:t>包括了双</w:t>
      </w:r>
      <w:r>
        <w:rPr>
          <w:rFonts w:hint="eastAsia"/>
        </w:rPr>
        <w:t>12</w:t>
      </w:r>
      <w:r>
        <w:rPr>
          <w:rFonts w:hint="eastAsia"/>
        </w:rPr>
        <w:t>位，</w:t>
      </w:r>
      <w:r>
        <w:rPr>
          <w:rFonts w:hint="eastAsia"/>
        </w:rPr>
        <w:t>1MSPS</w:t>
      </w:r>
      <w:r>
        <w:rPr>
          <w:rFonts w:hint="eastAsia"/>
        </w:rPr>
        <w:t>（</w:t>
      </w:r>
      <w:r>
        <w:rPr>
          <w:rFonts w:hint="eastAsia"/>
        </w:rPr>
        <w:t>Mega sample per second</w:t>
      </w:r>
      <w:r>
        <w:rPr>
          <w:rFonts w:hint="eastAsia"/>
        </w:rPr>
        <w:t>）采样率的</w:t>
      </w:r>
      <w:r>
        <w:rPr>
          <w:rFonts w:hint="eastAsia"/>
        </w:rPr>
        <w:t>ADC</w:t>
      </w:r>
      <w:r>
        <w:rPr>
          <w:rFonts w:hint="eastAsia"/>
        </w:rPr>
        <w:t>，以及片上传感器。在默认模式下，可以采集芯片温度和内部各个供电电压，用于监控</w:t>
      </w:r>
      <w:r>
        <w:rPr>
          <w:rFonts w:hint="eastAsia"/>
        </w:rPr>
        <w:t>FPGA</w:t>
      </w:r>
      <w:r>
        <w:rPr>
          <w:rFonts w:hint="eastAsia"/>
        </w:rPr>
        <w:t>内部状况。同时，</w:t>
      </w:r>
      <w:r>
        <w:rPr>
          <w:rFonts w:hint="eastAsia"/>
        </w:rPr>
        <w:t>ADC</w:t>
      </w:r>
      <w:r>
        <w:rPr>
          <w:rFonts w:hint="eastAsia"/>
        </w:rPr>
        <w:t>具有</w:t>
      </w:r>
      <w:r>
        <w:rPr>
          <w:rFonts w:hint="eastAsia"/>
        </w:rPr>
        <w:t>17</w:t>
      </w:r>
      <w:r>
        <w:rPr>
          <w:rFonts w:hint="eastAsia"/>
        </w:rPr>
        <w:t>个外部模拟输入通道（</w:t>
      </w:r>
      <w:r>
        <w:rPr>
          <w:rFonts w:hint="eastAsia"/>
        </w:rPr>
        <w:t>17</w:t>
      </w:r>
      <w:r>
        <w:rPr>
          <w:rFonts w:hint="eastAsia"/>
        </w:rPr>
        <w:t>对引脚），一对专用模拟差分输入对</w:t>
      </w:r>
      <w:r>
        <w:rPr>
          <w:rFonts w:hint="eastAsia"/>
        </w:rPr>
        <w:t>VP/VN</w:t>
      </w:r>
      <w:r>
        <w:rPr>
          <w:rFonts w:hint="eastAsia"/>
        </w:rPr>
        <w:t>，</w:t>
      </w:r>
      <w:r>
        <w:rPr>
          <w:rFonts w:hint="eastAsia"/>
        </w:rPr>
        <w:t>16</w:t>
      </w:r>
      <w:r>
        <w:rPr>
          <w:rFonts w:hint="eastAsia"/>
        </w:rPr>
        <w:t>对可复用的辅助模拟输入引脚</w:t>
      </w:r>
      <w:r>
        <w:rPr>
          <w:rFonts w:hint="eastAsia"/>
        </w:rPr>
        <w:t>ADXP/ADXN</w:t>
      </w:r>
      <w:r>
        <w:rPr>
          <w:rFonts w:hint="eastAsia"/>
        </w:rPr>
        <w:t>，不使用时可作为通用</w:t>
      </w:r>
      <w:r>
        <w:rPr>
          <w:rFonts w:hint="eastAsia"/>
        </w:rPr>
        <w:t>I/O</w:t>
      </w:r>
      <w:r>
        <w:rPr>
          <w:rFonts w:hint="eastAsia"/>
        </w:rPr>
        <w:t>使用。</w:t>
      </w:r>
    </w:p>
    <w:p w14:paraId="4E6C0903" w14:textId="77777777" w:rsidR="00FC2A8C" w:rsidRDefault="00FC2A8C" w:rsidP="00FC2A8C">
      <w:pPr>
        <w:ind w:firstLineChars="0" w:firstLine="0"/>
        <w:jc w:val="center"/>
      </w:pPr>
      <w:r>
        <w:pict w14:anchorId="7FDA7B87">
          <v:shape id="_x0000_i1057" type="#_x0000_t75" style="width:306pt;height:188.65pt">
            <v:imagedata r:id="rId25" o:title="9316cfe13a4b91f539fc45ca4c23f749"/>
          </v:shape>
        </w:pict>
      </w:r>
    </w:p>
    <w:p w14:paraId="21A2A9D5" w14:textId="77777777" w:rsidR="00FC2A8C" w:rsidRPr="00A96558" w:rsidRDefault="00FC2A8C" w:rsidP="00FC2A8C">
      <w:pPr>
        <w:ind w:firstLineChars="0" w:firstLine="0"/>
        <w:jc w:val="center"/>
        <w:rPr>
          <w:sz w:val="21"/>
        </w:rPr>
      </w:pPr>
      <w:r w:rsidRPr="00A96558">
        <w:rPr>
          <w:rFonts w:hint="eastAsia"/>
          <w:sz w:val="21"/>
        </w:rPr>
        <w:t>图</w:t>
      </w:r>
      <w:r w:rsidRPr="00A96558">
        <w:rPr>
          <w:rFonts w:hint="eastAsia"/>
          <w:sz w:val="21"/>
        </w:rPr>
        <w:t>2</w:t>
      </w:r>
      <w:r w:rsidRPr="00A96558">
        <w:rPr>
          <w:sz w:val="21"/>
        </w:rPr>
        <w:t xml:space="preserve">.4 </w:t>
      </w:r>
      <w:r w:rsidRPr="00A96558">
        <w:rPr>
          <w:rFonts w:hint="eastAsia"/>
          <w:sz w:val="21"/>
        </w:rPr>
        <w:t>XDAC</w:t>
      </w:r>
      <w:r w:rsidRPr="00A96558">
        <w:rPr>
          <w:rFonts w:hint="eastAsia"/>
          <w:sz w:val="21"/>
        </w:rPr>
        <w:t>原理</w:t>
      </w:r>
    </w:p>
    <w:p w14:paraId="785A1FE0" w14:textId="77777777" w:rsidR="00FC2A8C" w:rsidRDefault="00FC2A8C" w:rsidP="00FC2A8C">
      <w:pPr>
        <w:ind w:firstLineChars="0" w:firstLine="0"/>
        <w:jc w:val="center"/>
      </w:pPr>
      <w:r>
        <w:lastRenderedPageBreak/>
        <w:pict w14:anchorId="7BC1EC87">
          <v:shape id="_x0000_i1058" type="#_x0000_t75" style="width:329.65pt;height:231pt">
            <v:imagedata r:id="rId26" o:title="a0c1bfb8dbde862a7bd5d9995d108405"/>
          </v:shape>
        </w:pict>
      </w:r>
    </w:p>
    <w:p w14:paraId="3485C9DD" w14:textId="77777777" w:rsidR="00FC2A8C" w:rsidRPr="00A96558" w:rsidRDefault="00FC2A8C" w:rsidP="00FC2A8C">
      <w:pPr>
        <w:ind w:firstLineChars="0" w:firstLine="0"/>
        <w:jc w:val="center"/>
        <w:rPr>
          <w:sz w:val="21"/>
        </w:rPr>
      </w:pPr>
      <w:r w:rsidRPr="00A96558">
        <w:rPr>
          <w:rFonts w:hint="eastAsia"/>
          <w:sz w:val="21"/>
        </w:rPr>
        <w:t>图</w:t>
      </w:r>
      <w:r w:rsidRPr="00A96558">
        <w:rPr>
          <w:rFonts w:hint="eastAsia"/>
          <w:sz w:val="21"/>
        </w:rPr>
        <w:t>2</w:t>
      </w:r>
      <w:r w:rsidRPr="00A96558">
        <w:rPr>
          <w:sz w:val="21"/>
        </w:rPr>
        <w:t xml:space="preserve">.5 </w:t>
      </w:r>
      <w:r w:rsidRPr="00A96558">
        <w:rPr>
          <w:rFonts w:hint="eastAsia"/>
          <w:sz w:val="21"/>
        </w:rPr>
        <w:t>XDAC</w:t>
      </w:r>
      <w:r w:rsidRPr="00A96558">
        <w:rPr>
          <w:rFonts w:hint="eastAsia"/>
          <w:sz w:val="21"/>
        </w:rPr>
        <w:t>模块框图</w:t>
      </w:r>
    </w:p>
    <w:p w14:paraId="3EFA45E5" w14:textId="56B2FADA" w:rsidR="001954BD" w:rsidRDefault="001954BD" w:rsidP="001954BD">
      <w:pPr>
        <w:ind w:firstLine="480"/>
      </w:pPr>
      <w:r>
        <w:rPr>
          <w:rFonts w:hint="eastAsia"/>
        </w:rPr>
        <w:t>首先，</w:t>
      </w:r>
      <w:r w:rsidRPr="00E80733">
        <w:rPr>
          <w:rFonts w:hint="eastAsia"/>
        </w:rPr>
        <w:t>通过</w:t>
      </w:r>
      <w:r w:rsidRPr="00E80733">
        <w:rPr>
          <w:rFonts w:hint="eastAsia"/>
        </w:rPr>
        <w:t>IP</w:t>
      </w:r>
      <w:r w:rsidRPr="00E80733">
        <w:rPr>
          <w:rFonts w:hint="eastAsia"/>
        </w:rPr>
        <w:t>目录添加</w:t>
      </w:r>
      <w:r w:rsidRPr="00E80733">
        <w:rPr>
          <w:rFonts w:hint="eastAsia"/>
        </w:rPr>
        <w:t>XADC IP</w:t>
      </w:r>
      <w:r w:rsidRPr="00E80733">
        <w:rPr>
          <w:rFonts w:hint="eastAsia"/>
        </w:rPr>
        <w:t>核到设计中，通过</w:t>
      </w:r>
      <w:r w:rsidRPr="00E80733">
        <w:rPr>
          <w:rFonts w:hint="eastAsia"/>
        </w:rPr>
        <w:t>GUI</w:t>
      </w:r>
      <w:r w:rsidRPr="00E80733">
        <w:rPr>
          <w:rFonts w:hint="eastAsia"/>
        </w:rPr>
        <w:t>对</w:t>
      </w:r>
      <w:r w:rsidRPr="00E80733">
        <w:rPr>
          <w:rFonts w:hint="eastAsia"/>
        </w:rPr>
        <w:t>XADC Wizard IP</w:t>
      </w:r>
      <w:r w:rsidRPr="00E80733">
        <w:rPr>
          <w:rFonts w:hint="eastAsia"/>
        </w:rPr>
        <w:t>核模块进行配置。根据用户设置，自动配置相关寄存器。</w:t>
      </w:r>
      <w:r>
        <w:rPr>
          <w:rFonts w:hint="eastAsia"/>
        </w:rPr>
        <w:t>然后，新建一个读取模块用于读取模拟信号转化的数字信号，在本项目中为</w:t>
      </w:r>
      <w:r>
        <w:rPr>
          <w:rFonts w:hint="eastAsia"/>
        </w:rPr>
        <w:t>r</w:t>
      </w:r>
      <w:r>
        <w:t>ead</w:t>
      </w:r>
      <w:r>
        <w:rPr>
          <w:rFonts w:hint="eastAsia"/>
        </w:rPr>
        <w:t>模块</w:t>
      </w:r>
      <w:r w:rsidR="006438B0">
        <w:rPr>
          <w:rFonts w:hint="eastAsia"/>
        </w:rPr>
        <w:t>，然后将读取的信号导入</w:t>
      </w:r>
      <w:r w:rsidR="006438B0">
        <w:rPr>
          <w:rFonts w:hint="eastAsia"/>
        </w:rPr>
        <w:t>PWM</w:t>
      </w:r>
      <w:r w:rsidR="006438B0">
        <w:rPr>
          <w:rFonts w:hint="eastAsia"/>
        </w:rPr>
        <w:t>模块中用以调节数码管的亮度</w:t>
      </w:r>
      <w:r>
        <w:rPr>
          <w:rFonts w:hint="eastAsia"/>
        </w:rPr>
        <w:t>。</w:t>
      </w:r>
    </w:p>
    <w:p w14:paraId="1945BE6E" w14:textId="2F9F72CA" w:rsidR="00A704B2" w:rsidRDefault="009F6E79" w:rsidP="009F6E79">
      <w:pPr>
        <w:pStyle w:val="5"/>
      </w:pPr>
      <w:r>
        <w:rPr>
          <w:rFonts w:hint="eastAsia"/>
        </w:rPr>
        <w:t>番茄钟基本模块设计思路</w:t>
      </w:r>
    </w:p>
    <w:p w14:paraId="130386C1" w14:textId="241D8D46" w:rsidR="009F6E79" w:rsidRPr="009F6E79" w:rsidRDefault="00681CB7" w:rsidP="009F6E79">
      <w:pPr>
        <w:ind w:firstLine="480"/>
      </w:pPr>
      <w:r>
        <w:rPr>
          <w:rFonts w:hint="eastAsia"/>
        </w:rPr>
        <w:t>番茄钟的基础功能通过有限状态机的方法实现，基础功能为一个</w:t>
      </w:r>
      <w:r w:rsidRPr="00681CB7">
        <w:rPr>
          <w:rFonts w:hint="eastAsia"/>
        </w:rPr>
        <w:t>米勒型（</w:t>
      </w:r>
      <w:r w:rsidRPr="00681CB7">
        <w:rPr>
          <w:rFonts w:hint="eastAsia"/>
        </w:rPr>
        <w:t>Mealy</w:t>
      </w:r>
      <w:r w:rsidRPr="00681CB7">
        <w:rPr>
          <w:rFonts w:hint="eastAsia"/>
        </w:rPr>
        <w:t>）</w:t>
      </w:r>
      <w:r>
        <w:rPr>
          <w:rFonts w:hint="eastAsia"/>
        </w:rPr>
        <w:t>状态机。</w:t>
      </w:r>
      <w:r w:rsidR="001B4F6D" w:rsidRPr="001B4F6D">
        <w:rPr>
          <w:rFonts w:hint="eastAsia"/>
        </w:rPr>
        <w:t>一个</w:t>
      </w:r>
      <w:r w:rsidR="001B4F6D" w:rsidRPr="001B4F6D">
        <w:rPr>
          <w:rFonts w:hint="eastAsia"/>
        </w:rPr>
        <w:t>always</w:t>
      </w:r>
      <w:r w:rsidR="001B4F6D" w:rsidRPr="001B4F6D">
        <w:rPr>
          <w:rFonts w:hint="eastAsia"/>
        </w:rPr>
        <w:t>使用同步时序描述状态转移，一个</w:t>
      </w:r>
      <w:r w:rsidR="001B4F6D" w:rsidRPr="001B4F6D">
        <w:rPr>
          <w:rFonts w:hint="eastAsia"/>
        </w:rPr>
        <w:t>always</w:t>
      </w:r>
      <w:r w:rsidR="001B4F6D" w:rsidRPr="001B4F6D">
        <w:rPr>
          <w:rFonts w:hint="eastAsia"/>
        </w:rPr>
        <w:t>使用组合逻辑判断状态转移的条件，描述状态转移的规律，最后在一个或多个</w:t>
      </w:r>
      <w:r w:rsidR="001B4F6D" w:rsidRPr="001B4F6D">
        <w:rPr>
          <w:rFonts w:hint="eastAsia"/>
        </w:rPr>
        <w:t>always</w:t>
      </w:r>
      <w:r w:rsidR="001B4F6D" w:rsidRPr="001B4F6D">
        <w:rPr>
          <w:rFonts w:hint="eastAsia"/>
        </w:rPr>
        <w:t>中采用同步时序描述状态的输出。</w:t>
      </w:r>
    </w:p>
    <w:p w14:paraId="3C76F2BC" w14:textId="2FB76F24" w:rsidR="009F6E79" w:rsidRDefault="009F6E79" w:rsidP="009F6E79">
      <w:pPr>
        <w:pStyle w:val="5"/>
      </w:pPr>
      <w:r>
        <w:rPr>
          <w:rFonts w:hint="eastAsia"/>
        </w:rPr>
        <w:t>自定义周期模块设计思路</w:t>
      </w:r>
    </w:p>
    <w:p w14:paraId="2B2F8435" w14:textId="7495F573" w:rsidR="009F6E79" w:rsidRPr="009F6E79" w:rsidRDefault="00752749" w:rsidP="009F6E79">
      <w:pPr>
        <w:ind w:firstLine="480"/>
      </w:pPr>
      <w:r>
        <w:rPr>
          <w:rFonts w:hint="eastAsia"/>
        </w:rPr>
        <w:t>通过一个开关键转化为</w:t>
      </w:r>
      <w:r w:rsidR="00EA3BF0">
        <w:rPr>
          <w:rFonts w:hint="eastAsia"/>
        </w:rPr>
        <w:t>自定义周期模式，然后加入一个新的状态，</w:t>
      </w:r>
      <w:r w:rsidR="00B17FC1">
        <w:rPr>
          <w:rFonts w:hint="eastAsia"/>
        </w:rPr>
        <w:t>用于自定义周期，此状态与基础功能状态互不干扰。</w:t>
      </w:r>
    </w:p>
    <w:p w14:paraId="7DDFE04C" w14:textId="57F8C66C" w:rsidR="00B207F2" w:rsidRDefault="0059022D" w:rsidP="0059022D">
      <w:pPr>
        <w:pStyle w:val="2"/>
        <w:spacing w:before="240" w:after="120"/>
      </w:pPr>
      <w:bookmarkStart w:id="58" w:name="_Toc57972628"/>
      <w:r>
        <w:rPr>
          <w:rFonts w:hint="eastAsia"/>
        </w:rPr>
        <w:t>硬件占用</w:t>
      </w:r>
      <w:bookmarkEnd w:id="58"/>
    </w:p>
    <w:p w14:paraId="10ACBB33" w14:textId="56B54E7D" w:rsidR="009B035B" w:rsidRDefault="007D7880" w:rsidP="00F95083">
      <w:pPr>
        <w:ind w:firstLine="480"/>
      </w:pPr>
      <w:r>
        <w:rPr>
          <w:rFonts w:hint="eastAsia"/>
        </w:rPr>
        <w:t>由</w:t>
      </w:r>
      <w:r w:rsidR="007C7534">
        <w:rPr>
          <w:rFonts w:hint="eastAsia"/>
        </w:rPr>
        <w:t>下</w:t>
      </w:r>
      <w:r>
        <w:rPr>
          <w:rFonts w:hint="eastAsia"/>
        </w:rPr>
        <w:t>图可见本实验的硬件占用情况</w:t>
      </w:r>
      <w:r w:rsidR="007C7534">
        <w:rPr>
          <w:rFonts w:hint="eastAsia"/>
        </w:rPr>
        <w:t>：</w:t>
      </w:r>
    </w:p>
    <w:p w14:paraId="16CA573F" w14:textId="77777777" w:rsidR="00A96558" w:rsidRDefault="00A96558" w:rsidP="00A96558">
      <w:pPr>
        <w:ind w:firstLine="480"/>
      </w:pPr>
      <w:r>
        <w:rPr>
          <w:rFonts w:hint="eastAsia"/>
        </w:rPr>
        <w:t>由</w:t>
      </w:r>
      <w:r>
        <w:t>I</w:t>
      </w:r>
      <w:r>
        <w:rPr>
          <w:rFonts w:hint="eastAsia"/>
        </w:rPr>
        <w:t>mlement</w:t>
      </w:r>
      <w:r>
        <w:t>ation report</w:t>
      </w:r>
      <w:r>
        <w:rPr>
          <w:rFonts w:hint="eastAsia"/>
        </w:rPr>
        <w:t>可见硬件占用情况较好，查找表</w:t>
      </w:r>
      <w:r>
        <w:rPr>
          <w:rFonts w:hint="eastAsia"/>
        </w:rPr>
        <w:t>LUT</w:t>
      </w:r>
      <w:r>
        <w:rPr>
          <w:rFonts w:hint="eastAsia"/>
        </w:rPr>
        <w:t>和触发器</w:t>
      </w:r>
      <w:r>
        <w:rPr>
          <w:rFonts w:hint="eastAsia"/>
        </w:rPr>
        <w:t>FF</w:t>
      </w:r>
      <w:r>
        <w:rPr>
          <w:rFonts w:hint="eastAsia"/>
        </w:rPr>
        <w:t>分别仅占用</w:t>
      </w:r>
      <w:r>
        <w:rPr>
          <w:rFonts w:hint="eastAsia"/>
        </w:rPr>
        <w:t>2</w:t>
      </w:r>
      <w:r>
        <w:t>%</w:t>
      </w:r>
      <w:r>
        <w:rPr>
          <w:rFonts w:hint="eastAsia"/>
        </w:rPr>
        <w:t>和</w:t>
      </w:r>
      <w:r>
        <w:rPr>
          <w:rFonts w:hint="eastAsia"/>
        </w:rPr>
        <w:t>1</w:t>
      </w:r>
      <w:r>
        <w:t>%</w:t>
      </w:r>
      <w:r>
        <w:rPr>
          <w:rFonts w:hint="eastAsia"/>
        </w:rPr>
        <w:t>，</w:t>
      </w:r>
      <w:r>
        <w:rPr>
          <w:rFonts w:hint="eastAsia"/>
        </w:rPr>
        <w:t>IO</w:t>
      </w:r>
      <w:r>
        <w:rPr>
          <w:rFonts w:hint="eastAsia"/>
        </w:rPr>
        <w:t>占用情况为</w:t>
      </w:r>
      <w:r>
        <w:rPr>
          <w:rFonts w:hint="eastAsia"/>
        </w:rPr>
        <w:t>1</w:t>
      </w:r>
      <w:r>
        <w:t>5%</w:t>
      </w:r>
      <w:r>
        <w:rPr>
          <w:rFonts w:hint="eastAsia"/>
        </w:rPr>
        <w:t>。</w:t>
      </w:r>
    </w:p>
    <w:p w14:paraId="6B81D04B" w14:textId="490F7474" w:rsidR="00A96558" w:rsidRDefault="00A96558" w:rsidP="00A96558">
      <w:pPr>
        <w:ind w:firstLine="480"/>
      </w:pPr>
      <w:r>
        <w:rPr>
          <w:rFonts w:hint="eastAsia"/>
        </w:rPr>
        <w:t>综上所述，该实验的占用情况较好，说明代码逻辑较为清晰</w:t>
      </w:r>
      <w:r w:rsidR="00443112">
        <w:rPr>
          <w:rFonts w:hint="eastAsia"/>
        </w:rPr>
        <w:t>，所占用的硬件较少，但仍有优化的空间</w:t>
      </w:r>
      <w:r>
        <w:rPr>
          <w:rFonts w:hint="eastAsia"/>
        </w:rPr>
        <w:t>。</w:t>
      </w:r>
    </w:p>
    <w:p w14:paraId="15ADF674" w14:textId="4E49DA6A" w:rsidR="0059022D" w:rsidRDefault="00A96558" w:rsidP="00A96558">
      <w:pPr>
        <w:ind w:firstLineChars="0" w:firstLine="0"/>
        <w:jc w:val="center"/>
      </w:pPr>
      <w:r>
        <w:lastRenderedPageBreak/>
        <w:pict w14:anchorId="341E661D">
          <v:shape id="_x0000_i1031" type="#_x0000_t75" style="width:420.4pt;height:226.15pt">
            <v:imagedata r:id="rId27" o:title="微信图片_202012021757241"/>
          </v:shape>
        </w:pict>
      </w:r>
    </w:p>
    <w:p w14:paraId="0F16E553" w14:textId="50B79651" w:rsidR="0059022D" w:rsidRPr="00A96558" w:rsidRDefault="0059022D" w:rsidP="0059022D">
      <w:pPr>
        <w:ind w:firstLine="420"/>
        <w:jc w:val="center"/>
        <w:rPr>
          <w:sz w:val="21"/>
        </w:rPr>
      </w:pPr>
      <w:r w:rsidRPr="00A96558">
        <w:rPr>
          <w:rFonts w:hint="eastAsia"/>
          <w:sz w:val="21"/>
        </w:rPr>
        <w:t>图</w:t>
      </w:r>
      <w:r w:rsidR="0090405B" w:rsidRPr="00A96558">
        <w:rPr>
          <w:rFonts w:hint="eastAsia"/>
          <w:sz w:val="21"/>
        </w:rPr>
        <w:t>2</w:t>
      </w:r>
      <w:r w:rsidR="0090405B" w:rsidRPr="00A96558">
        <w:rPr>
          <w:sz w:val="21"/>
        </w:rPr>
        <w:t>.7 I</w:t>
      </w:r>
      <w:r w:rsidR="0090405B" w:rsidRPr="00A96558">
        <w:rPr>
          <w:rFonts w:hint="eastAsia"/>
          <w:sz w:val="21"/>
        </w:rPr>
        <w:t>mlement</w:t>
      </w:r>
      <w:r w:rsidR="0090405B" w:rsidRPr="00A96558">
        <w:rPr>
          <w:sz w:val="21"/>
        </w:rPr>
        <w:t>ation report</w:t>
      </w:r>
    </w:p>
    <w:p w14:paraId="5CD7522D" w14:textId="77777777" w:rsidR="000F0C27" w:rsidRPr="0019567C" w:rsidRDefault="000F0C27" w:rsidP="00F95083">
      <w:pPr>
        <w:ind w:firstLine="480"/>
        <w:rPr>
          <w:color w:val="FFFFFF"/>
        </w:rPr>
      </w:pPr>
    </w:p>
    <w:p w14:paraId="189949C3" w14:textId="77777777" w:rsidR="00A00695" w:rsidRDefault="00A00695" w:rsidP="000F0C27">
      <w:pPr>
        <w:ind w:firstLineChars="83" w:firstLine="199"/>
        <w:sectPr w:rsidR="00A00695" w:rsidSect="002A2E5F">
          <w:headerReference w:type="even" r:id="rId28"/>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59" w:name="_Toc156291149"/>
      <w:bookmarkStart w:id="60" w:name="_Toc156292001"/>
      <w:bookmarkStart w:id="61" w:name="_Toc163533797"/>
      <w:bookmarkEnd w:id="0"/>
    </w:p>
    <w:p w14:paraId="7C3DA814" w14:textId="77777777" w:rsidR="005F5263" w:rsidRPr="005F5263" w:rsidRDefault="005F5263" w:rsidP="005F5263">
      <w:pPr>
        <w:pStyle w:val="1"/>
        <w:spacing w:before="720" w:after="480"/>
        <w:rPr>
          <w:sz w:val="30"/>
        </w:rPr>
      </w:pPr>
      <w:bookmarkStart w:id="62" w:name="_Toc57972629"/>
      <w:bookmarkEnd w:id="59"/>
      <w:bookmarkEnd w:id="60"/>
      <w:bookmarkEnd w:id="61"/>
      <w:r>
        <w:rPr>
          <w:rFonts w:hint="eastAsia"/>
        </w:rPr>
        <w:lastRenderedPageBreak/>
        <w:t>系统</w:t>
      </w:r>
      <w:r>
        <w:t>调试</w:t>
      </w:r>
      <w:bookmarkEnd w:id="62"/>
    </w:p>
    <w:p w14:paraId="27E81C14" w14:textId="67FAA34C" w:rsidR="00642EBB" w:rsidRPr="008367F0" w:rsidRDefault="00366939" w:rsidP="001E1D7C">
      <w:pPr>
        <w:pStyle w:val="2"/>
        <w:spacing w:before="240" w:after="120"/>
      </w:pPr>
      <w:bookmarkStart w:id="63" w:name="_Toc57972630"/>
      <w:r>
        <w:rPr>
          <w:rFonts w:hint="eastAsia"/>
        </w:rPr>
        <w:t>遇到的问题</w:t>
      </w:r>
      <w:bookmarkEnd w:id="63"/>
    </w:p>
    <w:p w14:paraId="5C88D5CB" w14:textId="758E2D57" w:rsidR="002D1B52" w:rsidRDefault="00B83694" w:rsidP="00647C82">
      <w:pPr>
        <w:pStyle w:val="3"/>
      </w:pPr>
      <w:bookmarkStart w:id="64" w:name="_Toc57972631"/>
      <w:r>
        <w:rPr>
          <w:rFonts w:hint="eastAsia"/>
        </w:rPr>
        <w:t>倒计时功能发现问题</w:t>
      </w:r>
      <w:bookmarkEnd w:id="64"/>
    </w:p>
    <w:p w14:paraId="139ADEBC" w14:textId="0E635047" w:rsidR="005640E6" w:rsidRDefault="00B83694" w:rsidP="003D6B7D">
      <w:pPr>
        <w:pStyle w:val="5"/>
        <w:numPr>
          <w:ilvl w:val="4"/>
          <w:numId w:val="50"/>
        </w:numPr>
        <w:ind w:left="0" w:firstLine="0"/>
      </w:pPr>
      <w:r>
        <w:rPr>
          <w:rFonts w:hint="eastAsia"/>
        </w:rPr>
        <w:t>初值显示不正常</w:t>
      </w:r>
    </w:p>
    <w:p w14:paraId="130B7BCD" w14:textId="3E15B054" w:rsidR="00B83694" w:rsidRPr="00B83694" w:rsidRDefault="00385BD3" w:rsidP="00B83694">
      <w:pPr>
        <w:ind w:firstLine="480"/>
      </w:pPr>
      <w:r>
        <w:rPr>
          <w:rFonts w:hint="eastAsia"/>
        </w:rPr>
        <w:t>在</w:t>
      </w:r>
      <w:r w:rsidRPr="00385BD3">
        <w:rPr>
          <w:rFonts w:hint="eastAsia"/>
        </w:rPr>
        <w:t>25</w:t>
      </w:r>
      <w:r>
        <w:rPr>
          <w:rFonts w:hint="eastAsia"/>
        </w:rPr>
        <w:t>分钟</w:t>
      </w:r>
      <w:r w:rsidRPr="00385BD3">
        <w:rPr>
          <w:rFonts w:hint="eastAsia"/>
        </w:rPr>
        <w:t>倒计时</w:t>
      </w:r>
      <w:r>
        <w:rPr>
          <w:rFonts w:hint="eastAsia"/>
        </w:rPr>
        <w:t>状态中</w:t>
      </w:r>
      <w:r w:rsidRPr="00385BD3">
        <w:rPr>
          <w:rFonts w:hint="eastAsia"/>
        </w:rPr>
        <w:t>，初值显示不正常</w:t>
      </w:r>
      <w:r>
        <w:rPr>
          <w:rFonts w:hint="eastAsia"/>
        </w:rPr>
        <w:t>。</w:t>
      </w:r>
    </w:p>
    <w:p w14:paraId="7380FE7D" w14:textId="7F001C3C" w:rsidR="00B83694" w:rsidRDefault="00B83694" w:rsidP="00647C82">
      <w:pPr>
        <w:pStyle w:val="5"/>
      </w:pPr>
      <w:r>
        <w:rPr>
          <w:rFonts w:hint="eastAsia"/>
        </w:rPr>
        <w:t>秒显示不正常</w:t>
      </w:r>
    </w:p>
    <w:p w14:paraId="42483158" w14:textId="17033A98" w:rsidR="00B83694" w:rsidRDefault="00385BD3" w:rsidP="00B83694">
      <w:pPr>
        <w:ind w:firstLine="480"/>
      </w:pPr>
      <w:r>
        <w:rPr>
          <w:rFonts w:hint="eastAsia"/>
        </w:rPr>
        <w:t>在</w:t>
      </w:r>
      <w:r w:rsidRPr="00385BD3">
        <w:rPr>
          <w:rFonts w:hint="eastAsia"/>
        </w:rPr>
        <w:t>25</w:t>
      </w:r>
      <w:r>
        <w:rPr>
          <w:rFonts w:hint="eastAsia"/>
        </w:rPr>
        <w:t>分钟</w:t>
      </w:r>
      <w:r w:rsidRPr="00385BD3">
        <w:rPr>
          <w:rFonts w:hint="eastAsia"/>
        </w:rPr>
        <w:t>倒计时</w:t>
      </w:r>
      <w:r>
        <w:rPr>
          <w:rFonts w:hint="eastAsia"/>
        </w:rPr>
        <w:t>状态中</w:t>
      </w:r>
      <w:r w:rsidRPr="00385BD3">
        <w:rPr>
          <w:rFonts w:hint="eastAsia"/>
        </w:rPr>
        <w:t>，</w:t>
      </w:r>
      <w:r>
        <w:rPr>
          <w:rFonts w:hint="eastAsia"/>
        </w:rPr>
        <w:t>秒</w:t>
      </w:r>
      <w:r w:rsidRPr="00385BD3">
        <w:rPr>
          <w:rFonts w:hint="eastAsia"/>
        </w:rPr>
        <w:t>显示不正常</w:t>
      </w:r>
      <w:r>
        <w:rPr>
          <w:rFonts w:hint="eastAsia"/>
        </w:rPr>
        <w:t>，秒变化过程中会引起分钟的变化，分钟状态不能稳定。</w:t>
      </w:r>
    </w:p>
    <w:p w14:paraId="5F99CA8D" w14:textId="1B74DB73" w:rsidR="00B83694" w:rsidRDefault="003C52D4" w:rsidP="00647C82">
      <w:pPr>
        <w:pStyle w:val="3"/>
      </w:pPr>
      <w:bookmarkStart w:id="65" w:name="_Toc57972632"/>
      <w:r>
        <w:rPr>
          <w:rFonts w:hint="eastAsia"/>
        </w:rPr>
        <w:t>其他问题</w:t>
      </w:r>
      <w:bookmarkEnd w:id="65"/>
    </w:p>
    <w:p w14:paraId="6D139D59" w14:textId="47DB1707" w:rsidR="003C52D4" w:rsidRDefault="003C52D4" w:rsidP="00AA6E9D">
      <w:pPr>
        <w:pStyle w:val="5"/>
        <w:numPr>
          <w:ilvl w:val="4"/>
          <w:numId w:val="45"/>
        </w:numPr>
        <w:ind w:left="0" w:firstLine="0"/>
      </w:pPr>
      <w:r w:rsidRPr="003C52D4">
        <w:rPr>
          <w:rFonts w:hint="eastAsia"/>
        </w:rPr>
        <w:t>查看</w:t>
      </w:r>
      <w:r w:rsidRPr="003C52D4">
        <w:rPr>
          <w:rFonts w:hint="eastAsia"/>
        </w:rPr>
        <w:t>RTL</w:t>
      </w:r>
      <w:r w:rsidRPr="003C52D4">
        <w:rPr>
          <w:rFonts w:hint="eastAsia"/>
        </w:rPr>
        <w:t>级原理图时报错</w:t>
      </w:r>
    </w:p>
    <w:p w14:paraId="3B0F3252" w14:textId="234786F6" w:rsidR="003C52D4" w:rsidRDefault="008928B6" w:rsidP="00020A29">
      <w:pPr>
        <w:ind w:firstLineChars="0" w:firstLine="0"/>
        <w:jc w:val="center"/>
      </w:pPr>
      <w:r>
        <w:pict w14:anchorId="54D189D8">
          <v:shape id="图片 2" o:spid="_x0000_i1032" type="#_x0000_t75" style="width:333.75pt;height:218.65pt;visibility:visible;mso-wrap-style:square">
            <v:imagedata r:id="rId29" o:title=""/>
          </v:shape>
        </w:pict>
      </w:r>
    </w:p>
    <w:p w14:paraId="67392792" w14:textId="2820497B" w:rsidR="003C52D4" w:rsidRPr="00925DBF" w:rsidRDefault="002440D5" w:rsidP="00020A29">
      <w:pPr>
        <w:ind w:firstLineChars="0" w:firstLine="0"/>
        <w:jc w:val="center"/>
        <w:rPr>
          <w:sz w:val="21"/>
        </w:rPr>
      </w:pPr>
      <w:r w:rsidRPr="00925DBF">
        <w:rPr>
          <w:rFonts w:hint="eastAsia"/>
          <w:sz w:val="21"/>
        </w:rPr>
        <w:t>图</w:t>
      </w:r>
      <w:r w:rsidR="00AA6E9D" w:rsidRPr="00925DBF">
        <w:rPr>
          <w:rFonts w:hint="eastAsia"/>
          <w:sz w:val="21"/>
        </w:rPr>
        <w:t>3</w:t>
      </w:r>
      <w:r w:rsidR="00AA6E9D" w:rsidRPr="00925DBF">
        <w:rPr>
          <w:sz w:val="21"/>
        </w:rPr>
        <w:t xml:space="preserve">.1 </w:t>
      </w:r>
      <w:r w:rsidR="00AA6E9D" w:rsidRPr="00925DBF">
        <w:rPr>
          <w:rFonts w:hint="eastAsia"/>
          <w:sz w:val="21"/>
        </w:rPr>
        <w:t>报错</w:t>
      </w:r>
      <w:r w:rsidR="00D96DC1" w:rsidRPr="00925DBF">
        <w:rPr>
          <w:rFonts w:hint="eastAsia"/>
          <w:sz w:val="21"/>
        </w:rPr>
        <w:t>信息</w:t>
      </w:r>
    </w:p>
    <w:p w14:paraId="75C98FAE" w14:textId="71207A86" w:rsidR="002440D5" w:rsidRDefault="002440D5" w:rsidP="00647C82">
      <w:pPr>
        <w:pStyle w:val="5"/>
      </w:pPr>
      <w:r>
        <w:rPr>
          <w:rFonts w:hint="eastAsia"/>
        </w:rPr>
        <w:t>板子无法连接</w:t>
      </w:r>
    </w:p>
    <w:p w14:paraId="06095175" w14:textId="7AD0C7C7" w:rsidR="002440D5" w:rsidRDefault="00DD474C" w:rsidP="002440D5">
      <w:pPr>
        <w:ind w:firstLine="480"/>
      </w:pPr>
      <w:r>
        <w:rPr>
          <w:rFonts w:hint="eastAsia"/>
        </w:rPr>
        <w:t>hardware</w:t>
      </w:r>
      <w:r>
        <w:rPr>
          <w:rFonts w:hint="eastAsia"/>
        </w:rPr>
        <w:t>窗口显示</w:t>
      </w:r>
      <w:r>
        <w:rPr>
          <w:rFonts w:hint="eastAsia"/>
        </w:rPr>
        <w:t>localhost(0)</w:t>
      </w:r>
    </w:p>
    <w:p w14:paraId="368D207E" w14:textId="5A388DDF" w:rsidR="003D6B7D" w:rsidRDefault="003D6B7D" w:rsidP="003D6B7D">
      <w:pPr>
        <w:pStyle w:val="5"/>
      </w:pPr>
      <w:r>
        <w:rPr>
          <w:rFonts w:hint="eastAsia"/>
        </w:rPr>
        <w:t>整合时报错</w:t>
      </w:r>
    </w:p>
    <w:p w14:paraId="03185298" w14:textId="77777777" w:rsidR="003D6B7D" w:rsidRDefault="003D6B7D" w:rsidP="00AB5780">
      <w:pPr>
        <w:ind w:firstLineChars="0" w:firstLine="0"/>
      </w:pPr>
      <w:r>
        <w:t>ERROR:HDLCompilers:246 - "*.v" line * Reference to vector reg '*' is not a legal net lvalue</w:t>
      </w:r>
    </w:p>
    <w:p w14:paraId="46A77ED3" w14:textId="642CC191" w:rsidR="003D6B7D" w:rsidRPr="003D6B7D" w:rsidRDefault="003D6B7D" w:rsidP="00AB5780">
      <w:pPr>
        <w:ind w:firstLineChars="0" w:firstLine="0"/>
      </w:pPr>
      <w:r>
        <w:t>ERROR:HDLCompilers:53 - "*.v" line * Illegal left hand side of continuous assign</w:t>
      </w:r>
    </w:p>
    <w:p w14:paraId="6B9BD7C2" w14:textId="668533C9" w:rsidR="005640E6" w:rsidRDefault="00366939" w:rsidP="001E1D7C">
      <w:pPr>
        <w:pStyle w:val="2"/>
        <w:spacing w:before="240" w:after="120"/>
      </w:pPr>
      <w:bookmarkStart w:id="66" w:name="_Toc57972633"/>
      <w:r>
        <w:rPr>
          <w:rFonts w:hint="eastAsia"/>
        </w:rPr>
        <w:lastRenderedPageBreak/>
        <w:t>解决方案</w:t>
      </w:r>
      <w:bookmarkEnd w:id="66"/>
    </w:p>
    <w:p w14:paraId="4F05225B" w14:textId="45A5E392" w:rsidR="005640E6" w:rsidRDefault="00B83694" w:rsidP="00647C82">
      <w:pPr>
        <w:pStyle w:val="3"/>
      </w:pPr>
      <w:bookmarkStart w:id="67" w:name="_Toc57972634"/>
      <w:r>
        <w:rPr>
          <w:rFonts w:hint="eastAsia"/>
        </w:rPr>
        <w:t>倒计时功能问题解决</w:t>
      </w:r>
      <w:bookmarkEnd w:id="67"/>
    </w:p>
    <w:p w14:paraId="3BA455A8" w14:textId="2493E62E" w:rsidR="005640E6" w:rsidRDefault="00B83694" w:rsidP="009A7C98">
      <w:pPr>
        <w:pStyle w:val="5"/>
        <w:numPr>
          <w:ilvl w:val="4"/>
          <w:numId w:val="44"/>
        </w:numPr>
        <w:ind w:left="0" w:firstLine="0"/>
      </w:pPr>
      <w:r w:rsidRPr="00B83694">
        <w:rPr>
          <w:rFonts w:hint="eastAsia"/>
        </w:rPr>
        <w:t>初值显示不正常</w:t>
      </w:r>
    </w:p>
    <w:p w14:paraId="3EDA9DBA" w14:textId="1ED2FB82" w:rsidR="00B83694" w:rsidRPr="00B83694" w:rsidRDefault="00B83694" w:rsidP="00B83694">
      <w:pPr>
        <w:ind w:firstLine="480"/>
      </w:pPr>
      <w:r>
        <w:rPr>
          <w:rFonts w:hint="eastAsia"/>
        </w:rPr>
        <w:t>解决方案：</w:t>
      </w:r>
      <w:r w:rsidRPr="00B83694">
        <w:rPr>
          <w:rFonts w:hint="eastAsia"/>
        </w:rPr>
        <w:t>倒计时计数器里的</w:t>
      </w:r>
      <w:r w:rsidRPr="00B83694">
        <w:rPr>
          <w:rFonts w:hint="eastAsia"/>
        </w:rPr>
        <w:t>rst</w:t>
      </w:r>
      <w:r w:rsidRPr="00B83694">
        <w:rPr>
          <w:rFonts w:hint="eastAsia"/>
        </w:rPr>
        <w:t>信号不统一，统一改为</w:t>
      </w:r>
      <w:r w:rsidRPr="00B83694">
        <w:rPr>
          <w:rFonts w:hint="eastAsia"/>
        </w:rPr>
        <w:t>negedge</w:t>
      </w:r>
      <w:r w:rsidRPr="00B83694">
        <w:rPr>
          <w:rFonts w:hint="eastAsia"/>
        </w:rPr>
        <w:t>触发，低有效。</w:t>
      </w:r>
      <w:r w:rsidRPr="00B30339">
        <w:rPr>
          <w:rFonts w:ascii="宋体" w:hAnsi="宋体" w:cs="宋体"/>
          <w:kern w:val="0"/>
          <w:szCs w:val="24"/>
        </w:rPr>
        <w:t>复位中使用了阻塞赋值，不能在一个always中即用“=”，又用“&lt;=”。这是导致初始化不正常的主要原因。</w:t>
      </w:r>
    </w:p>
    <w:p w14:paraId="6FD143E1" w14:textId="77777777" w:rsidR="00B83694" w:rsidRDefault="00B83694" w:rsidP="00647C82">
      <w:pPr>
        <w:pStyle w:val="5"/>
      </w:pPr>
      <w:r>
        <w:rPr>
          <w:rFonts w:hint="eastAsia"/>
        </w:rPr>
        <w:t>秒显示不正常</w:t>
      </w:r>
    </w:p>
    <w:p w14:paraId="77B06160" w14:textId="2BA09E5F" w:rsidR="00B83694" w:rsidRDefault="00B83694" w:rsidP="00B83694">
      <w:pPr>
        <w:ind w:firstLine="480"/>
      </w:pPr>
      <w:r>
        <w:rPr>
          <w:rFonts w:hint="eastAsia"/>
        </w:rPr>
        <w:t>解决方案：</w:t>
      </w:r>
      <w:r w:rsidRPr="00B83694">
        <w:rPr>
          <w:rFonts w:hint="eastAsia"/>
        </w:rPr>
        <w:t>borrow</w:t>
      </w:r>
      <w:r w:rsidRPr="00B83694">
        <w:rPr>
          <w:rFonts w:hint="eastAsia"/>
        </w:rPr>
        <w:t>信号，在</w:t>
      </w:r>
      <w:r w:rsidRPr="00B83694">
        <w:rPr>
          <w:rFonts w:hint="eastAsia"/>
        </w:rPr>
        <w:t>else</w:t>
      </w:r>
      <w:r w:rsidRPr="00B83694">
        <w:rPr>
          <w:rFonts w:hint="eastAsia"/>
        </w:rPr>
        <w:t>中没有赋值。此时，当</w:t>
      </w:r>
      <w:r w:rsidRPr="00B83694">
        <w:rPr>
          <w:rFonts w:hint="eastAsia"/>
        </w:rPr>
        <w:t>pulse_in=1</w:t>
      </w:r>
      <w:r w:rsidRPr="00B83694">
        <w:rPr>
          <w:rFonts w:hint="eastAsia"/>
        </w:rPr>
        <w:t>时</w:t>
      </w:r>
      <w:r w:rsidRPr="00B83694">
        <w:rPr>
          <w:rFonts w:hint="eastAsia"/>
        </w:rPr>
        <w:t>x=0</w:t>
      </w:r>
      <w:r w:rsidRPr="00B83694">
        <w:rPr>
          <w:rFonts w:hint="eastAsia"/>
        </w:rPr>
        <w:t>，</w:t>
      </w:r>
      <w:r w:rsidRPr="00B83694">
        <w:rPr>
          <w:rFonts w:hint="eastAsia"/>
        </w:rPr>
        <w:t>borrow=1</w:t>
      </w:r>
      <w:r w:rsidRPr="00B83694">
        <w:rPr>
          <w:rFonts w:hint="eastAsia"/>
        </w:rPr>
        <w:t>，在下一个</w:t>
      </w:r>
      <w:r w:rsidRPr="00B83694">
        <w:rPr>
          <w:rFonts w:hint="eastAsia"/>
        </w:rPr>
        <w:t>pulse_in</w:t>
      </w:r>
      <w:r w:rsidRPr="00B83694">
        <w:rPr>
          <w:rFonts w:hint="eastAsia"/>
        </w:rPr>
        <w:t>来之前，</w:t>
      </w:r>
      <w:r w:rsidRPr="00B83694">
        <w:rPr>
          <w:rFonts w:hint="eastAsia"/>
        </w:rPr>
        <w:t>borrow</w:t>
      </w:r>
      <w:r w:rsidRPr="00B83694">
        <w:rPr>
          <w:rFonts w:hint="eastAsia"/>
        </w:rPr>
        <w:t>会一直保持高，也就是，</w:t>
      </w:r>
      <w:r w:rsidRPr="00B83694">
        <w:rPr>
          <w:rFonts w:hint="eastAsia"/>
        </w:rPr>
        <w:t>borrow</w:t>
      </w:r>
      <w:r w:rsidRPr="00B83694">
        <w:rPr>
          <w:rFonts w:hint="eastAsia"/>
        </w:rPr>
        <w:t>脉宽为</w:t>
      </w:r>
      <w:r w:rsidRPr="00B83694">
        <w:rPr>
          <w:rFonts w:hint="eastAsia"/>
        </w:rPr>
        <w:t>1s</w:t>
      </w:r>
      <w:r w:rsidRPr="00B83694">
        <w:rPr>
          <w:rFonts w:hint="eastAsia"/>
        </w:rPr>
        <w:t>，而不是</w:t>
      </w:r>
      <w:r w:rsidRPr="00B83694">
        <w:rPr>
          <w:rFonts w:hint="eastAsia"/>
        </w:rPr>
        <w:t>1</w:t>
      </w:r>
      <w:r w:rsidRPr="00B83694">
        <w:rPr>
          <w:rFonts w:hint="eastAsia"/>
        </w:rPr>
        <w:t>个</w:t>
      </w:r>
      <w:r w:rsidRPr="00B83694">
        <w:rPr>
          <w:rFonts w:hint="eastAsia"/>
        </w:rPr>
        <w:t>clk</w:t>
      </w:r>
      <w:r w:rsidRPr="00B83694">
        <w:rPr>
          <w:rFonts w:hint="eastAsia"/>
        </w:rPr>
        <w:t>，因此，分位会连续变化。</w:t>
      </w:r>
    </w:p>
    <w:p w14:paraId="4BE87768" w14:textId="632D85D8" w:rsidR="003C52D4" w:rsidRDefault="003C52D4" w:rsidP="00647C82">
      <w:pPr>
        <w:pStyle w:val="3"/>
      </w:pPr>
      <w:bookmarkStart w:id="68" w:name="_Toc57972635"/>
      <w:r>
        <w:rPr>
          <w:rFonts w:hint="eastAsia"/>
        </w:rPr>
        <w:t>其他问题解决</w:t>
      </w:r>
      <w:bookmarkEnd w:id="68"/>
    </w:p>
    <w:p w14:paraId="64749CF0" w14:textId="784E498A" w:rsidR="003C52D4" w:rsidRDefault="003C52D4" w:rsidP="00BB6F29">
      <w:pPr>
        <w:pStyle w:val="5"/>
        <w:numPr>
          <w:ilvl w:val="4"/>
          <w:numId w:val="46"/>
        </w:numPr>
        <w:ind w:left="0" w:firstLine="0"/>
      </w:pPr>
      <w:r>
        <w:rPr>
          <w:rFonts w:hint="eastAsia"/>
        </w:rPr>
        <w:t>查看</w:t>
      </w:r>
      <w:r>
        <w:rPr>
          <w:rFonts w:hint="eastAsia"/>
        </w:rPr>
        <w:t>RTL</w:t>
      </w:r>
      <w:r>
        <w:rPr>
          <w:rFonts w:hint="eastAsia"/>
        </w:rPr>
        <w:t>原理时报错</w:t>
      </w:r>
    </w:p>
    <w:p w14:paraId="6E68276B" w14:textId="72A11EF6" w:rsidR="00A564BC" w:rsidRPr="00A564BC" w:rsidRDefault="00A564BC" w:rsidP="00EB5C18">
      <w:pPr>
        <w:ind w:leftChars="200" w:left="480" w:firstLineChars="0" w:firstLine="0"/>
      </w:pPr>
      <w:r>
        <w:rPr>
          <w:rFonts w:hint="eastAsia"/>
        </w:rPr>
        <w:t>解决方案</w:t>
      </w:r>
    </w:p>
    <w:p w14:paraId="7AEC8817" w14:textId="432B0FC6" w:rsidR="00A564BC" w:rsidRDefault="0011035B" w:rsidP="00EB5C18">
      <w:pPr>
        <w:numPr>
          <w:ilvl w:val="0"/>
          <w:numId w:val="47"/>
        </w:numPr>
        <w:ind w:leftChars="200" w:left="480" w:firstLineChars="0" w:firstLine="0"/>
      </w:pPr>
      <w:r>
        <w:rPr>
          <w:rFonts w:hint="eastAsia"/>
        </w:rPr>
        <w:t>删除</w:t>
      </w:r>
      <w:r w:rsidR="00A564BC">
        <w:rPr>
          <w:rFonts w:hint="eastAsia"/>
        </w:rPr>
        <w:t>顶层中硬件描述语句，只</w:t>
      </w:r>
      <w:r>
        <w:rPr>
          <w:rFonts w:hint="eastAsia"/>
        </w:rPr>
        <w:t>能用于连接</w:t>
      </w:r>
      <w:r w:rsidR="00A564BC">
        <w:rPr>
          <w:rFonts w:hint="eastAsia"/>
        </w:rPr>
        <w:t>模块；</w:t>
      </w:r>
    </w:p>
    <w:p w14:paraId="4EB1D8F0" w14:textId="51ABA3C7" w:rsidR="003C52D4" w:rsidRDefault="0011035B" w:rsidP="00EB5C18">
      <w:pPr>
        <w:numPr>
          <w:ilvl w:val="0"/>
          <w:numId w:val="47"/>
        </w:numPr>
        <w:ind w:leftChars="200" w:left="480" w:firstLineChars="0" w:firstLine="0"/>
      </w:pPr>
      <w:r>
        <w:rPr>
          <w:rFonts w:hint="eastAsia"/>
        </w:rPr>
        <w:t>删除</w:t>
      </w:r>
      <w:r w:rsidR="00A564BC">
        <w:rPr>
          <w:rFonts w:hint="eastAsia"/>
        </w:rPr>
        <w:t>顶层中</w:t>
      </w:r>
      <w:r>
        <w:rPr>
          <w:rFonts w:hint="eastAsia"/>
        </w:rPr>
        <w:t>的</w:t>
      </w:r>
      <w:r w:rsidR="00A564BC">
        <w:rPr>
          <w:rFonts w:hint="eastAsia"/>
        </w:rPr>
        <w:t>reg</w:t>
      </w:r>
      <w:r w:rsidR="00A564BC">
        <w:rPr>
          <w:rFonts w:hint="eastAsia"/>
        </w:rPr>
        <w:t>型信号，</w:t>
      </w:r>
      <w:r>
        <w:rPr>
          <w:rFonts w:hint="eastAsia"/>
        </w:rPr>
        <w:t>改为</w:t>
      </w:r>
      <w:r w:rsidR="00A564BC">
        <w:rPr>
          <w:rFonts w:hint="eastAsia"/>
        </w:rPr>
        <w:t>是</w:t>
      </w:r>
      <w:r w:rsidR="00A564BC">
        <w:rPr>
          <w:rFonts w:hint="eastAsia"/>
        </w:rPr>
        <w:t>wire</w:t>
      </w:r>
      <w:r w:rsidR="00014A5B">
        <w:rPr>
          <w:rFonts w:hint="eastAsia"/>
        </w:rPr>
        <w:t>型信号</w:t>
      </w:r>
      <w:r w:rsidR="00A564BC">
        <w:rPr>
          <w:rFonts w:hint="eastAsia"/>
        </w:rPr>
        <w:t>。</w:t>
      </w:r>
    </w:p>
    <w:p w14:paraId="47A61C47" w14:textId="77777777" w:rsidR="00AF4B37" w:rsidRDefault="00AF4B37" w:rsidP="00647C82">
      <w:pPr>
        <w:pStyle w:val="5"/>
      </w:pPr>
      <w:r>
        <w:rPr>
          <w:rFonts w:hint="eastAsia"/>
        </w:rPr>
        <w:t>板子无法连接</w:t>
      </w:r>
    </w:p>
    <w:p w14:paraId="0F24DB6B" w14:textId="77777777" w:rsidR="00AF4B37" w:rsidRDefault="00AF4B37" w:rsidP="00AF4B37">
      <w:pPr>
        <w:ind w:firstLine="480"/>
      </w:pPr>
      <w:r>
        <w:rPr>
          <w:rFonts w:hint="eastAsia"/>
        </w:rPr>
        <w:t>确保开关打开，在</w:t>
      </w:r>
      <w:r>
        <w:rPr>
          <w:rFonts w:hint="eastAsia"/>
        </w:rPr>
        <w:t>localhost</w:t>
      </w:r>
      <w:r>
        <w:rPr>
          <w:rFonts w:hint="eastAsia"/>
        </w:rPr>
        <w:t>（</w:t>
      </w:r>
      <w:r>
        <w:rPr>
          <w:rFonts w:hint="eastAsia"/>
        </w:rPr>
        <w:t>0</w:t>
      </w:r>
      <w:r>
        <w:rPr>
          <w:rFonts w:hint="eastAsia"/>
        </w:rPr>
        <w:t>）右键选则“</w:t>
      </w:r>
      <w:r>
        <w:rPr>
          <w:rFonts w:hint="eastAsia"/>
        </w:rPr>
        <w:t>close</w:t>
      </w:r>
      <w:r>
        <w:t xml:space="preserve"> </w:t>
      </w:r>
      <w:r>
        <w:rPr>
          <w:rFonts w:hint="eastAsia"/>
        </w:rPr>
        <w:t>server</w:t>
      </w:r>
      <w:r>
        <w:rPr>
          <w:rFonts w:hint="eastAsia"/>
        </w:rPr>
        <w:t>”，然后从新连接。</w:t>
      </w:r>
    </w:p>
    <w:p w14:paraId="14025C35" w14:textId="4DF56120" w:rsidR="00AF4B37" w:rsidRPr="00925DBF" w:rsidRDefault="008928B6" w:rsidP="00462236">
      <w:pPr>
        <w:ind w:firstLineChars="0" w:firstLine="0"/>
        <w:jc w:val="center"/>
        <w:rPr>
          <w:sz w:val="21"/>
        </w:rPr>
      </w:pPr>
      <w:r w:rsidRPr="00925DBF">
        <w:rPr>
          <w:sz w:val="21"/>
        </w:rPr>
        <w:pict w14:anchorId="2139706C">
          <v:shape id="_x0000_i1033" type="#_x0000_t75" style="width:415.15pt;height:254.25pt;visibility:visible;mso-wrap-style:square">
            <v:imagedata r:id="rId30" o:title=""/>
          </v:shape>
        </w:pict>
      </w:r>
    </w:p>
    <w:p w14:paraId="599BF053" w14:textId="682809EA" w:rsidR="00AF4B37" w:rsidRPr="00925DBF" w:rsidRDefault="00AF4B37" w:rsidP="00462236">
      <w:pPr>
        <w:ind w:firstLineChars="0" w:firstLine="0"/>
        <w:jc w:val="center"/>
        <w:rPr>
          <w:sz w:val="21"/>
        </w:rPr>
      </w:pPr>
      <w:r w:rsidRPr="00925DBF">
        <w:rPr>
          <w:rFonts w:hint="eastAsia"/>
          <w:sz w:val="21"/>
        </w:rPr>
        <w:t>图</w:t>
      </w:r>
      <w:r w:rsidR="00462236" w:rsidRPr="00925DBF">
        <w:rPr>
          <w:rFonts w:hint="eastAsia"/>
          <w:sz w:val="21"/>
        </w:rPr>
        <w:t>3</w:t>
      </w:r>
      <w:r w:rsidR="00462236" w:rsidRPr="00925DBF">
        <w:rPr>
          <w:sz w:val="21"/>
        </w:rPr>
        <w:t xml:space="preserve">.2 </w:t>
      </w:r>
      <w:r w:rsidR="00462236" w:rsidRPr="00925DBF">
        <w:rPr>
          <w:rFonts w:hint="eastAsia"/>
          <w:sz w:val="21"/>
        </w:rPr>
        <w:t>解决方法</w:t>
      </w:r>
    </w:p>
    <w:p w14:paraId="63115310" w14:textId="2B680EAF" w:rsidR="005D19A6" w:rsidRDefault="005D19A6" w:rsidP="005D19A6">
      <w:pPr>
        <w:pStyle w:val="5"/>
      </w:pPr>
      <w:r>
        <w:rPr>
          <w:rFonts w:hint="eastAsia"/>
        </w:rPr>
        <w:t>整合时报错</w:t>
      </w:r>
    </w:p>
    <w:p w14:paraId="52080AB1" w14:textId="4ED16E85" w:rsidR="005D19A6" w:rsidRDefault="005D19A6" w:rsidP="005D19A6">
      <w:pPr>
        <w:ind w:firstLine="480"/>
      </w:pPr>
      <w:r w:rsidRPr="005D19A6">
        <w:rPr>
          <w:rFonts w:hint="eastAsia"/>
        </w:rPr>
        <w:t>assign reg</w:t>
      </w:r>
      <w:r w:rsidRPr="005D19A6">
        <w:rPr>
          <w:rFonts w:hint="eastAsia"/>
        </w:rPr>
        <w:t>型变量</w:t>
      </w:r>
      <w:r w:rsidR="001F121A">
        <w:rPr>
          <w:rFonts w:hint="eastAsia"/>
        </w:rPr>
        <w:t>，</w:t>
      </w:r>
      <w:r w:rsidR="001F121A">
        <w:t>reg</w:t>
      </w:r>
      <w:r w:rsidR="001F121A">
        <w:rPr>
          <w:rFonts w:hint="eastAsia"/>
        </w:rPr>
        <w:t>型变量不能</w:t>
      </w:r>
      <w:r w:rsidR="008E6EAF">
        <w:rPr>
          <w:rFonts w:hint="eastAsia"/>
        </w:rPr>
        <w:t>使用</w:t>
      </w:r>
      <w:r w:rsidR="001F121A">
        <w:rPr>
          <w:rFonts w:hint="eastAsia"/>
        </w:rPr>
        <w:t>a</w:t>
      </w:r>
      <w:r w:rsidR="001F121A">
        <w:t>ssign</w:t>
      </w:r>
      <w:r w:rsidR="008E6EAF">
        <w:rPr>
          <w:rFonts w:hint="eastAsia"/>
        </w:rPr>
        <w:t>命令</w:t>
      </w:r>
      <w:r w:rsidR="001F121A">
        <w:rPr>
          <w:rFonts w:hint="eastAsia"/>
        </w:rPr>
        <w:t>。</w:t>
      </w:r>
    </w:p>
    <w:p w14:paraId="5389D3A9" w14:textId="79290C7F" w:rsidR="00547FFA" w:rsidRDefault="00547FFA" w:rsidP="00547FFA">
      <w:pPr>
        <w:pStyle w:val="5"/>
      </w:pPr>
      <w:r w:rsidRPr="00547FFA">
        <w:rPr>
          <w:rFonts w:hint="eastAsia"/>
        </w:rPr>
        <w:lastRenderedPageBreak/>
        <w:t>数码管引脚问题</w:t>
      </w:r>
      <w:r w:rsidRPr="00547FFA">
        <w:rPr>
          <w:rFonts w:hint="eastAsia"/>
        </w:rPr>
        <w:t xml:space="preserve"> signal is connected to multiple drivers</w:t>
      </w:r>
    </w:p>
    <w:p w14:paraId="36D15C79" w14:textId="3CBE4FC3" w:rsidR="00547FFA" w:rsidRPr="00547FFA" w:rsidRDefault="00547FFA" w:rsidP="00547FFA">
      <w:pPr>
        <w:ind w:firstLine="480"/>
      </w:pPr>
      <w:r>
        <w:rPr>
          <w:rFonts w:hint="eastAsia"/>
        </w:rPr>
        <w:t>输出变量</w:t>
      </w:r>
      <w:r w:rsidRPr="00547FFA">
        <w:rPr>
          <w:rFonts w:hint="eastAsia"/>
        </w:rPr>
        <w:t>在四个语句块中都进行</w:t>
      </w:r>
      <w:r>
        <w:rPr>
          <w:rFonts w:hint="eastAsia"/>
        </w:rPr>
        <w:t>了</w:t>
      </w:r>
      <w:r w:rsidRPr="00547FFA">
        <w:rPr>
          <w:rFonts w:hint="eastAsia"/>
        </w:rPr>
        <w:t>赋值</w:t>
      </w:r>
      <w:r>
        <w:rPr>
          <w:rFonts w:hint="eastAsia"/>
        </w:rPr>
        <w:t>，</w:t>
      </w:r>
      <w:r w:rsidRPr="00547FFA">
        <w:rPr>
          <w:rFonts w:hint="eastAsia"/>
        </w:rPr>
        <w:t>应该分别对</w:t>
      </w:r>
      <w:r w:rsidRPr="00547FFA">
        <w:rPr>
          <w:rFonts w:hint="eastAsia"/>
        </w:rPr>
        <w:t>4</w:t>
      </w:r>
      <w:r w:rsidRPr="00547FFA">
        <w:rPr>
          <w:rFonts w:hint="eastAsia"/>
        </w:rPr>
        <w:t>个变量进行复制，最后再通过条件选择其中一个</w:t>
      </w:r>
    </w:p>
    <w:p w14:paraId="087EBF51" w14:textId="6D3B4583" w:rsidR="002D1B52" w:rsidRDefault="00366939" w:rsidP="001E1D7C">
      <w:pPr>
        <w:pStyle w:val="2"/>
        <w:spacing w:before="240" w:after="120"/>
      </w:pPr>
      <w:bookmarkStart w:id="69" w:name="_Toc57972636"/>
      <w:r>
        <w:rPr>
          <w:rFonts w:hint="eastAsia"/>
        </w:rPr>
        <w:t>设计改进</w:t>
      </w:r>
      <w:bookmarkEnd w:id="69"/>
    </w:p>
    <w:p w14:paraId="6BF28445" w14:textId="0914744A" w:rsidR="002D1B52" w:rsidRDefault="0041128A" w:rsidP="00647C82">
      <w:pPr>
        <w:pStyle w:val="3"/>
      </w:pPr>
      <w:bookmarkStart w:id="70" w:name="_Toc57972637"/>
      <w:r>
        <w:rPr>
          <w:rFonts w:hint="eastAsia"/>
        </w:rPr>
        <w:t>倒计时功能</w:t>
      </w:r>
      <w:r w:rsidR="00B21E8E">
        <w:rPr>
          <w:rFonts w:hint="eastAsia"/>
        </w:rPr>
        <w:t>改进方案</w:t>
      </w:r>
      <w:bookmarkEnd w:id="70"/>
    </w:p>
    <w:p w14:paraId="5BF7923F" w14:textId="5B94AEA9" w:rsidR="00B83694" w:rsidRDefault="00B83694" w:rsidP="00B83694">
      <w:pPr>
        <w:numPr>
          <w:ilvl w:val="0"/>
          <w:numId w:val="42"/>
        </w:numPr>
        <w:ind w:left="420" w:firstLineChars="0"/>
      </w:pPr>
      <w:r>
        <w:rPr>
          <w:rFonts w:hint="eastAsia"/>
        </w:rPr>
        <w:t>检查所有模块</w:t>
      </w:r>
      <w:r>
        <w:t>clk</w:t>
      </w:r>
      <w:r>
        <w:rPr>
          <w:rFonts w:hint="eastAsia"/>
        </w:rPr>
        <w:t>和</w:t>
      </w:r>
      <w:r>
        <w:t>rst</w:t>
      </w:r>
      <w:r>
        <w:rPr>
          <w:rFonts w:hint="eastAsia"/>
        </w:rPr>
        <w:t>是否正确，统一。即，</w:t>
      </w:r>
      <w:r>
        <w:t>rst</w:t>
      </w:r>
      <w:r>
        <w:rPr>
          <w:rFonts w:hint="eastAsia"/>
        </w:rPr>
        <w:t>是否都为统一的上升沿触发（高有效），下降沿触发（低有效）。</w:t>
      </w:r>
    </w:p>
    <w:p w14:paraId="43B25B52" w14:textId="75B75DFF" w:rsidR="00B83694" w:rsidRDefault="00B83694" w:rsidP="00B83694">
      <w:pPr>
        <w:numPr>
          <w:ilvl w:val="0"/>
          <w:numId w:val="42"/>
        </w:numPr>
        <w:ind w:left="420" w:firstLineChars="0"/>
      </w:pPr>
      <w:r>
        <w:rPr>
          <w:rFonts w:hint="eastAsia"/>
        </w:rPr>
        <w:t>检查所有模块，</w:t>
      </w:r>
      <w:r>
        <w:t>always</w:t>
      </w:r>
      <w:r>
        <w:rPr>
          <w:rFonts w:hint="eastAsia"/>
        </w:rPr>
        <w:t>描述时序逻辑时，所有赋值均</w:t>
      </w:r>
      <w:r w:rsidR="007215F1">
        <w:rPr>
          <w:rFonts w:hint="eastAsia"/>
        </w:rPr>
        <w:t>使用</w:t>
      </w:r>
      <w:r>
        <w:rPr>
          <w:rFonts w:hint="eastAsia"/>
        </w:rPr>
        <w:t>“</w:t>
      </w:r>
      <w:r>
        <w:t>&lt;=”</w:t>
      </w:r>
      <w:r>
        <w:rPr>
          <w:rFonts w:hint="eastAsia"/>
        </w:rPr>
        <w:t>；组合逻辑中，所有赋值均为</w:t>
      </w:r>
      <w:r w:rsidR="00B21E8E">
        <w:rPr>
          <w:rFonts w:hint="eastAsia"/>
        </w:rPr>
        <w:t>“</w:t>
      </w:r>
      <w:r>
        <w:t>=”</w:t>
      </w:r>
      <w:r>
        <w:rPr>
          <w:rFonts w:hint="eastAsia"/>
        </w:rPr>
        <w:t>。</w:t>
      </w:r>
    </w:p>
    <w:p w14:paraId="69A6E3AA" w14:textId="211A0F70" w:rsidR="00B83694" w:rsidRPr="00B83694" w:rsidRDefault="00B83694" w:rsidP="00996E63">
      <w:pPr>
        <w:numPr>
          <w:ilvl w:val="0"/>
          <w:numId w:val="42"/>
        </w:numPr>
        <w:ind w:left="420" w:firstLineChars="0"/>
      </w:pPr>
      <w:r>
        <w:rPr>
          <w:rFonts w:hint="eastAsia"/>
        </w:rPr>
        <w:t>为了避免</w:t>
      </w:r>
      <w:r w:rsidR="00B21E8E">
        <w:rPr>
          <w:rFonts w:hint="eastAsia"/>
        </w:rPr>
        <w:t>上述问题</w:t>
      </w:r>
      <w:r>
        <w:rPr>
          <w:rFonts w:hint="eastAsia"/>
        </w:rPr>
        <w:t>，</w:t>
      </w:r>
      <w:r w:rsidR="0066432B">
        <w:rPr>
          <w:rFonts w:hint="eastAsia"/>
        </w:rPr>
        <w:t>每个</w:t>
      </w:r>
      <w:r>
        <w:rPr>
          <w:rFonts w:hint="eastAsia"/>
        </w:rPr>
        <w:t>个</w:t>
      </w:r>
      <w:r>
        <w:t>always</w:t>
      </w:r>
      <w:r w:rsidR="0066432B">
        <w:rPr>
          <w:rFonts w:hint="eastAsia"/>
        </w:rPr>
        <w:t>块</w:t>
      </w:r>
      <w:r>
        <w:rPr>
          <w:rFonts w:hint="eastAsia"/>
        </w:rPr>
        <w:t>描述一个信号。甚至可以将</w:t>
      </w:r>
      <w:r>
        <w:t>x[7:4]</w:t>
      </w:r>
      <w:r>
        <w:rPr>
          <w:rFonts w:hint="eastAsia"/>
        </w:rPr>
        <w:t>和</w:t>
      </w:r>
      <w:r>
        <w:t>x[3:0]</w:t>
      </w:r>
      <w:r>
        <w:rPr>
          <w:rFonts w:hint="eastAsia"/>
        </w:rPr>
        <w:t>分别在两个</w:t>
      </w:r>
      <w:r>
        <w:t>always</w:t>
      </w:r>
      <w:r>
        <w:rPr>
          <w:rFonts w:hint="eastAsia"/>
        </w:rPr>
        <w:t>中描述。</w:t>
      </w:r>
    </w:p>
    <w:p w14:paraId="2028DBA5" w14:textId="77777777" w:rsidR="00F57DD5" w:rsidRDefault="00F57DD5" w:rsidP="00F95083">
      <w:pPr>
        <w:ind w:firstLine="480"/>
      </w:pPr>
    </w:p>
    <w:p w14:paraId="51C93DC8" w14:textId="77777777"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71" w:name="_Toc156291152"/>
      <w:bookmarkStart w:id="72" w:name="_Toc156292004"/>
      <w:bookmarkStart w:id="73" w:name="_Toc163533798"/>
    </w:p>
    <w:p w14:paraId="3053FF18" w14:textId="0164016D" w:rsidR="00CC1013" w:rsidRDefault="005F5263" w:rsidP="005F5263">
      <w:pPr>
        <w:pStyle w:val="1"/>
        <w:spacing w:before="720" w:after="480"/>
      </w:pPr>
      <w:bookmarkStart w:id="74" w:name="_Toc57972638"/>
      <w:bookmarkEnd w:id="71"/>
      <w:bookmarkEnd w:id="72"/>
      <w:bookmarkEnd w:id="73"/>
      <w:r>
        <w:rPr>
          <w:rFonts w:hint="eastAsia"/>
        </w:rPr>
        <w:lastRenderedPageBreak/>
        <w:t>系统使用说明</w:t>
      </w:r>
      <w:bookmarkEnd w:id="74"/>
    </w:p>
    <w:p w14:paraId="216E029A" w14:textId="2B4D6CF0" w:rsidR="00CC1013" w:rsidRPr="008367F0" w:rsidRDefault="009E736C" w:rsidP="001E1D7C">
      <w:pPr>
        <w:pStyle w:val="2"/>
        <w:spacing w:before="240" w:after="120"/>
      </w:pPr>
      <w:bookmarkStart w:id="75" w:name="_Toc57972639"/>
      <w:r>
        <w:rPr>
          <w:rFonts w:hint="eastAsia"/>
        </w:rPr>
        <w:t>数码管</w:t>
      </w:r>
      <w:bookmarkEnd w:id="75"/>
    </w:p>
    <w:p w14:paraId="22168DE9" w14:textId="0209C307" w:rsidR="004E5B39" w:rsidRDefault="004E5B39" w:rsidP="00955150">
      <w:pPr>
        <w:ind w:firstLine="480"/>
      </w:pPr>
      <w:r>
        <w:rPr>
          <w:rFonts w:hint="eastAsia"/>
        </w:rPr>
        <w:t>数码管用于显示周期数和倒计时的所剩余的时间</w:t>
      </w:r>
      <w:r w:rsidR="00381C3A">
        <w:rPr>
          <w:rFonts w:hint="eastAsia"/>
        </w:rPr>
        <w:t>，同时具有提示休息时间结束的功能</w:t>
      </w:r>
      <w:r>
        <w:rPr>
          <w:rFonts w:hint="eastAsia"/>
        </w:rPr>
        <w:t>。</w:t>
      </w:r>
    </w:p>
    <w:p w14:paraId="04820F50" w14:textId="63C1C533" w:rsidR="00955150" w:rsidRDefault="004E5B39" w:rsidP="00955150">
      <w:pPr>
        <w:ind w:firstLine="480"/>
      </w:pPr>
      <w:r>
        <w:rPr>
          <w:rFonts w:hint="eastAsia"/>
        </w:rPr>
        <w:t>数码管</w:t>
      </w:r>
      <w:r>
        <w:rPr>
          <w:rFonts w:hint="eastAsia"/>
        </w:rPr>
        <w:t>x</w:t>
      </w:r>
      <w:r>
        <w:t>1</w:t>
      </w:r>
      <w:r>
        <w:rPr>
          <w:rFonts w:hint="eastAsia"/>
        </w:rPr>
        <w:t>和</w:t>
      </w:r>
      <w:r>
        <w:rPr>
          <w:rFonts w:hint="eastAsia"/>
        </w:rPr>
        <w:t>x</w:t>
      </w:r>
      <w:r>
        <w:t>2</w:t>
      </w:r>
      <w:r>
        <w:rPr>
          <w:rFonts w:hint="eastAsia"/>
        </w:rPr>
        <w:t>用于显示目前已经运行的周期数，而数码管</w:t>
      </w:r>
      <w:r>
        <w:rPr>
          <w:rFonts w:hint="eastAsia"/>
        </w:rPr>
        <w:t>x</w:t>
      </w:r>
      <w:r>
        <w:t>2</w:t>
      </w:r>
      <w:r>
        <w:rPr>
          <w:rFonts w:hint="eastAsia"/>
        </w:rPr>
        <w:t>和</w:t>
      </w:r>
      <w:r>
        <w:rPr>
          <w:rFonts w:hint="eastAsia"/>
        </w:rPr>
        <w:t>x</w:t>
      </w:r>
      <w:r>
        <w:t>3</w:t>
      </w:r>
      <w:r>
        <w:rPr>
          <w:rFonts w:hint="eastAsia"/>
        </w:rPr>
        <w:t>用于显示番茄时间的剩余分钟数，数码管</w:t>
      </w:r>
      <w:r>
        <w:rPr>
          <w:rFonts w:hint="eastAsia"/>
        </w:rPr>
        <w:t>x</w:t>
      </w:r>
      <w:r>
        <w:t>2</w:t>
      </w:r>
      <w:r>
        <w:rPr>
          <w:rFonts w:hint="eastAsia"/>
        </w:rPr>
        <w:t>和</w:t>
      </w:r>
      <w:r>
        <w:rPr>
          <w:rFonts w:hint="eastAsia"/>
        </w:rPr>
        <w:t>x</w:t>
      </w:r>
      <w:r>
        <w:t>3</w:t>
      </w:r>
      <w:r>
        <w:rPr>
          <w:rFonts w:hint="eastAsia"/>
        </w:rPr>
        <w:t>用于显示番茄时间的剩余秒数</w:t>
      </w:r>
      <w:r w:rsidR="00381C3A">
        <w:rPr>
          <w:rFonts w:hint="eastAsia"/>
        </w:rPr>
        <w:t>。</w:t>
      </w:r>
    </w:p>
    <w:p w14:paraId="43CFFE49" w14:textId="733DACF6" w:rsidR="005100CF" w:rsidRPr="00955150" w:rsidRDefault="004E5B39" w:rsidP="00955150">
      <w:pPr>
        <w:ind w:firstLine="480"/>
      </w:pPr>
      <w:r>
        <w:rPr>
          <w:rFonts w:hint="eastAsia"/>
        </w:rPr>
        <w:t>在番茄时间和休息时间结束后，所有数码管（</w:t>
      </w:r>
      <w:r>
        <w:rPr>
          <w:rFonts w:hint="eastAsia"/>
        </w:rPr>
        <w:t>x</w:t>
      </w:r>
      <w:r>
        <w:t>1</w:t>
      </w:r>
      <w:r>
        <w:rPr>
          <w:rFonts w:hint="eastAsia"/>
        </w:rPr>
        <w:t>，</w:t>
      </w:r>
      <w:r>
        <w:t>x2</w:t>
      </w:r>
      <w:r>
        <w:rPr>
          <w:rFonts w:hint="eastAsia"/>
        </w:rPr>
        <w:t>，</w:t>
      </w:r>
      <w:r>
        <w:t>x3</w:t>
      </w:r>
      <w:r>
        <w:rPr>
          <w:rFonts w:hint="eastAsia"/>
        </w:rPr>
        <w:t>，</w:t>
      </w:r>
      <w:r>
        <w:t>x4</w:t>
      </w:r>
      <w:r>
        <w:rPr>
          <w:rFonts w:hint="eastAsia"/>
        </w:rPr>
        <w:t>，</w:t>
      </w:r>
      <w:r>
        <w:t>x5</w:t>
      </w:r>
      <w:r>
        <w:rPr>
          <w:rFonts w:hint="eastAsia"/>
        </w:rPr>
        <w:t>，</w:t>
      </w:r>
      <w:r>
        <w:t>x6</w:t>
      </w:r>
      <w:r>
        <w:rPr>
          <w:rFonts w:hint="eastAsia"/>
        </w:rPr>
        <w:t>）会闪烁一段时间用于提示休息时间的结束</w:t>
      </w:r>
      <w:r w:rsidR="00381C3A">
        <w:rPr>
          <w:rFonts w:hint="eastAsia"/>
        </w:rPr>
        <w:t>。</w:t>
      </w:r>
    </w:p>
    <w:p w14:paraId="124DBE32" w14:textId="5014F912" w:rsidR="00955150" w:rsidRDefault="009E736C" w:rsidP="001E1D7C">
      <w:pPr>
        <w:pStyle w:val="2"/>
        <w:spacing w:before="240" w:after="120"/>
      </w:pPr>
      <w:bookmarkStart w:id="76" w:name="_Toc57972640"/>
      <w:r>
        <w:rPr>
          <w:rFonts w:hint="eastAsia"/>
        </w:rPr>
        <w:t>按键控制</w:t>
      </w:r>
      <w:bookmarkEnd w:id="76"/>
    </w:p>
    <w:p w14:paraId="4FA3FAC9" w14:textId="00A29E9C" w:rsidR="005100CF" w:rsidRDefault="00225AD8" w:rsidP="00647C82">
      <w:pPr>
        <w:pStyle w:val="3"/>
      </w:pPr>
      <w:bookmarkStart w:id="77" w:name="_Toc57972641"/>
      <w:r>
        <w:rPr>
          <w:rFonts w:hint="eastAsia"/>
        </w:rPr>
        <w:t>开关模块</w:t>
      </w:r>
      <w:bookmarkEnd w:id="77"/>
    </w:p>
    <w:p w14:paraId="79AB860F" w14:textId="550F4ADB" w:rsidR="00225AD8" w:rsidRDefault="00381C3A" w:rsidP="00225AD8">
      <w:pPr>
        <w:ind w:firstLine="480"/>
      </w:pPr>
      <w:r>
        <w:rPr>
          <w:rFonts w:hint="eastAsia"/>
        </w:rPr>
        <w:t>开关</w:t>
      </w:r>
      <w:r>
        <w:rPr>
          <w:rFonts w:hint="eastAsia"/>
        </w:rPr>
        <w:t>s</w:t>
      </w:r>
      <w:r>
        <w:t>1</w:t>
      </w:r>
      <w:r>
        <w:rPr>
          <w:rFonts w:hint="eastAsia"/>
        </w:rPr>
        <w:t>是番茄钟的开关，在打开实验板</w:t>
      </w:r>
      <w:r>
        <w:rPr>
          <w:rFonts w:hint="eastAsia"/>
        </w:rPr>
        <w:t>FPGA</w:t>
      </w:r>
      <w:r>
        <w:rPr>
          <w:rFonts w:hint="eastAsia"/>
        </w:rPr>
        <w:t>的总开关并写入</w:t>
      </w:r>
      <w:r>
        <w:rPr>
          <w:rFonts w:hint="eastAsia"/>
        </w:rPr>
        <w:t>b</w:t>
      </w:r>
      <w:r>
        <w:t>itstream</w:t>
      </w:r>
      <w:r>
        <w:rPr>
          <w:rFonts w:hint="eastAsia"/>
        </w:rPr>
        <w:t>文件之后，需要打开开关</w:t>
      </w:r>
      <w:r>
        <w:rPr>
          <w:rFonts w:hint="eastAsia"/>
        </w:rPr>
        <w:t>s</w:t>
      </w:r>
      <w:r>
        <w:t>2</w:t>
      </w:r>
      <w:r>
        <w:rPr>
          <w:rFonts w:hint="eastAsia"/>
        </w:rPr>
        <w:t>，这时，可以看到数码管亮起</w:t>
      </w:r>
      <w:r w:rsidR="00C51F89">
        <w:rPr>
          <w:rFonts w:hint="eastAsia"/>
        </w:rPr>
        <w:t>，这种现象代表实验板为番茄钟运行模式。</w:t>
      </w:r>
    </w:p>
    <w:p w14:paraId="46B7999C" w14:textId="1DDB48D5" w:rsidR="00D630BF" w:rsidRPr="00D630BF" w:rsidRDefault="00D630BF" w:rsidP="00D630BF">
      <w:pPr>
        <w:ind w:firstLine="480"/>
      </w:pPr>
      <w:r>
        <w:rPr>
          <w:rFonts w:hint="eastAsia"/>
        </w:rPr>
        <w:t>开关</w:t>
      </w:r>
      <w:r>
        <w:rPr>
          <w:rFonts w:hint="eastAsia"/>
        </w:rPr>
        <w:t>b</w:t>
      </w:r>
      <w:r>
        <w:t>3</w:t>
      </w:r>
      <w:r>
        <w:rPr>
          <w:rFonts w:hint="eastAsia"/>
        </w:rPr>
        <w:t>为状态转换按键。当打开开关</w:t>
      </w:r>
      <w:r>
        <w:rPr>
          <w:rFonts w:hint="eastAsia"/>
        </w:rPr>
        <w:t>b</w:t>
      </w:r>
      <w:r>
        <w:t>3</w:t>
      </w:r>
      <w:r>
        <w:rPr>
          <w:rFonts w:hint="eastAsia"/>
        </w:rPr>
        <w:t>时，番茄钟由基础番茄钟倒计时功能模式转化为自定义周期倒计时模式，再次打开开关</w:t>
      </w:r>
      <w:r>
        <w:rPr>
          <w:rFonts w:hint="eastAsia"/>
        </w:rPr>
        <w:t>b</w:t>
      </w:r>
      <w:r>
        <w:t>3</w:t>
      </w:r>
      <w:r>
        <w:rPr>
          <w:rFonts w:hint="eastAsia"/>
        </w:rPr>
        <w:t>时，番茄钟由自定义周期倒计时模式转化为基础番茄钟倒计时模式。</w:t>
      </w:r>
      <w:r w:rsidR="003B5080">
        <w:rPr>
          <w:rFonts w:hint="eastAsia"/>
        </w:rPr>
        <w:t>打开</w:t>
      </w:r>
      <w:r w:rsidR="001E3B32">
        <w:rPr>
          <w:rFonts w:hint="eastAsia"/>
        </w:rPr>
        <w:t>开关</w:t>
      </w:r>
      <w:r>
        <w:rPr>
          <w:rFonts w:hint="eastAsia"/>
        </w:rPr>
        <w:t>b</w:t>
      </w:r>
      <w:r>
        <w:t>3</w:t>
      </w:r>
      <w:r w:rsidR="003B5080">
        <w:rPr>
          <w:rFonts w:hint="eastAsia"/>
        </w:rPr>
        <w:t>，番茄钟处于自定义周期状态</w:t>
      </w:r>
      <w:r>
        <w:rPr>
          <w:rFonts w:hint="eastAsia"/>
        </w:rPr>
        <w:t>。</w:t>
      </w:r>
    </w:p>
    <w:p w14:paraId="40D1BF31" w14:textId="6BF25E7E" w:rsidR="009857AA" w:rsidRDefault="00225AD8" w:rsidP="00647C82">
      <w:pPr>
        <w:pStyle w:val="3"/>
      </w:pPr>
      <w:bookmarkStart w:id="78" w:name="_Toc57972642"/>
      <w:r>
        <w:rPr>
          <w:rFonts w:hint="eastAsia"/>
        </w:rPr>
        <w:t>按键控制</w:t>
      </w:r>
      <w:bookmarkEnd w:id="78"/>
    </w:p>
    <w:p w14:paraId="468C5E17" w14:textId="38B21C1B" w:rsidR="00C51F89" w:rsidRDefault="00C51F89" w:rsidP="00C51F89">
      <w:pPr>
        <w:ind w:firstLine="480"/>
      </w:pPr>
      <w:r>
        <w:rPr>
          <w:rFonts w:hint="eastAsia"/>
        </w:rPr>
        <w:t>数码管初始状态为</w:t>
      </w:r>
      <w:r>
        <w:rPr>
          <w:rFonts w:hint="eastAsia"/>
        </w:rPr>
        <w:t>2</w:t>
      </w:r>
      <w:r>
        <w:t>5</w:t>
      </w:r>
      <w:r>
        <w:rPr>
          <w:rFonts w:hint="eastAsia"/>
        </w:rPr>
        <w:t>分钟番茄时间与</w:t>
      </w:r>
      <w:r>
        <w:rPr>
          <w:rFonts w:hint="eastAsia"/>
        </w:rPr>
        <w:t>5</w:t>
      </w:r>
      <w:r>
        <w:rPr>
          <w:rFonts w:hint="eastAsia"/>
        </w:rPr>
        <w:t>分钟休息时间的基本功能状态</w:t>
      </w:r>
      <w:r w:rsidR="00724AA2">
        <w:rPr>
          <w:rFonts w:hint="eastAsia"/>
        </w:rPr>
        <w:t>（</w:t>
      </w:r>
      <w:r w:rsidR="00724AA2">
        <w:rPr>
          <w:rFonts w:hint="eastAsia"/>
        </w:rPr>
        <w:t>2</w:t>
      </w:r>
      <w:r w:rsidR="00724AA2">
        <w:t>5</w:t>
      </w:r>
      <w:r w:rsidR="00724AA2">
        <w:rPr>
          <w:rFonts w:hint="eastAsia"/>
        </w:rPr>
        <w:t>分钟番茄钟时间</w:t>
      </w:r>
      <w:r w:rsidR="00724AA2">
        <w:t>+5</w:t>
      </w:r>
      <w:r w:rsidR="00724AA2">
        <w:rPr>
          <w:rFonts w:hint="eastAsia"/>
        </w:rPr>
        <w:t>分钟休息时间）</w:t>
      </w:r>
      <w:r>
        <w:rPr>
          <w:rFonts w:hint="eastAsia"/>
        </w:rPr>
        <w:t>。</w:t>
      </w:r>
    </w:p>
    <w:p w14:paraId="71B741C8" w14:textId="3FA4DA20" w:rsidR="00C51F89" w:rsidRPr="00225AD8" w:rsidRDefault="00C51F89" w:rsidP="00C51F89">
      <w:pPr>
        <w:ind w:firstLine="480"/>
      </w:pPr>
      <w:r>
        <w:rPr>
          <w:rFonts w:hint="eastAsia"/>
        </w:rPr>
        <w:t>按键</w:t>
      </w:r>
      <w:r>
        <w:rPr>
          <w:rFonts w:hint="eastAsia"/>
        </w:rPr>
        <w:t>b</w:t>
      </w:r>
      <w:r>
        <w:t>1</w:t>
      </w:r>
      <w:r>
        <w:rPr>
          <w:rFonts w:hint="eastAsia"/>
        </w:rPr>
        <w:t>为暂停按键</w:t>
      </w:r>
      <w:r w:rsidR="00F124C6">
        <w:rPr>
          <w:rFonts w:hint="eastAsia"/>
        </w:rPr>
        <w:t>。</w:t>
      </w:r>
      <w:r>
        <w:rPr>
          <w:rFonts w:hint="eastAsia"/>
        </w:rPr>
        <w:t>当按下按键</w:t>
      </w:r>
      <w:r>
        <w:rPr>
          <w:rFonts w:hint="eastAsia"/>
        </w:rPr>
        <w:t>b</w:t>
      </w:r>
      <w:r>
        <w:t>1</w:t>
      </w:r>
      <w:r>
        <w:rPr>
          <w:rFonts w:hint="eastAsia"/>
        </w:rPr>
        <w:t>时，番茄钟开始倒计时，再次按下按键</w:t>
      </w:r>
      <w:r>
        <w:rPr>
          <w:rFonts w:hint="eastAsia"/>
        </w:rPr>
        <w:t>b</w:t>
      </w:r>
      <w:r>
        <w:t>1</w:t>
      </w:r>
      <w:r>
        <w:rPr>
          <w:rFonts w:hint="eastAsia"/>
        </w:rPr>
        <w:t>时，番茄钟倒计时暂停</w:t>
      </w:r>
      <w:r w:rsidR="00F124C6">
        <w:rPr>
          <w:rFonts w:hint="eastAsia"/>
        </w:rPr>
        <w:t>，此时番茄钟处于暂停状态</w:t>
      </w:r>
      <w:r>
        <w:rPr>
          <w:rFonts w:hint="eastAsia"/>
        </w:rPr>
        <w:t>。</w:t>
      </w:r>
      <w:r w:rsidR="00724AA2">
        <w:rPr>
          <w:rFonts w:hint="eastAsia"/>
        </w:rPr>
        <w:t>不论处于番茄钟基本功能</w:t>
      </w:r>
      <w:r w:rsidR="003B5080">
        <w:rPr>
          <w:rFonts w:hint="eastAsia"/>
        </w:rPr>
        <w:t>状态还是自定义周期状态。</w:t>
      </w:r>
    </w:p>
    <w:p w14:paraId="4F7615E9" w14:textId="00FDF058" w:rsidR="000618F1" w:rsidRDefault="00C51F89" w:rsidP="00C51F89">
      <w:pPr>
        <w:ind w:firstLine="480"/>
      </w:pPr>
      <w:r>
        <w:rPr>
          <w:rFonts w:hint="eastAsia"/>
        </w:rPr>
        <w:t>按键</w:t>
      </w:r>
      <w:r>
        <w:rPr>
          <w:rFonts w:hint="eastAsia"/>
        </w:rPr>
        <w:t>b</w:t>
      </w:r>
      <w:r>
        <w:t>2</w:t>
      </w:r>
      <w:r>
        <w:rPr>
          <w:rFonts w:hint="eastAsia"/>
        </w:rPr>
        <w:t>为复位按键</w:t>
      </w:r>
      <w:r w:rsidR="00F124C6">
        <w:rPr>
          <w:rFonts w:hint="eastAsia"/>
        </w:rPr>
        <w:t>。当按下按键</w:t>
      </w:r>
      <w:r w:rsidR="00F124C6">
        <w:rPr>
          <w:rFonts w:hint="eastAsia"/>
        </w:rPr>
        <w:t>b</w:t>
      </w:r>
      <w:r w:rsidR="00F124C6">
        <w:t>2</w:t>
      </w:r>
      <w:r w:rsidR="00F124C6">
        <w:rPr>
          <w:rFonts w:hint="eastAsia"/>
        </w:rPr>
        <w:t>时，番茄钟回到初始状态（当番茄钟为基础倒计时时回到</w:t>
      </w:r>
      <w:r w:rsidR="00F124C6">
        <w:rPr>
          <w:rFonts w:hint="eastAsia"/>
        </w:rPr>
        <w:t>2</w:t>
      </w:r>
      <w:r w:rsidR="00F124C6">
        <w:t>5</w:t>
      </w:r>
      <w:r w:rsidR="00F124C6">
        <w:rPr>
          <w:rFonts w:hint="eastAsia"/>
        </w:rPr>
        <w:t>分钟倒计时状态，当番茄钟为自设定倒计时状态时，回到用户设置的番茄钟倒计时间）。按键</w:t>
      </w:r>
      <w:r w:rsidR="00F124C6">
        <w:rPr>
          <w:rFonts w:hint="eastAsia"/>
        </w:rPr>
        <w:t>b</w:t>
      </w:r>
      <w:r w:rsidR="00F124C6">
        <w:t>2</w:t>
      </w:r>
      <w:r w:rsidR="00F124C6">
        <w:rPr>
          <w:rFonts w:hint="eastAsia"/>
        </w:rPr>
        <w:t>只有在暂停状态下才能被复位。</w:t>
      </w:r>
    </w:p>
    <w:p w14:paraId="3F9D9D84" w14:textId="3B0528CC" w:rsidR="00724AA2" w:rsidRDefault="00724AA2" w:rsidP="00C51F89">
      <w:pPr>
        <w:ind w:firstLine="480"/>
      </w:pPr>
      <w:r>
        <w:rPr>
          <w:rFonts w:hint="eastAsia"/>
        </w:rPr>
        <w:t>按键</w:t>
      </w:r>
      <w:r>
        <w:rPr>
          <w:rFonts w:hint="eastAsia"/>
        </w:rPr>
        <w:t>b</w:t>
      </w:r>
      <w:r>
        <w:t>4</w:t>
      </w:r>
      <w:r>
        <w:rPr>
          <w:rFonts w:hint="eastAsia"/>
        </w:rPr>
        <w:t>和按键</w:t>
      </w:r>
      <w:r>
        <w:rPr>
          <w:rFonts w:hint="eastAsia"/>
        </w:rPr>
        <w:t>b</w:t>
      </w:r>
      <w:r>
        <w:t>5</w:t>
      </w:r>
      <w:r>
        <w:rPr>
          <w:rFonts w:hint="eastAsia"/>
        </w:rPr>
        <w:t>为自设定周期倒计时中的分钟调整模块和秒调整模块，当番茄钟处于番茄钟自定义周期模式下的暂停状态下时，按下按键</w:t>
      </w:r>
      <w:r>
        <w:rPr>
          <w:rFonts w:hint="eastAsia"/>
        </w:rPr>
        <w:t>b</w:t>
      </w:r>
      <w:r>
        <w:t>4</w:t>
      </w:r>
      <w:r>
        <w:rPr>
          <w:rFonts w:hint="eastAsia"/>
        </w:rPr>
        <w:t>，自定义周期分钟数加一，按下按键</w:t>
      </w:r>
      <w:r>
        <w:rPr>
          <w:rFonts w:hint="eastAsia"/>
        </w:rPr>
        <w:t>b</w:t>
      </w:r>
      <w:r>
        <w:t>5</w:t>
      </w:r>
      <w:r>
        <w:rPr>
          <w:rFonts w:hint="eastAsia"/>
        </w:rPr>
        <w:t>自定义周期秒数加一。分钟数上限为</w:t>
      </w:r>
      <w:r>
        <w:rPr>
          <w:rFonts w:hint="eastAsia"/>
        </w:rPr>
        <w:t>9</w:t>
      </w:r>
      <w:r>
        <w:t>9</w:t>
      </w:r>
      <w:r>
        <w:rPr>
          <w:rFonts w:hint="eastAsia"/>
        </w:rPr>
        <w:t>，秒数上限为</w:t>
      </w:r>
      <w:r>
        <w:t>59</w:t>
      </w:r>
      <w:r>
        <w:rPr>
          <w:rFonts w:hint="eastAsia"/>
        </w:rPr>
        <w:t>。当分钟数被设定为</w:t>
      </w:r>
      <w:r>
        <w:rPr>
          <w:rFonts w:hint="eastAsia"/>
        </w:rPr>
        <w:t>9</w:t>
      </w:r>
      <w:r>
        <w:t>9</w:t>
      </w:r>
      <w:r>
        <w:rPr>
          <w:rFonts w:hint="eastAsia"/>
        </w:rPr>
        <w:t>时再按下按键</w:t>
      </w:r>
      <w:r>
        <w:rPr>
          <w:rFonts w:hint="eastAsia"/>
        </w:rPr>
        <w:t>b</w:t>
      </w:r>
      <w:r>
        <w:t>4</w:t>
      </w:r>
      <w:r>
        <w:rPr>
          <w:rFonts w:hint="eastAsia"/>
        </w:rPr>
        <w:t>，时间由</w:t>
      </w:r>
      <w:r>
        <w:rPr>
          <w:rFonts w:hint="eastAsia"/>
        </w:rPr>
        <w:t>9</w:t>
      </w:r>
      <w:r>
        <w:t>9</w:t>
      </w:r>
      <w:r>
        <w:rPr>
          <w:rFonts w:hint="eastAsia"/>
        </w:rPr>
        <w:t>变为</w:t>
      </w:r>
      <w:r>
        <w:rPr>
          <w:rFonts w:hint="eastAsia"/>
        </w:rPr>
        <w:t>0</w:t>
      </w:r>
      <w:r>
        <w:rPr>
          <w:rFonts w:hint="eastAsia"/>
        </w:rPr>
        <w:t>，同理，当秒数被设定为</w:t>
      </w:r>
      <w:r>
        <w:t>59</w:t>
      </w:r>
      <w:r>
        <w:rPr>
          <w:rFonts w:hint="eastAsia"/>
        </w:rPr>
        <w:t>时，再次按下按键</w:t>
      </w:r>
      <w:r>
        <w:rPr>
          <w:rFonts w:hint="eastAsia"/>
        </w:rPr>
        <w:t>b</w:t>
      </w:r>
      <w:r>
        <w:t>5</w:t>
      </w:r>
      <w:r>
        <w:rPr>
          <w:rFonts w:hint="eastAsia"/>
        </w:rPr>
        <w:t>，时间由</w:t>
      </w:r>
      <w:r>
        <w:rPr>
          <w:rFonts w:hint="eastAsia"/>
        </w:rPr>
        <w:t>5</w:t>
      </w:r>
      <w:r>
        <w:t>9</w:t>
      </w:r>
      <w:r>
        <w:rPr>
          <w:rFonts w:hint="eastAsia"/>
        </w:rPr>
        <w:t>变为</w:t>
      </w:r>
      <w:r>
        <w:rPr>
          <w:rFonts w:hint="eastAsia"/>
        </w:rPr>
        <w:t>0</w:t>
      </w:r>
      <w:r w:rsidR="00EF147E">
        <w:rPr>
          <w:rFonts w:hint="eastAsia"/>
        </w:rPr>
        <w:t>。</w:t>
      </w:r>
    </w:p>
    <w:p w14:paraId="4A18A993" w14:textId="003A70BC" w:rsidR="000618F1" w:rsidRDefault="009E736C" w:rsidP="001E1D7C">
      <w:pPr>
        <w:pStyle w:val="2"/>
        <w:spacing w:before="240" w:after="120"/>
      </w:pPr>
      <w:bookmarkStart w:id="79" w:name="_Toc57972643"/>
      <w:r>
        <w:rPr>
          <w:rFonts w:hint="eastAsia"/>
        </w:rPr>
        <w:lastRenderedPageBreak/>
        <w:t>电</w:t>
      </w:r>
      <w:r w:rsidR="005100CF">
        <w:rPr>
          <w:rFonts w:hint="eastAsia"/>
        </w:rPr>
        <w:t>位</w:t>
      </w:r>
      <w:r>
        <w:rPr>
          <w:rFonts w:hint="eastAsia"/>
        </w:rPr>
        <w:t>器</w:t>
      </w:r>
      <w:r w:rsidR="00381C3A">
        <w:rPr>
          <w:rFonts w:hint="eastAsia"/>
        </w:rPr>
        <w:t>旋钮</w:t>
      </w:r>
      <w:bookmarkEnd w:id="79"/>
    </w:p>
    <w:p w14:paraId="0792F8C4" w14:textId="2DECF38F" w:rsidR="00831116" w:rsidRDefault="000A0897" w:rsidP="00831116">
      <w:pPr>
        <w:ind w:firstLine="480"/>
      </w:pPr>
      <w:r>
        <w:rPr>
          <w:rFonts w:hint="eastAsia"/>
        </w:rPr>
        <w:t>当开关</w:t>
      </w:r>
      <w:r>
        <w:rPr>
          <w:rFonts w:hint="eastAsia"/>
        </w:rPr>
        <w:t>s</w:t>
      </w:r>
      <w:r>
        <w:t>1</w:t>
      </w:r>
      <w:r>
        <w:rPr>
          <w:rFonts w:hint="eastAsia"/>
        </w:rPr>
        <w:t>打开时，数码管亮起，可以通过旋转电位器</w:t>
      </w:r>
      <w:r w:rsidR="008B199C">
        <w:rPr>
          <w:rFonts w:hint="eastAsia"/>
        </w:rPr>
        <w:t>x</w:t>
      </w:r>
      <w:r w:rsidR="008B199C">
        <w:t>3</w:t>
      </w:r>
      <w:r>
        <w:rPr>
          <w:rFonts w:hint="eastAsia"/>
        </w:rPr>
        <w:t>实现数码管亮度的控制，在任何状态下</w:t>
      </w:r>
      <w:r w:rsidR="008B199C">
        <w:rPr>
          <w:rFonts w:hint="eastAsia"/>
        </w:rPr>
        <w:t>都</w:t>
      </w:r>
      <w:r>
        <w:rPr>
          <w:rFonts w:hint="eastAsia"/>
        </w:rPr>
        <w:t>可以改变数码管的亮度</w:t>
      </w:r>
      <w:r w:rsidR="008B199C">
        <w:rPr>
          <w:rFonts w:hint="eastAsia"/>
        </w:rPr>
        <w:t>，</w:t>
      </w:r>
      <w:r w:rsidR="00107EBD">
        <w:rPr>
          <w:rFonts w:hint="eastAsia"/>
        </w:rPr>
        <w:t>顺时针</w:t>
      </w:r>
      <w:r w:rsidR="008B199C">
        <w:rPr>
          <w:rFonts w:hint="eastAsia"/>
        </w:rPr>
        <w:t>旋转为亮度增大，</w:t>
      </w:r>
      <w:r w:rsidR="00107EBD">
        <w:rPr>
          <w:rFonts w:hint="eastAsia"/>
        </w:rPr>
        <w:t>逆时针</w:t>
      </w:r>
      <w:r w:rsidR="008B199C">
        <w:rPr>
          <w:rFonts w:hint="eastAsia"/>
        </w:rPr>
        <w:t>旋转为亮度减小。</w:t>
      </w:r>
    </w:p>
    <w:p w14:paraId="56E7B3E1" w14:textId="37714270" w:rsidR="00F6497A" w:rsidRPr="009641AC" w:rsidRDefault="008928B6" w:rsidP="00F6497A">
      <w:pPr>
        <w:ind w:firstLineChars="0" w:firstLine="0"/>
        <w:jc w:val="center"/>
        <w:rPr>
          <w:sz w:val="21"/>
        </w:rPr>
      </w:pPr>
      <w:bookmarkStart w:id="80" w:name="_GoBack"/>
      <w:r w:rsidRPr="009641AC">
        <w:rPr>
          <w:sz w:val="21"/>
        </w:rPr>
        <w:pict w14:anchorId="494A0366">
          <v:shape id="_x0000_i1034" type="#_x0000_t75" style="width:447.75pt;height:352.5pt;visibility:visible;mso-wrap-style:square">
            <v:imagedata r:id="rId31" o:title=""/>
          </v:shape>
        </w:pict>
      </w:r>
    </w:p>
    <w:p w14:paraId="5EA3AC7D" w14:textId="3A30694E" w:rsidR="00F6497A" w:rsidRPr="009641AC" w:rsidRDefault="00F6497A" w:rsidP="00F6497A">
      <w:pPr>
        <w:ind w:firstLineChars="0" w:firstLine="0"/>
        <w:jc w:val="center"/>
        <w:rPr>
          <w:sz w:val="21"/>
        </w:rPr>
      </w:pPr>
      <w:r w:rsidRPr="009641AC">
        <w:rPr>
          <w:rFonts w:hint="eastAsia"/>
          <w:sz w:val="21"/>
        </w:rPr>
        <w:t>图</w:t>
      </w:r>
      <w:r w:rsidRPr="009641AC">
        <w:rPr>
          <w:rFonts w:hint="eastAsia"/>
          <w:sz w:val="21"/>
        </w:rPr>
        <w:t>4</w:t>
      </w:r>
      <w:r w:rsidRPr="009641AC">
        <w:rPr>
          <w:sz w:val="21"/>
        </w:rPr>
        <w:t xml:space="preserve">.1 </w:t>
      </w:r>
      <w:r w:rsidRPr="009641AC">
        <w:rPr>
          <w:rFonts w:hint="eastAsia"/>
          <w:sz w:val="21"/>
        </w:rPr>
        <w:t>番茄钟功能按键示意图</w:t>
      </w:r>
    </w:p>
    <w:bookmarkEnd w:id="80"/>
    <w:p w14:paraId="5C4C34F9" w14:textId="77777777" w:rsidR="000618F1" w:rsidRDefault="000618F1" w:rsidP="00F95083">
      <w:pPr>
        <w:ind w:firstLine="480"/>
      </w:pPr>
    </w:p>
    <w:p w14:paraId="49A09191" w14:textId="77777777" w:rsidR="002A2E5F" w:rsidRDefault="002A2E5F" w:rsidP="00333C37">
      <w:pPr>
        <w:ind w:firstLine="480"/>
        <w:sectPr w:rsidR="002A2E5F" w:rsidSect="002A2E5F">
          <w:headerReference w:type="even" r:id="rId32"/>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81" w:name="_Toc156291155"/>
      <w:bookmarkStart w:id="82" w:name="_Toc156292007"/>
      <w:bookmarkStart w:id="83" w:name="_Toc163533799"/>
    </w:p>
    <w:p w14:paraId="2FFD4E8E" w14:textId="4ACA1E70" w:rsidR="00CC1013" w:rsidRPr="00F66C31" w:rsidRDefault="00D522B8" w:rsidP="00B3632A">
      <w:pPr>
        <w:pStyle w:val="1"/>
        <w:spacing w:before="720" w:after="480"/>
      </w:pPr>
      <w:bookmarkStart w:id="84" w:name="_Toc57972644"/>
      <w:bookmarkEnd w:id="81"/>
      <w:bookmarkEnd w:id="82"/>
      <w:bookmarkEnd w:id="83"/>
      <w:r>
        <w:rPr>
          <w:rFonts w:hint="eastAsia"/>
        </w:rPr>
        <w:lastRenderedPageBreak/>
        <w:t>参考文献</w:t>
      </w:r>
      <w:bookmarkEnd w:id="84"/>
    </w:p>
    <w:p w14:paraId="11BC53B4" w14:textId="77777777" w:rsidR="00A60989" w:rsidRDefault="00A60989" w:rsidP="00A60989">
      <w:pPr>
        <w:ind w:firstLine="480"/>
      </w:pPr>
      <w:r>
        <w:rPr>
          <w:rFonts w:hint="eastAsia"/>
        </w:rPr>
        <w:t>[1]</w:t>
      </w:r>
      <w:r>
        <w:rPr>
          <w:rFonts w:hint="eastAsia"/>
        </w:rPr>
        <w:t>杨柳</w:t>
      </w:r>
      <w:r>
        <w:rPr>
          <w:rFonts w:hint="eastAsia"/>
        </w:rPr>
        <w:t>,</w:t>
      </w:r>
      <w:r>
        <w:rPr>
          <w:rFonts w:hint="eastAsia"/>
        </w:rPr>
        <w:t>李百伦</w:t>
      </w:r>
      <w:r>
        <w:rPr>
          <w:rFonts w:hint="eastAsia"/>
        </w:rPr>
        <w:t>,</w:t>
      </w:r>
      <w:r>
        <w:rPr>
          <w:rFonts w:hint="eastAsia"/>
        </w:rPr>
        <w:t>徐杨</w:t>
      </w:r>
      <w:r>
        <w:rPr>
          <w:rFonts w:hint="eastAsia"/>
        </w:rPr>
        <w:t>,</w:t>
      </w:r>
      <w:r>
        <w:rPr>
          <w:rFonts w:hint="eastAsia"/>
        </w:rPr>
        <w:t>李鹏飞</w:t>
      </w:r>
      <w:r>
        <w:rPr>
          <w:rFonts w:hint="eastAsia"/>
        </w:rPr>
        <w:t>,</w:t>
      </w:r>
      <w:r>
        <w:rPr>
          <w:rFonts w:hint="eastAsia"/>
        </w:rPr>
        <w:t>殷海博</w:t>
      </w:r>
      <w:r>
        <w:rPr>
          <w:rFonts w:hint="eastAsia"/>
        </w:rPr>
        <w:t>,</w:t>
      </w:r>
      <w:r>
        <w:rPr>
          <w:rFonts w:hint="eastAsia"/>
        </w:rPr>
        <w:t>葛楠</w:t>
      </w:r>
      <w:r>
        <w:rPr>
          <w:rFonts w:hint="eastAsia"/>
        </w:rPr>
        <w:t>.</w:t>
      </w:r>
      <w:r>
        <w:rPr>
          <w:rFonts w:hint="eastAsia"/>
        </w:rPr>
        <w:t>基于</w:t>
      </w:r>
      <w:r>
        <w:rPr>
          <w:rFonts w:hint="eastAsia"/>
        </w:rPr>
        <w:t>Verilog</w:t>
      </w:r>
      <w:r>
        <w:rPr>
          <w:rFonts w:hint="eastAsia"/>
        </w:rPr>
        <w:t>语言的</w:t>
      </w:r>
      <w:r>
        <w:rPr>
          <w:rFonts w:hint="eastAsia"/>
        </w:rPr>
        <w:t>4</w:t>
      </w:r>
      <w:r>
        <w:rPr>
          <w:rFonts w:hint="eastAsia"/>
        </w:rPr>
        <w:t>位二进制可逆计数器的设计</w:t>
      </w:r>
      <w:r>
        <w:rPr>
          <w:rFonts w:hint="eastAsia"/>
        </w:rPr>
        <w:t>[J].</w:t>
      </w:r>
      <w:r>
        <w:rPr>
          <w:rFonts w:hint="eastAsia"/>
        </w:rPr>
        <w:t>电脑知识与技术</w:t>
      </w:r>
      <w:r>
        <w:rPr>
          <w:rFonts w:hint="eastAsia"/>
        </w:rPr>
        <w:t>,2019,15(09):219-220.</w:t>
      </w:r>
    </w:p>
    <w:p w14:paraId="00E3DE6F" w14:textId="77777777" w:rsidR="00A60989" w:rsidRDefault="00A60989" w:rsidP="00A60989">
      <w:pPr>
        <w:ind w:firstLine="480"/>
      </w:pPr>
      <w:r>
        <w:rPr>
          <w:rFonts w:hint="eastAsia"/>
        </w:rPr>
        <w:t>[2]</w:t>
      </w:r>
      <w:r>
        <w:rPr>
          <w:rFonts w:hint="eastAsia"/>
        </w:rPr>
        <w:t>牟晨淏</w:t>
      </w:r>
      <w:r>
        <w:rPr>
          <w:rFonts w:hint="eastAsia"/>
        </w:rPr>
        <w:t>,</w:t>
      </w:r>
      <w:r>
        <w:rPr>
          <w:rFonts w:hint="eastAsia"/>
        </w:rPr>
        <w:t>黄铁文</w:t>
      </w:r>
      <w:r>
        <w:rPr>
          <w:rFonts w:hint="eastAsia"/>
        </w:rPr>
        <w:t>,</w:t>
      </w:r>
      <w:r>
        <w:rPr>
          <w:rFonts w:hint="eastAsia"/>
        </w:rPr>
        <w:t>贺哲明</w:t>
      </w:r>
      <w:r>
        <w:rPr>
          <w:rFonts w:hint="eastAsia"/>
        </w:rPr>
        <w:t>,</w:t>
      </w:r>
      <w:r>
        <w:rPr>
          <w:rFonts w:hint="eastAsia"/>
        </w:rPr>
        <w:t>袁申</w:t>
      </w:r>
      <w:r>
        <w:rPr>
          <w:rFonts w:hint="eastAsia"/>
        </w:rPr>
        <w:t>,</w:t>
      </w:r>
      <w:r>
        <w:rPr>
          <w:rFonts w:hint="eastAsia"/>
        </w:rPr>
        <w:t>冯洪威</w:t>
      </w:r>
      <w:r>
        <w:rPr>
          <w:rFonts w:hint="eastAsia"/>
        </w:rPr>
        <w:t>,</w:t>
      </w:r>
      <w:r>
        <w:rPr>
          <w:rFonts w:hint="eastAsia"/>
        </w:rPr>
        <w:t>王颖</w:t>
      </w:r>
      <w:r>
        <w:rPr>
          <w:rFonts w:hint="eastAsia"/>
        </w:rPr>
        <w:t>.</w:t>
      </w:r>
      <w:r>
        <w:rPr>
          <w:rFonts w:hint="eastAsia"/>
        </w:rPr>
        <w:t>基于</w:t>
      </w:r>
      <w:r>
        <w:rPr>
          <w:rFonts w:hint="eastAsia"/>
        </w:rPr>
        <w:t>FPGA</w:t>
      </w:r>
      <w:r>
        <w:rPr>
          <w:rFonts w:hint="eastAsia"/>
        </w:rPr>
        <w:t>的可逆计数器的设计</w:t>
      </w:r>
      <w:r>
        <w:rPr>
          <w:rFonts w:hint="eastAsia"/>
        </w:rPr>
        <w:t>[J].</w:t>
      </w:r>
      <w:r>
        <w:rPr>
          <w:rFonts w:hint="eastAsia"/>
        </w:rPr>
        <w:t>电脑知识与技术</w:t>
      </w:r>
      <w:r>
        <w:rPr>
          <w:rFonts w:hint="eastAsia"/>
        </w:rPr>
        <w:t>,2019,15(07):242-243.</w:t>
      </w:r>
    </w:p>
    <w:p w14:paraId="40D90B16" w14:textId="77777777" w:rsidR="00A60989" w:rsidRDefault="00A60989" w:rsidP="00A60989">
      <w:pPr>
        <w:ind w:firstLine="480"/>
      </w:pPr>
      <w:r>
        <w:rPr>
          <w:rFonts w:hint="eastAsia"/>
        </w:rPr>
        <w:t>[3]</w:t>
      </w:r>
      <w:r>
        <w:rPr>
          <w:rFonts w:hint="eastAsia"/>
        </w:rPr>
        <w:t>周庆芳</w:t>
      </w:r>
      <w:r>
        <w:rPr>
          <w:rFonts w:hint="eastAsia"/>
        </w:rPr>
        <w:t>.</w:t>
      </w:r>
      <w:r>
        <w:rPr>
          <w:rFonts w:hint="eastAsia"/>
        </w:rPr>
        <w:t>一种模可变计数器的设计</w:t>
      </w:r>
      <w:r>
        <w:rPr>
          <w:rFonts w:hint="eastAsia"/>
        </w:rPr>
        <w:t>[J].</w:t>
      </w:r>
      <w:r>
        <w:rPr>
          <w:rFonts w:hint="eastAsia"/>
        </w:rPr>
        <w:t>科技展望</w:t>
      </w:r>
      <w:r>
        <w:rPr>
          <w:rFonts w:hint="eastAsia"/>
        </w:rPr>
        <w:t>,2016,26(05):157.</w:t>
      </w:r>
    </w:p>
    <w:p w14:paraId="618B1EC3" w14:textId="77777777" w:rsidR="00A60989" w:rsidRDefault="00A60989" w:rsidP="00A60989">
      <w:pPr>
        <w:ind w:firstLine="480"/>
      </w:pPr>
      <w:r>
        <w:rPr>
          <w:rFonts w:hint="eastAsia"/>
        </w:rPr>
        <w:t>[4]</w:t>
      </w:r>
      <w:r>
        <w:rPr>
          <w:rFonts w:hint="eastAsia"/>
        </w:rPr>
        <w:t>谷涛</w:t>
      </w:r>
      <w:r>
        <w:rPr>
          <w:rFonts w:hint="eastAsia"/>
        </w:rPr>
        <w:t>,</w:t>
      </w:r>
      <w:r>
        <w:rPr>
          <w:rFonts w:hint="eastAsia"/>
        </w:rPr>
        <w:t>黄勇</w:t>
      </w:r>
      <w:r>
        <w:rPr>
          <w:rFonts w:hint="eastAsia"/>
        </w:rPr>
        <w:t>,</w:t>
      </w:r>
      <w:r>
        <w:rPr>
          <w:rFonts w:hint="eastAsia"/>
        </w:rPr>
        <w:t>卢晨</w:t>
      </w:r>
      <w:r>
        <w:rPr>
          <w:rFonts w:hint="eastAsia"/>
        </w:rPr>
        <w:t>.</w:t>
      </w:r>
      <w:r>
        <w:rPr>
          <w:rFonts w:hint="eastAsia"/>
        </w:rPr>
        <w:t>一种基于</w:t>
      </w:r>
      <w:r>
        <w:rPr>
          <w:rFonts w:hint="eastAsia"/>
        </w:rPr>
        <w:t>Verilog</w:t>
      </w:r>
      <w:r>
        <w:rPr>
          <w:rFonts w:hint="eastAsia"/>
        </w:rPr>
        <w:t>的任意整数分频器实现方法</w:t>
      </w:r>
      <w:r>
        <w:rPr>
          <w:rFonts w:hint="eastAsia"/>
        </w:rPr>
        <w:t>[J].</w:t>
      </w:r>
      <w:r>
        <w:rPr>
          <w:rFonts w:hint="eastAsia"/>
        </w:rPr>
        <w:t>广西民族大学学报</w:t>
      </w:r>
      <w:r>
        <w:rPr>
          <w:rFonts w:hint="eastAsia"/>
        </w:rPr>
        <w:t>(</w:t>
      </w:r>
      <w:r>
        <w:rPr>
          <w:rFonts w:hint="eastAsia"/>
        </w:rPr>
        <w:t>自然科学版</w:t>
      </w:r>
      <w:r>
        <w:rPr>
          <w:rFonts w:hint="eastAsia"/>
        </w:rPr>
        <w:t>),2015,21(04):62-66.</w:t>
      </w:r>
    </w:p>
    <w:p w14:paraId="312806FE" w14:textId="77777777" w:rsidR="00A60989" w:rsidRPr="00CD14EE" w:rsidRDefault="00A60989" w:rsidP="00A60989">
      <w:pPr>
        <w:ind w:firstLine="480"/>
      </w:pPr>
      <w:r>
        <w:rPr>
          <w:rFonts w:hint="eastAsia"/>
        </w:rPr>
        <w:t>[5]</w:t>
      </w:r>
      <w:r>
        <w:rPr>
          <w:rFonts w:hint="eastAsia"/>
        </w:rPr>
        <w:t>蔡燕玲</w:t>
      </w:r>
      <w:r>
        <w:rPr>
          <w:rFonts w:hint="eastAsia"/>
        </w:rPr>
        <w:t>.</w:t>
      </w:r>
      <w:r>
        <w:rPr>
          <w:rFonts w:hint="eastAsia"/>
        </w:rPr>
        <w:t>基于单片机的多功能番茄钟设计</w:t>
      </w:r>
      <w:r>
        <w:rPr>
          <w:rFonts w:hint="eastAsia"/>
        </w:rPr>
        <w:t>[J].</w:t>
      </w:r>
      <w:r>
        <w:rPr>
          <w:rFonts w:hint="eastAsia"/>
        </w:rPr>
        <w:t>信息技术与信息化</w:t>
      </w:r>
      <w:r>
        <w:rPr>
          <w:rFonts w:hint="eastAsia"/>
        </w:rPr>
        <w:t>,2015(10):79-81.</w:t>
      </w:r>
    </w:p>
    <w:p w14:paraId="48EBF398" w14:textId="68B2083D" w:rsidR="009857AA" w:rsidRPr="00A60989" w:rsidRDefault="009857AA" w:rsidP="00F95083">
      <w:pPr>
        <w:ind w:firstLine="480"/>
      </w:pPr>
    </w:p>
    <w:p w14:paraId="10F2F164" w14:textId="77777777" w:rsidR="006E6CAD" w:rsidRDefault="006E6CAD" w:rsidP="00F95083">
      <w:pPr>
        <w:ind w:firstLine="480"/>
      </w:pPr>
    </w:p>
    <w:p w14:paraId="2F14A622" w14:textId="77777777" w:rsidR="002A2E5F" w:rsidRDefault="002A2E5F" w:rsidP="00333C37">
      <w:pPr>
        <w:ind w:firstLine="480"/>
        <w:sectPr w:rsidR="002A2E5F" w:rsidSect="002A2E5F">
          <w:headerReference w:type="even" r:id="rId33"/>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85" w:name="_Toc156291158"/>
      <w:bookmarkStart w:id="86" w:name="_Toc156292010"/>
      <w:bookmarkStart w:id="87" w:name="_Toc163533800"/>
    </w:p>
    <w:p w14:paraId="46363D58" w14:textId="563D3903" w:rsidR="00824516" w:rsidRDefault="00003C1E" w:rsidP="00700DBA">
      <w:pPr>
        <w:pStyle w:val="1"/>
        <w:spacing w:before="720" w:after="480"/>
      </w:pPr>
      <w:bookmarkStart w:id="88" w:name="_Toc57972645"/>
      <w:bookmarkEnd w:id="85"/>
      <w:bookmarkEnd w:id="86"/>
      <w:bookmarkEnd w:id="87"/>
      <w:r>
        <w:rPr>
          <w:rFonts w:hint="eastAsia"/>
        </w:rPr>
        <w:lastRenderedPageBreak/>
        <w:t>总结</w:t>
      </w:r>
      <w:bookmarkEnd w:id="88"/>
    </w:p>
    <w:p w14:paraId="05C11B42" w14:textId="530E2A32" w:rsidR="00661144" w:rsidRDefault="00661144" w:rsidP="00661144">
      <w:pPr>
        <w:ind w:firstLine="480"/>
        <w:rPr>
          <w:rFonts w:ascii="宋体" w:hAnsi="宋体" w:cs="宋体"/>
          <w:kern w:val="0"/>
          <w:szCs w:val="24"/>
        </w:rPr>
      </w:pPr>
      <w:r>
        <w:rPr>
          <w:rFonts w:ascii="宋体" w:hAnsi="宋体" w:cs="宋体" w:hint="eastAsia"/>
          <w:kern w:val="0"/>
          <w:szCs w:val="24"/>
        </w:rPr>
        <w:t>总结部分包括</w:t>
      </w:r>
      <w:r>
        <w:rPr>
          <w:rFonts w:ascii="宋体" w:hAnsi="宋体" w:cs="宋体"/>
          <w:kern w:val="0"/>
          <w:szCs w:val="24"/>
        </w:rPr>
        <w:t>课程收获，心得体会</w:t>
      </w:r>
      <w:r w:rsidR="00404ECB">
        <w:rPr>
          <w:rFonts w:ascii="宋体" w:hAnsi="宋体" w:cs="宋体" w:hint="eastAsia"/>
          <w:kern w:val="0"/>
          <w:szCs w:val="24"/>
        </w:rPr>
        <w:t>，对综合实验的总结</w:t>
      </w:r>
      <w:r w:rsidR="00B35AD1">
        <w:rPr>
          <w:rFonts w:ascii="宋体" w:hAnsi="宋体" w:cs="宋体" w:hint="eastAsia"/>
          <w:kern w:val="0"/>
          <w:szCs w:val="24"/>
        </w:rPr>
        <w:t>以及意见建议四个部分，主要</w:t>
      </w:r>
      <w:r w:rsidR="008131B6">
        <w:rPr>
          <w:rFonts w:ascii="宋体" w:hAnsi="宋体" w:cs="宋体" w:hint="eastAsia"/>
          <w:kern w:val="0"/>
          <w:szCs w:val="24"/>
        </w:rPr>
        <w:t>写的是</w:t>
      </w:r>
      <w:r w:rsidR="00B35AD1">
        <w:rPr>
          <w:rFonts w:ascii="宋体" w:hAnsi="宋体" w:cs="宋体" w:hint="eastAsia"/>
          <w:kern w:val="0"/>
          <w:szCs w:val="24"/>
        </w:rPr>
        <w:t>我对于</w:t>
      </w:r>
      <w:r w:rsidR="008131B6">
        <w:rPr>
          <w:rFonts w:ascii="宋体" w:hAnsi="宋体" w:cs="宋体" w:hint="eastAsia"/>
          <w:kern w:val="0"/>
          <w:szCs w:val="24"/>
        </w:rPr>
        <w:t>本课程以及实验的一些感想</w:t>
      </w:r>
      <w:r>
        <w:rPr>
          <w:rFonts w:ascii="宋体" w:hAnsi="宋体" w:cs="宋体"/>
          <w:kern w:val="0"/>
          <w:szCs w:val="24"/>
        </w:rPr>
        <w:t>。</w:t>
      </w:r>
    </w:p>
    <w:p w14:paraId="29DC2E64" w14:textId="4F19E4C7" w:rsidR="00CD14EE" w:rsidRDefault="00700DBA" w:rsidP="001E1D7C">
      <w:pPr>
        <w:pStyle w:val="2"/>
        <w:spacing w:before="240" w:after="120"/>
      </w:pPr>
      <w:bookmarkStart w:id="89" w:name="_Toc57972646"/>
      <w:r>
        <w:rPr>
          <w:rFonts w:hint="eastAsia"/>
        </w:rPr>
        <w:t>课程收获</w:t>
      </w:r>
      <w:bookmarkEnd w:id="89"/>
    </w:p>
    <w:p w14:paraId="1F6068B0" w14:textId="38033A72" w:rsidR="00700DBA" w:rsidRDefault="00700DBA" w:rsidP="00700DBA">
      <w:pPr>
        <w:ind w:firstLine="480"/>
      </w:pPr>
      <w:r>
        <w:rPr>
          <w:rFonts w:hint="eastAsia"/>
        </w:rPr>
        <w:t>经过</w:t>
      </w:r>
      <w:r>
        <w:t>8</w:t>
      </w:r>
      <w:r>
        <w:rPr>
          <w:rFonts w:hint="eastAsia"/>
        </w:rPr>
        <w:t>周的学习，我们终于结束了《数字电子技术》这门课的学习，而随后的几周，我们又完成了《数字电子技术》的相关实验及其相关课程。</w:t>
      </w:r>
    </w:p>
    <w:p w14:paraId="2F6A8BD2" w14:textId="4CD6B88D" w:rsidR="00700DBA" w:rsidRDefault="00700DBA" w:rsidP="00700DBA">
      <w:pPr>
        <w:ind w:firstLine="480"/>
      </w:pPr>
      <w:r>
        <w:rPr>
          <w:rFonts w:hint="eastAsia"/>
        </w:rPr>
        <w:t>通过学习《数字电子技术》这门课，我学到了很多，不仅学到了充实的理论知识，</w:t>
      </w:r>
      <w:r w:rsidR="006C5B70">
        <w:rPr>
          <w:rFonts w:hint="eastAsia"/>
        </w:rPr>
        <w:t>为我之后</w:t>
      </w:r>
      <w:r w:rsidR="00630226">
        <w:rPr>
          <w:rFonts w:hint="eastAsia"/>
        </w:rPr>
        <w:t>进一步的专业课的学习</w:t>
      </w:r>
      <w:r w:rsidR="006C5B70">
        <w:rPr>
          <w:rFonts w:hint="eastAsia"/>
        </w:rPr>
        <w:t>奠定了基础，更</w:t>
      </w:r>
      <w:r w:rsidR="00630226">
        <w:rPr>
          <w:rFonts w:hint="eastAsia"/>
        </w:rPr>
        <w:t>掌握</w:t>
      </w:r>
      <w:r w:rsidR="006C5B70">
        <w:rPr>
          <w:rFonts w:hint="eastAsia"/>
        </w:rPr>
        <w:t>了</w:t>
      </w:r>
      <w:r w:rsidR="00630226">
        <w:rPr>
          <w:rFonts w:hint="eastAsia"/>
        </w:rPr>
        <w:t>V</w:t>
      </w:r>
      <w:r w:rsidR="006C5B70">
        <w:t>erilog HDL</w:t>
      </w:r>
      <w:r w:rsidR="006C5B70">
        <w:rPr>
          <w:rFonts w:hint="eastAsia"/>
        </w:rPr>
        <w:t>这门硬件编程语言，</w:t>
      </w:r>
      <w:r w:rsidR="00630226">
        <w:rPr>
          <w:rFonts w:hint="eastAsia"/>
        </w:rPr>
        <w:t>为我们以后的科研和学习提供了一种新的工具</w:t>
      </w:r>
      <w:r w:rsidR="006E6CAD">
        <w:rPr>
          <w:rFonts w:hint="eastAsia"/>
        </w:rPr>
        <w:t>。</w:t>
      </w:r>
    </w:p>
    <w:p w14:paraId="0FADCECF" w14:textId="331EBF03" w:rsidR="00F07AE7" w:rsidRPr="00F07AE7" w:rsidRDefault="00F07AE7" w:rsidP="00F07AE7">
      <w:pPr>
        <w:ind w:firstLine="480"/>
      </w:pPr>
      <w:r>
        <w:rPr>
          <w:rFonts w:hint="eastAsia"/>
        </w:rPr>
        <w:t>在实验过程中，我们需要将基础知识与硬件编程结合起来，在这个过程中，我们进一步提升了对基本数字电子技术知识的理解，同时，还需要查阅用户手册、数据手册，在这个过程中也极大地提高了我的自学能力。</w:t>
      </w:r>
    </w:p>
    <w:p w14:paraId="07DF2FAB" w14:textId="47AE0309" w:rsidR="009857AA" w:rsidRDefault="00700DBA" w:rsidP="001E1D7C">
      <w:pPr>
        <w:pStyle w:val="2"/>
        <w:spacing w:before="240" w:after="120"/>
      </w:pPr>
      <w:bookmarkStart w:id="90" w:name="_Toc57972647"/>
      <w:r>
        <w:rPr>
          <w:rFonts w:hint="eastAsia"/>
        </w:rPr>
        <w:t>心得体会</w:t>
      </w:r>
      <w:bookmarkEnd w:id="90"/>
    </w:p>
    <w:p w14:paraId="70CF2580" w14:textId="77777777" w:rsidR="00F07AE7" w:rsidRDefault="00F07AE7" w:rsidP="00700DBA">
      <w:pPr>
        <w:ind w:firstLine="480"/>
      </w:pPr>
      <w:r>
        <w:rPr>
          <w:rFonts w:hint="eastAsia"/>
        </w:rPr>
        <w:t>在进行实验的过程中，我发现硬件编程与软件编程有很大的区别：</w:t>
      </w:r>
    </w:p>
    <w:p w14:paraId="7562A2B6" w14:textId="77777777" w:rsidR="00F07AE7" w:rsidRDefault="00F07AE7" w:rsidP="00700DBA">
      <w:pPr>
        <w:ind w:firstLine="480"/>
      </w:pPr>
      <w:r>
        <w:rPr>
          <w:rFonts w:hint="eastAsia"/>
        </w:rPr>
        <w:t>首先，我们需要将程序中的变量与</w:t>
      </w:r>
      <w:r>
        <w:rPr>
          <w:rFonts w:hint="eastAsia"/>
        </w:rPr>
        <w:t>FPGA</w:t>
      </w:r>
      <w:r>
        <w:rPr>
          <w:rFonts w:hint="eastAsia"/>
        </w:rPr>
        <w:t>的引脚对应起来，在这个过程中，我必须学会查阅引脚定义然后将其与变量关联；</w:t>
      </w:r>
    </w:p>
    <w:p w14:paraId="516408EC" w14:textId="3D2B93CC" w:rsidR="00F07AE7" w:rsidRDefault="00F07AE7" w:rsidP="00700DBA">
      <w:pPr>
        <w:ind w:firstLine="480"/>
      </w:pPr>
      <w:r>
        <w:rPr>
          <w:rFonts w:hint="eastAsia"/>
        </w:rPr>
        <w:t>其次，对于</w:t>
      </w:r>
      <w:r>
        <w:rPr>
          <w:rFonts w:hint="eastAsia"/>
        </w:rPr>
        <w:t>Verilog</w:t>
      </w:r>
      <w:r>
        <w:t xml:space="preserve"> </w:t>
      </w:r>
      <w:r>
        <w:rPr>
          <w:rFonts w:hint="eastAsia"/>
        </w:rPr>
        <w:t>HDL</w:t>
      </w:r>
      <w:r>
        <w:rPr>
          <w:rFonts w:hint="eastAsia"/>
        </w:rPr>
        <w:t>语言，在完成源文件的编程后，还可以通过仿真程序来验证程序</w:t>
      </w:r>
      <w:r w:rsidR="00311AA9">
        <w:rPr>
          <w:rFonts w:hint="eastAsia"/>
        </w:rPr>
        <w:t>逻辑</w:t>
      </w:r>
      <w:r>
        <w:rPr>
          <w:rFonts w:hint="eastAsia"/>
        </w:rPr>
        <w:t>的正确性</w:t>
      </w:r>
      <w:r w:rsidR="008D5ADB">
        <w:rPr>
          <w:rFonts w:hint="eastAsia"/>
        </w:rPr>
        <w:t>，</w:t>
      </w:r>
      <w:r w:rsidR="00375C72">
        <w:rPr>
          <w:rFonts w:hint="eastAsia"/>
        </w:rPr>
        <w:t>通过波形，我们可以观察到不同情况下输入输出的高低电平情况；</w:t>
      </w:r>
    </w:p>
    <w:p w14:paraId="58922721" w14:textId="3634776C" w:rsidR="006E6CAD" w:rsidRDefault="00F07AE7" w:rsidP="00700DBA">
      <w:pPr>
        <w:ind w:firstLine="480"/>
      </w:pPr>
      <w:r>
        <w:rPr>
          <w:rFonts w:hint="eastAsia"/>
        </w:rPr>
        <w:t>最后，</w:t>
      </w:r>
      <w:r w:rsidR="006E6CAD">
        <w:rPr>
          <w:rFonts w:hint="eastAsia"/>
        </w:rPr>
        <w:t>在对</w:t>
      </w:r>
      <w:r w:rsidR="006E6CAD">
        <w:rPr>
          <w:rFonts w:hint="eastAsia"/>
        </w:rPr>
        <w:t>FPGA</w:t>
      </w:r>
      <w:r w:rsidR="006E6CAD">
        <w:rPr>
          <w:rFonts w:hint="eastAsia"/>
        </w:rPr>
        <w:t>编程的过程中，我明白了硬件编程不仅要能完成需求，更要考虑到芯片的占用情况，考虑程序运行的时间以及程序的可读性和可修改性等等各项因素。仅仅只是完成了功能是远远不够的</w:t>
      </w:r>
      <w:r>
        <w:rPr>
          <w:rFonts w:hint="eastAsia"/>
        </w:rPr>
        <w:t>，还需要尽量简化程序的逻辑，</w:t>
      </w:r>
      <w:r w:rsidR="00375C72">
        <w:rPr>
          <w:rFonts w:hint="eastAsia"/>
        </w:rPr>
        <w:t>以提高运行的效率。</w:t>
      </w:r>
    </w:p>
    <w:p w14:paraId="19C1F087" w14:textId="734D2843" w:rsidR="00F07AE7" w:rsidRDefault="00F07AE7" w:rsidP="001E1D7C">
      <w:pPr>
        <w:pStyle w:val="2"/>
        <w:spacing w:before="240" w:after="120"/>
      </w:pPr>
      <w:bookmarkStart w:id="91" w:name="_Toc57972648"/>
      <w:r>
        <w:rPr>
          <w:rFonts w:hint="eastAsia"/>
        </w:rPr>
        <w:t>实验总结</w:t>
      </w:r>
      <w:bookmarkEnd w:id="91"/>
    </w:p>
    <w:p w14:paraId="41AC58D8" w14:textId="77777777" w:rsidR="00CE63A7" w:rsidRDefault="006F78D5" w:rsidP="00F07AE7">
      <w:pPr>
        <w:ind w:firstLine="480"/>
      </w:pPr>
      <w:r>
        <w:rPr>
          <w:rFonts w:hint="eastAsia"/>
        </w:rPr>
        <w:t>对于番茄钟的实验，我们前几次实验完成了</w:t>
      </w:r>
      <w:r>
        <w:rPr>
          <w:rFonts w:hint="eastAsia"/>
        </w:rPr>
        <w:t>2</w:t>
      </w:r>
      <w:r>
        <w:t>5</w:t>
      </w:r>
      <w:r>
        <w:rPr>
          <w:rFonts w:hint="eastAsia"/>
        </w:rPr>
        <w:t>分钟倒计时，数码管显示以及有限状态机的实验，通过</w:t>
      </w:r>
      <w:r>
        <w:rPr>
          <w:rFonts w:hint="eastAsia"/>
        </w:rPr>
        <w:t>top</w:t>
      </w:r>
      <w:r>
        <w:rPr>
          <w:rFonts w:hint="eastAsia"/>
        </w:rPr>
        <w:t>文件简单组合便可以实现番茄钟的基本功能，而要实现提高要求，则需要其他模块的编写</w:t>
      </w:r>
      <w:r w:rsidR="00CE63A7">
        <w:rPr>
          <w:rFonts w:hint="eastAsia"/>
        </w:rPr>
        <w:t>。</w:t>
      </w:r>
    </w:p>
    <w:p w14:paraId="27BD9EDC" w14:textId="74EE8D99" w:rsidR="00CE63A7" w:rsidRDefault="006F78D5" w:rsidP="00CE63A7">
      <w:pPr>
        <w:ind w:firstLine="480"/>
      </w:pPr>
      <w:r>
        <w:rPr>
          <w:rFonts w:hint="eastAsia"/>
        </w:rPr>
        <w:t>我通过设计不同的模块</w:t>
      </w:r>
      <w:r w:rsidR="00CE63A7">
        <w:rPr>
          <w:rFonts w:hint="eastAsia"/>
        </w:rPr>
        <w:t>，包括时间状态转换模块，时钟设定模块，多位显示模块，周期计数模块，然后将这些模块在顶层文件中连接，以实现番茄钟的全部功能，这样</w:t>
      </w:r>
      <w:r w:rsidR="00CE63A7">
        <w:rPr>
          <w:rFonts w:hint="eastAsia"/>
        </w:rPr>
        <w:lastRenderedPageBreak/>
        <w:t>编写便于我后期调试，修改错误，同时，模块化的设计，更加便于我实现其他创意功能。同时，如果后期有其他项目需要进行</w:t>
      </w:r>
      <w:r w:rsidR="00CE63A7">
        <w:t>Verilog HDL</w:t>
      </w:r>
      <w:r w:rsidR="00CE63A7">
        <w:rPr>
          <w:rFonts w:hint="eastAsia"/>
        </w:rPr>
        <w:t>，我也可以直接使用其中的模块进行调用。</w:t>
      </w:r>
    </w:p>
    <w:p w14:paraId="7EBB1253" w14:textId="06B500CF" w:rsidR="00404ECB" w:rsidRDefault="00404ECB" w:rsidP="00CE63A7">
      <w:pPr>
        <w:ind w:firstLine="480"/>
      </w:pPr>
      <w:r>
        <w:rPr>
          <w:rFonts w:hint="eastAsia"/>
        </w:rPr>
        <w:t>这样的思路</w:t>
      </w:r>
      <w:r w:rsidR="00B35AD1">
        <w:rPr>
          <w:rFonts w:hint="eastAsia"/>
        </w:rPr>
        <w:t>同样可以运用到其他的硬件编程中，</w:t>
      </w:r>
      <w:r w:rsidR="00067C2E">
        <w:rPr>
          <w:rFonts w:hint="eastAsia"/>
        </w:rPr>
        <w:t>模块化的设计使代码更加的简洁高效，易于</w:t>
      </w:r>
      <w:r w:rsidR="00A22F02">
        <w:rPr>
          <w:rFonts w:hint="eastAsia"/>
        </w:rPr>
        <w:t>阅读和修改</w:t>
      </w:r>
      <w:r w:rsidR="00067C2E">
        <w:rPr>
          <w:rFonts w:hint="eastAsia"/>
        </w:rPr>
        <w:t>。</w:t>
      </w:r>
    </w:p>
    <w:p w14:paraId="7A3CA01B" w14:textId="77777777" w:rsidR="00593AD4" w:rsidRPr="0019567C" w:rsidRDefault="00593AD4" w:rsidP="00F95083">
      <w:pPr>
        <w:ind w:firstLine="480"/>
        <w:rPr>
          <w:color w:val="FFFFFF"/>
        </w:rPr>
      </w:pPr>
    </w:p>
    <w:p w14:paraId="55076926" w14:textId="77777777" w:rsidR="00527BDB" w:rsidRDefault="00527BDB" w:rsidP="006F78D5">
      <w:pPr>
        <w:ind w:firstLineChars="0" w:firstLine="0"/>
        <w:sectPr w:rsidR="00527BDB" w:rsidSect="002A2E5F">
          <w:headerReference w:type="even" r:id="rId34"/>
          <w:footnotePr>
            <w:numFmt w:val="decimalEnclosedCircleChinese"/>
            <w:numRestart w:val="eachSect"/>
          </w:footnotePr>
          <w:pgSz w:w="11907" w:h="16840" w:code="9"/>
          <w:pgMar w:top="1701" w:right="1474" w:bottom="1418" w:left="1474" w:header="1134" w:footer="992" w:gutter="0"/>
          <w:cols w:space="425"/>
          <w:docGrid w:linePitch="384" w:charSpace="7430"/>
        </w:sectPr>
      </w:pPr>
    </w:p>
    <w:p w14:paraId="1859CAB9" w14:textId="6C1D1A58" w:rsidR="00CC1013" w:rsidRDefault="00661144" w:rsidP="008C1AE1">
      <w:pPr>
        <w:pStyle w:val="1"/>
        <w:spacing w:before="720" w:after="480"/>
      </w:pPr>
      <w:bookmarkStart w:id="92" w:name="_Toc57972649"/>
      <w:r>
        <w:rPr>
          <w:rFonts w:hint="eastAsia"/>
        </w:rPr>
        <w:lastRenderedPageBreak/>
        <w:t>附</w:t>
      </w:r>
      <w:r>
        <w:rPr>
          <w:rFonts w:hint="eastAsia"/>
        </w:rPr>
        <w:t xml:space="preserve"> </w:t>
      </w:r>
      <w:r>
        <w:t xml:space="preserve">  </w:t>
      </w:r>
      <w:r>
        <w:rPr>
          <w:rFonts w:hint="eastAsia"/>
        </w:rPr>
        <w:t>录</w:t>
      </w:r>
      <w:bookmarkEnd w:id="92"/>
    </w:p>
    <w:p w14:paraId="47C2CE9C" w14:textId="58764E0F" w:rsidR="00CD14EE" w:rsidRPr="00661144" w:rsidRDefault="00661144" w:rsidP="00CD14EE">
      <w:pPr>
        <w:ind w:firstLine="482"/>
        <w:rPr>
          <w:b/>
          <w:bCs/>
        </w:rPr>
      </w:pPr>
      <w:r>
        <w:rPr>
          <w:rFonts w:ascii="宋体" w:hAnsi="宋体" w:cs="宋体" w:hint="eastAsia"/>
          <w:b/>
          <w:bCs/>
          <w:kern w:val="0"/>
          <w:szCs w:val="24"/>
        </w:rPr>
        <w:t>附录部分为</w:t>
      </w:r>
      <w:r w:rsidRPr="00661144">
        <w:rPr>
          <w:rFonts w:ascii="宋体" w:hAnsi="宋体" w:cs="宋体"/>
          <w:b/>
          <w:bCs/>
          <w:kern w:val="0"/>
          <w:szCs w:val="24"/>
        </w:rPr>
        <w:t>源程序</w:t>
      </w:r>
      <w:r w:rsidRPr="00661144">
        <w:rPr>
          <w:rFonts w:ascii="宋体" w:hAnsi="宋体" w:cs="宋体" w:hint="eastAsia"/>
          <w:b/>
          <w:bCs/>
          <w:kern w:val="0"/>
          <w:szCs w:val="24"/>
        </w:rPr>
        <w:t>，</w:t>
      </w:r>
      <w:r w:rsidRPr="00661144">
        <w:rPr>
          <w:rFonts w:ascii="宋体" w:hAnsi="宋体" w:cs="宋体"/>
          <w:b/>
          <w:bCs/>
          <w:kern w:val="0"/>
          <w:szCs w:val="24"/>
        </w:rPr>
        <w:t>包括各个.v文件</w:t>
      </w:r>
      <w:r w:rsidRPr="00661144">
        <w:rPr>
          <w:rFonts w:ascii="宋体" w:hAnsi="宋体" w:cs="宋体" w:hint="eastAsia"/>
          <w:b/>
          <w:bCs/>
          <w:kern w:val="0"/>
          <w:szCs w:val="24"/>
        </w:rPr>
        <w:t>、</w:t>
      </w:r>
      <w:r w:rsidRPr="00661144">
        <w:rPr>
          <w:rFonts w:ascii="宋体" w:hAnsi="宋体" w:cs="宋体"/>
          <w:b/>
          <w:bCs/>
          <w:kern w:val="0"/>
          <w:szCs w:val="24"/>
        </w:rPr>
        <w:t>约束文件。</w:t>
      </w:r>
    </w:p>
    <w:p w14:paraId="0E127D0D" w14:textId="16B21B76" w:rsidR="009F6F22" w:rsidRDefault="00AC4605" w:rsidP="001E1D7C">
      <w:pPr>
        <w:pStyle w:val="2"/>
        <w:numPr>
          <w:ilvl w:val="1"/>
          <w:numId w:val="38"/>
        </w:numPr>
        <w:spacing w:before="240" w:after="120"/>
      </w:pPr>
      <w:bookmarkStart w:id="93" w:name="_Toc156291161"/>
      <w:bookmarkStart w:id="94" w:name="_Toc156292013"/>
      <w:bookmarkStart w:id="95" w:name="_Toc163533801"/>
      <w:bookmarkStart w:id="96" w:name="_Toc57972650"/>
      <w:r>
        <w:rPr>
          <w:rFonts w:hint="eastAsia"/>
        </w:rPr>
        <w:t>源程序</w:t>
      </w:r>
      <w:bookmarkEnd w:id="96"/>
    </w:p>
    <w:p w14:paraId="719311BC" w14:textId="099A5849" w:rsidR="001E1D7C" w:rsidRDefault="00381E69" w:rsidP="00647C82">
      <w:pPr>
        <w:pStyle w:val="3"/>
      </w:pPr>
      <w:bookmarkStart w:id="97" w:name="_Toc57972651"/>
      <w:r>
        <w:rPr>
          <w:rFonts w:hint="eastAsia"/>
        </w:rPr>
        <w:t>顶层模块</w:t>
      </w:r>
      <w:r>
        <w:rPr>
          <w:rFonts w:hint="eastAsia"/>
        </w:rPr>
        <w:t>top</w:t>
      </w:r>
      <w:bookmarkEnd w:id="97"/>
    </w:p>
    <w:p w14:paraId="76A33829" w14:textId="77777777" w:rsidR="001E1D7C" w:rsidRDefault="001E1D7C" w:rsidP="00BF595A">
      <w:pPr>
        <w:pStyle w:val="af5"/>
      </w:pPr>
      <w:r>
        <w:t>`timescale 1ns / 1ps</w:t>
      </w:r>
    </w:p>
    <w:p w14:paraId="6EAE85A3" w14:textId="77777777" w:rsidR="001E1D7C" w:rsidRDefault="001E1D7C" w:rsidP="00BF595A">
      <w:pPr>
        <w:pStyle w:val="af5"/>
      </w:pPr>
      <w:r>
        <w:t>module top(</w:t>
      </w:r>
    </w:p>
    <w:p w14:paraId="3849AB16" w14:textId="77777777" w:rsidR="001E1D7C" w:rsidRPr="00BF595A" w:rsidRDefault="001E1D7C" w:rsidP="00BF595A">
      <w:pPr>
        <w:pStyle w:val="af5"/>
        <w:rPr>
          <w:color w:val="FF0000"/>
        </w:rPr>
      </w:pPr>
      <w:r>
        <w:rPr>
          <w:rFonts w:hint="eastAsia"/>
        </w:rPr>
        <w:t xml:space="preserve">    input dclk_in,                  </w:t>
      </w:r>
      <w:r w:rsidRPr="00BF595A">
        <w:rPr>
          <w:rFonts w:hint="eastAsia"/>
          <w:color w:val="FF0000"/>
        </w:rPr>
        <w:t>//</w:t>
      </w:r>
      <w:r w:rsidRPr="00BF595A">
        <w:rPr>
          <w:rFonts w:hint="eastAsia"/>
          <w:color w:val="FF0000"/>
        </w:rPr>
        <w:t>时钟信号</w:t>
      </w:r>
    </w:p>
    <w:p w14:paraId="7D3541FB" w14:textId="77777777" w:rsidR="001E1D7C" w:rsidRPr="00BF595A" w:rsidRDefault="001E1D7C" w:rsidP="00BF595A">
      <w:pPr>
        <w:pStyle w:val="af5"/>
        <w:rPr>
          <w:color w:val="FF0000"/>
        </w:rPr>
      </w:pPr>
      <w:r>
        <w:rPr>
          <w:rFonts w:hint="eastAsia"/>
        </w:rPr>
        <w:t xml:space="preserve">    input reset_in,                 </w:t>
      </w:r>
      <w:r w:rsidRPr="00BF595A">
        <w:rPr>
          <w:rFonts w:hint="eastAsia"/>
          <w:color w:val="FF0000"/>
        </w:rPr>
        <w:t>//</w:t>
      </w:r>
      <w:r w:rsidRPr="00BF595A">
        <w:rPr>
          <w:rFonts w:hint="eastAsia"/>
          <w:color w:val="FF0000"/>
        </w:rPr>
        <w:t>开关</w:t>
      </w:r>
    </w:p>
    <w:p w14:paraId="7F3135F6" w14:textId="4F43E64F" w:rsidR="001E1D7C" w:rsidRPr="00C747CA" w:rsidRDefault="001E1D7C" w:rsidP="00BF595A">
      <w:pPr>
        <w:pStyle w:val="af5"/>
        <w:rPr>
          <w:color w:val="FF0000"/>
        </w:rPr>
      </w:pPr>
      <w:r>
        <w:t xml:space="preserve">    input vauxpl,vauxnl,</w:t>
      </w:r>
      <w:r w:rsidR="00C747CA">
        <w:tab/>
      </w:r>
      <w:r w:rsidR="00C747CA">
        <w:tab/>
      </w:r>
      <w:r w:rsidR="00C747CA">
        <w:tab/>
      </w:r>
      <w:r w:rsidR="00C747CA">
        <w:rPr>
          <w:rFonts w:hint="eastAsia"/>
          <w:color w:val="FF0000"/>
        </w:rPr>
        <w:t>/</w:t>
      </w:r>
      <w:r w:rsidR="00C747CA">
        <w:rPr>
          <w:color w:val="FF0000"/>
        </w:rPr>
        <w:t>/</w:t>
      </w:r>
      <w:r w:rsidR="00C747CA">
        <w:rPr>
          <w:rFonts w:hint="eastAsia"/>
          <w:color w:val="FF0000"/>
        </w:rPr>
        <w:t>模拟电压输入</w:t>
      </w:r>
    </w:p>
    <w:p w14:paraId="1DF02145" w14:textId="77777777" w:rsidR="001E1D7C" w:rsidRPr="00BF595A" w:rsidRDefault="001E1D7C" w:rsidP="00BF595A">
      <w:pPr>
        <w:pStyle w:val="af5"/>
        <w:rPr>
          <w:color w:val="FF0000"/>
        </w:rPr>
      </w:pPr>
      <w:r>
        <w:rPr>
          <w:rFonts w:hint="eastAsia"/>
        </w:rPr>
        <w:t xml:space="preserve">    input secadjin,                 </w:t>
      </w:r>
      <w:r w:rsidRPr="00BF595A">
        <w:rPr>
          <w:rFonts w:hint="eastAsia"/>
          <w:color w:val="FF0000"/>
        </w:rPr>
        <w:t>//</w:t>
      </w:r>
      <w:r w:rsidRPr="00BF595A">
        <w:rPr>
          <w:rFonts w:hint="eastAsia"/>
          <w:color w:val="FF0000"/>
        </w:rPr>
        <w:t>控制秒</w:t>
      </w:r>
    </w:p>
    <w:p w14:paraId="20391422" w14:textId="77777777" w:rsidR="001E1D7C" w:rsidRPr="00BF595A" w:rsidRDefault="001E1D7C" w:rsidP="00BF595A">
      <w:pPr>
        <w:pStyle w:val="af5"/>
        <w:rPr>
          <w:color w:val="FF0000"/>
        </w:rPr>
      </w:pPr>
      <w:r>
        <w:rPr>
          <w:rFonts w:hint="eastAsia"/>
        </w:rPr>
        <w:t xml:space="preserve">    input minadjin,                 </w:t>
      </w:r>
      <w:r w:rsidRPr="00BF595A">
        <w:rPr>
          <w:rFonts w:hint="eastAsia"/>
          <w:color w:val="FF0000"/>
        </w:rPr>
        <w:t>//</w:t>
      </w:r>
      <w:r w:rsidRPr="00BF595A">
        <w:rPr>
          <w:rFonts w:hint="eastAsia"/>
          <w:color w:val="FF0000"/>
        </w:rPr>
        <w:t>控制分钟</w:t>
      </w:r>
    </w:p>
    <w:p w14:paraId="48C61B71" w14:textId="77777777" w:rsidR="001E1D7C" w:rsidRPr="00BF595A" w:rsidRDefault="001E1D7C" w:rsidP="00BF595A">
      <w:pPr>
        <w:pStyle w:val="af5"/>
        <w:rPr>
          <w:color w:val="FF0000"/>
        </w:rPr>
      </w:pPr>
      <w:r>
        <w:rPr>
          <w:rFonts w:hint="eastAsia"/>
        </w:rPr>
        <w:t xml:space="preserve">    input wire key2,                </w:t>
      </w:r>
      <w:r w:rsidRPr="00BF595A">
        <w:rPr>
          <w:rFonts w:hint="eastAsia"/>
          <w:color w:val="FF0000"/>
        </w:rPr>
        <w:t>//</w:t>
      </w:r>
      <w:r w:rsidRPr="00BF595A">
        <w:rPr>
          <w:rFonts w:hint="eastAsia"/>
          <w:color w:val="FF0000"/>
        </w:rPr>
        <w:t>按键</w:t>
      </w:r>
      <w:r w:rsidRPr="00BF595A">
        <w:rPr>
          <w:rFonts w:hint="eastAsia"/>
          <w:color w:val="FF0000"/>
        </w:rPr>
        <w:t>2</w:t>
      </w:r>
    </w:p>
    <w:p w14:paraId="731795A4" w14:textId="77777777" w:rsidR="001E1D7C" w:rsidRPr="00BF595A" w:rsidRDefault="001E1D7C" w:rsidP="00BF595A">
      <w:pPr>
        <w:pStyle w:val="af5"/>
        <w:rPr>
          <w:color w:val="FF0000"/>
        </w:rPr>
      </w:pPr>
      <w:r>
        <w:rPr>
          <w:rFonts w:hint="eastAsia"/>
        </w:rPr>
        <w:t xml:space="preserve">    input wire key1,                </w:t>
      </w:r>
      <w:r w:rsidRPr="00BF595A">
        <w:rPr>
          <w:rFonts w:hint="eastAsia"/>
          <w:color w:val="FF0000"/>
        </w:rPr>
        <w:t>//</w:t>
      </w:r>
      <w:r w:rsidRPr="00BF595A">
        <w:rPr>
          <w:rFonts w:hint="eastAsia"/>
          <w:color w:val="FF0000"/>
        </w:rPr>
        <w:t>按键</w:t>
      </w:r>
      <w:r w:rsidRPr="00BF595A">
        <w:rPr>
          <w:rFonts w:hint="eastAsia"/>
          <w:color w:val="FF0000"/>
        </w:rPr>
        <w:t>1</w:t>
      </w:r>
    </w:p>
    <w:p w14:paraId="6AD49B61" w14:textId="77777777" w:rsidR="001E1D7C" w:rsidRPr="00BF595A" w:rsidRDefault="001E1D7C" w:rsidP="00BF595A">
      <w:pPr>
        <w:pStyle w:val="af5"/>
        <w:rPr>
          <w:color w:val="FF0000"/>
        </w:rPr>
      </w:pPr>
      <w:r>
        <w:rPr>
          <w:rFonts w:hint="eastAsia"/>
        </w:rPr>
        <w:t xml:space="preserve">    input wire timerstin,           </w:t>
      </w:r>
      <w:r w:rsidRPr="00BF595A">
        <w:rPr>
          <w:rFonts w:hint="eastAsia"/>
          <w:color w:val="FF0000"/>
        </w:rPr>
        <w:t>//</w:t>
      </w:r>
      <w:r w:rsidRPr="00BF595A">
        <w:rPr>
          <w:rFonts w:hint="eastAsia"/>
          <w:color w:val="FF0000"/>
        </w:rPr>
        <w:t>清零</w:t>
      </w:r>
    </w:p>
    <w:p w14:paraId="7959BA2B" w14:textId="77777777" w:rsidR="001E1D7C" w:rsidRPr="00BF595A" w:rsidRDefault="001E1D7C" w:rsidP="00BF595A">
      <w:pPr>
        <w:pStyle w:val="af5"/>
        <w:rPr>
          <w:color w:val="FF0000"/>
        </w:rPr>
      </w:pPr>
      <w:r>
        <w:rPr>
          <w:rFonts w:hint="eastAsia"/>
        </w:rPr>
        <w:t xml:space="preserve">    output wire [13:0]a_to_g,       </w:t>
      </w:r>
      <w:r w:rsidRPr="00BF595A">
        <w:rPr>
          <w:rFonts w:hint="eastAsia"/>
          <w:color w:val="FF0000"/>
        </w:rPr>
        <w:t>//</w:t>
      </w:r>
      <w:r w:rsidRPr="00BF595A">
        <w:rPr>
          <w:rFonts w:hint="eastAsia"/>
          <w:color w:val="FF0000"/>
        </w:rPr>
        <w:t>数码管显示控制</w:t>
      </w:r>
    </w:p>
    <w:p w14:paraId="0247ED0D" w14:textId="77777777" w:rsidR="001E1D7C" w:rsidRDefault="001E1D7C" w:rsidP="00BF595A">
      <w:pPr>
        <w:pStyle w:val="af5"/>
      </w:pPr>
      <w:r>
        <w:t xml:space="preserve">    output wire [7:0]anout,         </w:t>
      </w:r>
    </w:p>
    <w:p w14:paraId="1C5DAEB7" w14:textId="77777777" w:rsidR="001E1D7C" w:rsidRPr="00BF595A" w:rsidRDefault="001E1D7C" w:rsidP="00BF595A">
      <w:pPr>
        <w:pStyle w:val="af5"/>
        <w:rPr>
          <w:color w:val="FF0000"/>
        </w:rPr>
      </w:pPr>
      <w:r>
        <w:rPr>
          <w:rFonts w:hint="eastAsia"/>
        </w:rPr>
        <w:t xml:space="preserve">    input wire customtimeena        </w:t>
      </w:r>
      <w:r w:rsidRPr="00BF595A">
        <w:rPr>
          <w:rFonts w:hint="eastAsia"/>
          <w:color w:val="FF0000"/>
        </w:rPr>
        <w:t>//</w:t>
      </w:r>
      <w:r w:rsidRPr="00BF595A">
        <w:rPr>
          <w:rFonts w:hint="eastAsia"/>
          <w:color w:val="FF0000"/>
        </w:rPr>
        <w:t>周期控制</w:t>
      </w:r>
    </w:p>
    <w:p w14:paraId="510475A7" w14:textId="77777777" w:rsidR="001E1D7C" w:rsidRDefault="001E1D7C" w:rsidP="00BF595A">
      <w:pPr>
        <w:pStyle w:val="af5"/>
      </w:pPr>
      <w:r>
        <w:t>);</w:t>
      </w:r>
    </w:p>
    <w:p w14:paraId="332269FA" w14:textId="77777777" w:rsidR="001E1D7C" w:rsidRDefault="001E1D7C" w:rsidP="00BF595A">
      <w:pPr>
        <w:pStyle w:val="af5"/>
      </w:pPr>
      <w:r>
        <w:t xml:space="preserve">    wire [7:0] led,an,anmid,pwmctrl;</w:t>
      </w:r>
    </w:p>
    <w:p w14:paraId="4A485B49" w14:textId="77777777" w:rsidR="001E1D7C" w:rsidRDefault="001E1D7C" w:rsidP="00BF595A">
      <w:pPr>
        <w:pStyle w:val="af5"/>
      </w:pPr>
      <w:r>
        <w:t xml:space="preserve">    wire [15:0] customtime;</w:t>
      </w:r>
    </w:p>
    <w:p w14:paraId="54E2D397" w14:textId="77777777" w:rsidR="001E1D7C" w:rsidRDefault="001E1D7C" w:rsidP="00BF595A">
      <w:pPr>
        <w:pStyle w:val="af5"/>
      </w:pPr>
      <w:r>
        <w:t xml:space="preserve">    wire secadjout,minadjout,secadjmid,minadjmid,timerstmid,timerstout,xiaodoumaichong;</w:t>
      </w:r>
    </w:p>
    <w:p w14:paraId="1CDC1A0E" w14:textId="77777777" w:rsidR="001E1D7C" w:rsidRDefault="001E1D7C" w:rsidP="00BF595A">
      <w:pPr>
        <w:pStyle w:val="af5"/>
      </w:pPr>
    </w:p>
    <w:p w14:paraId="42E04887" w14:textId="77777777" w:rsidR="001E1D7C" w:rsidRPr="00BF595A" w:rsidRDefault="001E1D7C" w:rsidP="00BF595A">
      <w:pPr>
        <w:pStyle w:val="af5"/>
        <w:rPr>
          <w:color w:val="FF0000"/>
        </w:rPr>
      </w:pPr>
      <w:r w:rsidRPr="00BF595A">
        <w:rPr>
          <w:rFonts w:hint="eastAsia"/>
          <w:color w:val="FF0000"/>
        </w:rPr>
        <w:t>//</w:t>
      </w:r>
      <w:r w:rsidRPr="00BF595A">
        <w:rPr>
          <w:rFonts w:hint="eastAsia"/>
          <w:color w:val="FF0000"/>
        </w:rPr>
        <w:t>创意功能：可以通过</w:t>
      </w:r>
      <w:r w:rsidRPr="00BF595A">
        <w:rPr>
          <w:rFonts w:hint="eastAsia"/>
          <w:color w:val="FF0000"/>
        </w:rPr>
        <w:t>EGO1</w:t>
      </w:r>
      <w:r w:rsidRPr="00BF595A">
        <w:rPr>
          <w:rFonts w:hint="eastAsia"/>
          <w:color w:val="FF0000"/>
        </w:rPr>
        <w:t>自带的</w:t>
      </w:r>
      <w:r w:rsidRPr="00BF595A">
        <w:rPr>
          <w:rFonts w:hint="eastAsia"/>
          <w:color w:val="FF0000"/>
        </w:rPr>
        <w:t>ADC</w:t>
      </w:r>
      <w:r w:rsidRPr="00BF595A">
        <w:rPr>
          <w:rFonts w:hint="eastAsia"/>
          <w:color w:val="FF0000"/>
        </w:rPr>
        <w:t>芯片控制数码管的亮度</w:t>
      </w:r>
    </w:p>
    <w:p w14:paraId="314B3AC9" w14:textId="77777777" w:rsidR="001E1D7C" w:rsidRPr="00BF595A" w:rsidRDefault="001E1D7C" w:rsidP="00BF595A">
      <w:pPr>
        <w:pStyle w:val="af5"/>
        <w:rPr>
          <w:color w:val="FF0000"/>
        </w:rPr>
      </w:pPr>
      <w:r w:rsidRPr="00BF595A">
        <w:rPr>
          <w:rFonts w:hint="eastAsia"/>
          <w:color w:val="FF0000"/>
        </w:rPr>
        <w:t>//</w:t>
      </w:r>
      <w:r w:rsidRPr="00BF595A">
        <w:rPr>
          <w:rFonts w:hint="eastAsia"/>
          <w:color w:val="FF0000"/>
        </w:rPr>
        <w:t>模数转换</w:t>
      </w:r>
      <w:r w:rsidRPr="00BF595A">
        <w:rPr>
          <w:rFonts w:hint="eastAsia"/>
          <w:color w:val="FF0000"/>
        </w:rPr>
        <w:t xml:space="preserve">    </w:t>
      </w:r>
    </w:p>
    <w:p w14:paraId="2E1AFF65" w14:textId="77777777" w:rsidR="001E1D7C" w:rsidRDefault="001E1D7C" w:rsidP="00BF595A">
      <w:pPr>
        <w:pStyle w:val="af5"/>
      </w:pPr>
      <w:r>
        <w:t>XADC_channel(</w:t>
      </w:r>
    </w:p>
    <w:p w14:paraId="5CC49F61" w14:textId="77777777" w:rsidR="001E1D7C" w:rsidRDefault="001E1D7C" w:rsidP="00BF595A">
      <w:pPr>
        <w:pStyle w:val="af5"/>
      </w:pPr>
      <w:r>
        <w:t xml:space="preserve">    .dclk_in(dclk_in),</w:t>
      </w:r>
    </w:p>
    <w:p w14:paraId="7E233655" w14:textId="77777777" w:rsidR="001E1D7C" w:rsidRDefault="001E1D7C" w:rsidP="00BF595A">
      <w:pPr>
        <w:pStyle w:val="af5"/>
      </w:pPr>
      <w:r>
        <w:t xml:space="preserve">    .reset_in(1),</w:t>
      </w:r>
    </w:p>
    <w:p w14:paraId="27E862E0" w14:textId="77777777" w:rsidR="001E1D7C" w:rsidRDefault="001E1D7C" w:rsidP="00BF595A">
      <w:pPr>
        <w:pStyle w:val="af5"/>
      </w:pPr>
      <w:r>
        <w:t xml:space="preserve">    .vauxnl(vauxnl),</w:t>
      </w:r>
    </w:p>
    <w:p w14:paraId="1925F8EE" w14:textId="77777777" w:rsidR="001E1D7C" w:rsidRDefault="001E1D7C" w:rsidP="00BF595A">
      <w:pPr>
        <w:pStyle w:val="af5"/>
      </w:pPr>
      <w:r>
        <w:t xml:space="preserve">    .vauxpl(vauxpl),</w:t>
      </w:r>
    </w:p>
    <w:p w14:paraId="60CB75DC" w14:textId="77777777" w:rsidR="001E1D7C" w:rsidRDefault="001E1D7C" w:rsidP="00BF595A">
      <w:pPr>
        <w:pStyle w:val="af5"/>
      </w:pPr>
      <w:r>
        <w:t xml:space="preserve">    .led(led)</w:t>
      </w:r>
    </w:p>
    <w:p w14:paraId="787569FC" w14:textId="77777777" w:rsidR="001E1D7C" w:rsidRDefault="001E1D7C" w:rsidP="00BF595A">
      <w:pPr>
        <w:pStyle w:val="af5"/>
      </w:pPr>
      <w:r>
        <w:t xml:space="preserve">    );</w:t>
      </w:r>
    </w:p>
    <w:p w14:paraId="4B6FEC6C" w14:textId="77777777" w:rsidR="001E1D7C" w:rsidRDefault="001E1D7C" w:rsidP="00BF595A">
      <w:pPr>
        <w:pStyle w:val="af5"/>
      </w:pPr>
    </w:p>
    <w:p w14:paraId="1FCDB916" w14:textId="77777777" w:rsidR="001E1D7C" w:rsidRDefault="001E1D7C" w:rsidP="00BF595A">
      <w:pPr>
        <w:pStyle w:val="af5"/>
      </w:pPr>
      <w:r>
        <w:rPr>
          <w:rFonts w:hint="eastAsia"/>
        </w:rPr>
        <w:t>//</w:t>
      </w:r>
      <w:r>
        <w:rPr>
          <w:rFonts w:hint="eastAsia"/>
        </w:rPr>
        <w:t>设定</w:t>
      </w:r>
      <w:r>
        <w:rPr>
          <w:rFonts w:hint="eastAsia"/>
        </w:rPr>
        <w:t>PWM</w:t>
      </w:r>
      <w:r>
        <w:rPr>
          <w:rFonts w:hint="eastAsia"/>
        </w:rPr>
        <w:t>周期</w:t>
      </w:r>
      <w:r>
        <w:rPr>
          <w:rFonts w:hint="eastAsia"/>
        </w:rPr>
        <w:t xml:space="preserve">           </w:t>
      </w:r>
    </w:p>
    <w:p w14:paraId="32425044" w14:textId="77777777" w:rsidR="001E1D7C" w:rsidRDefault="001E1D7C" w:rsidP="00BF595A">
      <w:pPr>
        <w:pStyle w:val="af5"/>
      </w:pPr>
      <w:r>
        <w:t>function [7:0] nonlinearrevise(input [7:0] x);</w:t>
      </w:r>
    </w:p>
    <w:p w14:paraId="350E2149" w14:textId="77777777" w:rsidR="001E1D7C" w:rsidRDefault="001E1D7C" w:rsidP="00BF595A">
      <w:pPr>
        <w:pStyle w:val="af5"/>
      </w:pPr>
      <w:r>
        <w:t xml:space="preserve">    nonlinearrevise = x * x / 255;</w:t>
      </w:r>
    </w:p>
    <w:p w14:paraId="7A1FCC86" w14:textId="77777777" w:rsidR="001E1D7C" w:rsidRDefault="001E1D7C" w:rsidP="00BF595A">
      <w:pPr>
        <w:pStyle w:val="af5"/>
      </w:pPr>
      <w:r>
        <w:t>endfunction</w:t>
      </w:r>
    </w:p>
    <w:p w14:paraId="30F63D2C" w14:textId="77777777" w:rsidR="001E1D7C" w:rsidRDefault="001E1D7C" w:rsidP="00BF595A">
      <w:pPr>
        <w:pStyle w:val="af5"/>
      </w:pPr>
    </w:p>
    <w:p w14:paraId="71958AA3" w14:textId="77777777" w:rsidR="001E1D7C" w:rsidRDefault="001E1D7C" w:rsidP="00BF595A">
      <w:pPr>
        <w:pStyle w:val="af5"/>
      </w:pPr>
      <w:r>
        <w:t>assign pwmctrl = nonlinearrevise(led);</w:t>
      </w:r>
    </w:p>
    <w:p w14:paraId="10F47E43" w14:textId="77777777" w:rsidR="001E1D7C" w:rsidRDefault="001E1D7C" w:rsidP="00BF595A">
      <w:pPr>
        <w:pStyle w:val="af5"/>
      </w:pPr>
      <w:r>
        <w:t>genvar i;</w:t>
      </w:r>
    </w:p>
    <w:p w14:paraId="0E9C8B50" w14:textId="77777777" w:rsidR="001E1D7C" w:rsidRDefault="001E1D7C" w:rsidP="00BF595A">
      <w:pPr>
        <w:pStyle w:val="af5"/>
      </w:pPr>
      <w:r>
        <w:t xml:space="preserve">generate </w:t>
      </w:r>
    </w:p>
    <w:p w14:paraId="26992DAB" w14:textId="77777777" w:rsidR="001E1D7C" w:rsidRDefault="001E1D7C" w:rsidP="00BF595A">
      <w:pPr>
        <w:pStyle w:val="af5"/>
      </w:pPr>
      <w:r>
        <w:t xml:space="preserve">    for(i = 0;i &lt; 8;i = i + 1) </w:t>
      </w:r>
    </w:p>
    <w:p w14:paraId="5D79B609" w14:textId="77777777" w:rsidR="001E1D7C" w:rsidRDefault="001E1D7C" w:rsidP="00BF595A">
      <w:pPr>
        <w:pStyle w:val="af5"/>
      </w:pPr>
      <w:r>
        <w:t xml:space="preserve">        begin: ENLOOP</w:t>
      </w:r>
    </w:p>
    <w:p w14:paraId="21496AF6" w14:textId="77777777" w:rsidR="001E1D7C" w:rsidRDefault="001E1D7C" w:rsidP="00BF595A">
      <w:pPr>
        <w:pStyle w:val="af5"/>
      </w:pPr>
      <w:r>
        <w:t xml:space="preserve">            pwmctrl</w:t>
      </w:r>
    </w:p>
    <w:p w14:paraId="1899243B" w14:textId="77777777" w:rsidR="001E1D7C" w:rsidRDefault="001E1D7C" w:rsidP="00BF595A">
      <w:pPr>
        <w:pStyle w:val="af5"/>
      </w:pPr>
      <w:r>
        <w:t xml:space="preserve">            (</w:t>
      </w:r>
    </w:p>
    <w:p w14:paraId="460F9C23" w14:textId="77777777" w:rsidR="001E1D7C" w:rsidRDefault="001E1D7C" w:rsidP="00BF595A">
      <w:pPr>
        <w:pStyle w:val="af5"/>
      </w:pPr>
      <w:r>
        <w:t xml:space="preserve">            .clk(dclk_in),</w:t>
      </w:r>
    </w:p>
    <w:p w14:paraId="5FE5C71A" w14:textId="77777777" w:rsidR="001E1D7C" w:rsidRDefault="001E1D7C" w:rsidP="00BF595A">
      <w:pPr>
        <w:pStyle w:val="af5"/>
      </w:pPr>
      <w:r>
        <w:t xml:space="preserve">            .linein(an[i]),</w:t>
      </w:r>
    </w:p>
    <w:p w14:paraId="0D1408DD" w14:textId="77777777" w:rsidR="001E1D7C" w:rsidRDefault="001E1D7C" w:rsidP="00BF595A">
      <w:pPr>
        <w:pStyle w:val="af5"/>
      </w:pPr>
      <w:r>
        <w:t xml:space="preserve">            .lineout(anmid[i]),</w:t>
      </w:r>
    </w:p>
    <w:p w14:paraId="54A4C6A6" w14:textId="77777777" w:rsidR="001E1D7C" w:rsidRDefault="001E1D7C" w:rsidP="00BF595A">
      <w:pPr>
        <w:pStyle w:val="af5"/>
      </w:pPr>
      <w:r>
        <w:t xml:space="preserve">            .pwmctrl(pwmctrl)</w:t>
      </w:r>
    </w:p>
    <w:p w14:paraId="5065A944" w14:textId="77777777" w:rsidR="001E1D7C" w:rsidRDefault="001E1D7C" w:rsidP="00BF595A">
      <w:pPr>
        <w:pStyle w:val="af5"/>
      </w:pPr>
      <w:r>
        <w:t xml:space="preserve">            );</w:t>
      </w:r>
    </w:p>
    <w:p w14:paraId="671B832C" w14:textId="77777777" w:rsidR="001E1D7C" w:rsidRDefault="001E1D7C" w:rsidP="00BF595A">
      <w:pPr>
        <w:pStyle w:val="af5"/>
      </w:pPr>
      <w:r>
        <w:t xml:space="preserve">        end</w:t>
      </w:r>
    </w:p>
    <w:p w14:paraId="25841749" w14:textId="77777777" w:rsidR="001E1D7C" w:rsidRDefault="001E1D7C" w:rsidP="00BF595A">
      <w:pPr>
        <w:pStyle w:val="af5"/>
      </w:pPr>
      <w:r>
        <w:t>endgenerate</w:t>
      </w:r>
    </w:p>
    <w:p w14:paraId="577E1F5D" w14:textId="77777777" w:rsidR="001E1D7C" w:rsidRDefault="001E1D7C" w:rsidP="00BF595A">
      <w:pPr>
        <w:pStyle w:val="af5"/>
      </w:pPr>
    </w:p>
    <w:p w14:paraId="1C861671" w14:textId="77777777" w:rsidR="001E1D7C" w:rsidRDefault="001E1D7C" w:rsidP="00BF595A">
      <w:pPr>
        <w:pStyle w:val="af5"/>
      </w:pPr>
      <w:r>
        <w:t>assign anout = reset_in?anmid:8'bz;</w:t>
      </w:r>
    </w:p>
    <w:p w14:paraId="5F17B6DB" w14:textId="77777777" w:rsidR="001E1D7C" w:rsidRDefault="001E1D7C" w:rsidP="00BF595A">
      <w:pPr>
        <w:pStyle w:val="af5"/>
      </w:pPr>
    </w:p>
    <w:p w14:paraId="2BCEC62D" w14:textId="77777777" w:rsidR="001E1D7C" w:rsidRPr="00C1508E" w:rsidRDefault="001E1D7C" w:rsidP="00BF595A">
      <w:pPr>
        <w:pStyle w:val="af5"/>
        <w:rPr>
          <w:color w:val="FF0000"/>
        </w:rPr>
      </w:pPr>
      <w:r w:rsidRPr="00C1508E">
        <w:rPr>
          <w:rFonts w:hint="eastAsia"/>
          <w:color w:val="FF0000"/>
        </w:rPr>
        <w:t>//</w:t>
      </w:r>
      <w:r w:rsidRPr="00C1508E">
        <w:rPr>
          <w:rFonts w:hint="eastAsia"/>
          <w:color w:val="FF0000"/>
        </w:rPr>
        <w:t>番茄钟基本功能</w:t>
      </w:r>
      <w:r w:rsidRPr="00C1508E">
        <w:rPr>
          <w:rFonts w:hint="eastAsia"/>
          <w:color w:val="FF0000"/>
        </w:rPr>
        <w:t xml:space="preserve">    </w:t>
      </w:r>
    </w:p>
    <w:p w14:paraId="3695854A" w14:textId="77777777" w:rsidR="001E1D7C" w:rsidRDefault="001E1D7C" w:rsidP="00BF595A">
      <w:pPr>
        <w:pStyle w:val="af5"/>
      </w:pPr>
      <w:r>
        <w:t>tomato_clock(</w:t>
      </w:r>
    </w:p>
    <w:p w14:paraId="212732AA" w14:textId="77777777" w:rsidR="001E1D7C" w:rsidRDefault="001E1D7C" w:rsidP="00BF595A">
      <w:pPr>
        <w:pStyle w:val="af5"/>
      </w:pPr>
      <w:r>
        <w:t xml:space="preserve">    .clk(dclk_in),</w:t>
      </w:r>
    </w:p>
    <w:p w14:paraId="77CF61DF" w14:textId="77777777" w:rsidR="001E1D7C" w:rsidRDefault="001E1D7C" w:rsidP="00BF595A">
      <w:pPr>
        <w:pStyle w:val="af5"/>
      </w:pPr>
      <w:r>
        <w:t xml:space="preserve">    .key1(key1),</w:t>
      </w:r>
    </w:p>
    <w:p w14:paraId="69EA981A" w14:textId="77777777" w:rsidR="001E1D7C" w:rsidRDefault="001E1D7C" w:rsidP="00BF595A">
      <w:pPr>
        <w:pStyle w:val="af5"/>
      </w:pPr>
      <w:r>
        <w:t xml:space="preserve">    .key2(key2 || (customtimeena &amp;&amp; (secadjin || minadjin || timerstin))),</w:t>
      </w:r>
    </w:p>
    <w:p w14:paraId="67DA1375" w14:textId="77777777" w:rsidR="001E1D7C" w:rsidRDefault="001E1D7C" w:rsidP="00BF595A">
      <w:pPr>
        <w:pStyle w:val="af5"/>
      </w:pPr>
      <w:r>
        <w:t xml:space="preserve">    .a_to_g(a_to_g),</w:t>
      </w:r>
    </w:p>
    <w:p w14:paraId="34294C91" w14:textId="77777777" w:rsidR="001E1D7C" w:rsidRDefault="001E1D7C" w:rsidP="00BF595A">
      <w:pPr>
        <w:pStyle w:val="af5"/>
      </w:pPr>
      <w:r>
        <w:t xml:space="preserve">    .an(an),</w:t>
      </w:r>
    </w:p>
    <w:p w14:paraId="2F6B2115" w14:textId="77777777" w:rsidR="001E1D7C" w:rsidRDefault="001E1D7C" w:rsidP="00BF595A">
      <w:pPr>
        <w:pStyle w:val="af5"/>
      </w:pPr>
      <w:r>
        <w:t xml:space="preserve">    .reset_in(reset_in),</w:t>
      </w:r>
    </w:p>
    <w:p w14:paraId="3BE0E444" w14:textId="77777777" w:rsidR="001E1D7C" w:rsidRDefault="001E1D7C" w:rsidP="00BF595A">
      <w:pPr>
        <w:pStyle w:val="af5"/>
      </w:pPr>
      <w:r>
        <w:t xml:space="preserve">    .customtime(customtime),</w:t>
      </w:r>
    </w:p>
    <w:p w14:paraId="3DA1E30A" w14:textId="77777777" w:rsidR="001E1D7C" w:rsidRDefault="001E1D7C" w:rsidP="00BF595A">
      <w:pPr>
        <w:pStyle w:val="af5"/>
      </w:pPr>
      <w:r>
        <w:t xml:space="preserve">    .customtimeena(customtimeena)</w:t>
      </w:r>
    </w:p>
    <w:p w14:paraId="068FC46A" w14:textId="77777777" w:rsidR="001E1D7C" w:rsidRDefault="001E1D7C" w:rsidP="00BF595A">
      <w:pPr>
        <w:pStyle w:val="af5"/>
      </w:pPr>
      <w:r>
        <w:t xml:space="preserve">    );</w:t>
      </w:r>
    </w:p>
    <w:p w14:paraId="546EB873" w14:textId="77777777" w:rsidR="001E1D7C" w:rsidRDefault="001E1D7C" w:rsidP="00BF595A">
      <w:pPr>
        <w:pStyle w:val="af5"/>
      </w:pPr>
    </w:p>
    <w:p w14:paraId="36A6F87B" w14:textId="77777777" w:rsidR="001E1D7C" w:rsidRPr="00C1508E" w:rsidRDefault="001E1D7C" w:rsidP="00BF595A">
      <w:pPr>
        <w:pStyle w:val="af5"/>
        <w:rPr>
          <w:color w:val="FF0000"/>
        </w:rPr>
      </w:pPr>
      <w:r w:rsidRPr="00C1508E">
        <w:rPr>
          <w:rFonts w:hint="eastAsia"/>
          <w:color w:val="FF0000"/>
        </w:rPr>
        <w:t>//</w:t>
      </w:r>
      <w:r w:rsidRPr="00C1508E">
        <w:rPr>
          <w:rFonts w:hint="eastAsia"/>
          <w:color w:val="FF0000"/>
        </w:rPr>
        <w:t>产生秒脉冲</w:t>
      </w:r>
      <w:r w:rsidRPr="00C1508E">
        <w:rPr>
          <w:rFonts w:hint="eastAsia"/>
          <w:color w:val="FF0000"/>
        </w:rPr>
        <w:t xml:space="preserve">    </w:t>
      </w:r>
    </w:p>
    <w:p w14:paraId="3E976552" w14:textId="77777777" w:rsidR="001E1D7C" w:rsidRDefault="001E1D7C" w:rsidP="00BF595A">
      <w:pPr>
        <w:pStyle w:val="af5"/>
      </w:pPr>
      <w:r>
        <w:t>Sec_pule_generator #(.N(100_000))(</w:t>
      </w:r>
    </w:p>
    <w:p w14:paraId="5116BE13" w14:textId="77777777" w:rsidR="001E1D7C" w:rsidRDefault="001E1D7C" w:rsidP="00BF595A">
      <w:pPr>
        <w:pStyle w:val="af5"/>
      </w:pPr>
      <w:r>
        <w:t xml:space="preserve">    .clk(dclk_in),</w:t>
      </w:r>
    </w:p>
    <w:p w14:paraId="7086BD16" w14:textId="77777777" w:rsidR="001E1D7C" w:rsidRDefault="001E1D7C" w:rsidP="00BF595A">
      <w:pPr>
        <w:pStyle w:val="af5"/>
      </w:pPr>
      <w:r>
        <w:t xml:space="preserve">    .sec_pule(xiaodoumaichong)</w:t>
      </w:r>
    </w:p>
    <w:p w14:paraId="7C10DB31" w14:textId="77777777" w:rsidR="001E1D7C" w:rsidRDefault="001E1D7C" w:rsidP="00BF595A">
      <w:pPr>
        <w:pStyle w:val="af5"/>
      </w:pPr>
      <w:r>
        <w:t>);</w:t>
      </w:r>
    </w:p>
    <w:p w14:paraId="2DB5DDB7" w14:textId="77777777" w:rsidR="001E1D7C" w:rsidRPr="00C1508E" w:rsidRDefault="001E1D7C" w:rsidP="00BF595A">
      <w:pPr>
        <w:pStyle w:val="af5"/>
        <w:rPr>
          <w:color w:val="FF0000"/>
        </w:rPr>
      </w:pPr>
    </w:p>
    <w:p w14:paraId="35077326" w14:textId="77777777" w:rsidR="001E1D7C" w:rsidRPr="00C1508E" w:rsidRDefault="001E1D7C" w:rsidP="00BF595A">
      <w:pPr>
        <w:pStyle w:val="af5"/>
        <w:rPr>
          <w:color w:val="FF0000"/>
        </w:rPr>
      </w:pPr>
      <w:r w:rsidRPr="00C1508E">
        <w:rPr>
          <w:rFonts w:hint="eastAsia"/>
          <w:color w:val="FF0000"/>
        </w:rPr>
        <w:t>//</w:t>
      </w:r>
      <w:r w:rsidRPr="00C1508E">
        <w:rPr>
          <w:rFonts w:hint="eastAsia"/>
          <w:color w:val="FF0000"/>
        </w:rPr>
        <w:t>开关消抖</w:t>
      </w:r>
    </w:p>
    <w:p w14:paraId="79D93F16" w14:textId="77777777" w:rsidR="001E1D7C" w:rsidRDefault="001E1D7C" w:rsidP="00BF595A">
      <w:pPr>
        <w:pStyle w:val="af5"/>
      </w:pPr>
      <w:r>
        <w:t>ButtonEdgeDetect (</w:t>
      </w:r>
    </w:p>
    <w:p w14:paraId="1E56175F" w14:textId="77777777" w:rsidR="001E1D7C" w:rsidRDefault="001E1D7C" w:rsidP="00BF595A">
      <w:pPr>
        <w:pStyle w:val="af5"/>
      </w:pPr>
      <w:r>
        <w:t xml:space="preserve">    .i_sig1(secadjin),</w:t>
      </w:r>
    </w:p>
    <w:p w14:paraId="67CB4C09" w14:textId="77777777" w:rsidR="001E1D7C" w:rsidRDefault="001E1D7C" w:rsidP="00BF595A">
      <w:pPr>
        <w:pStyle w:val="af5"/>
      </w:pPr>
      <w:r>
        <w:t xml:space="preserve">    .i_sig2(minadjin),</w:t>
      </w:r>
    </w:p>
    <w:p w14:paraId="7D30DBC5" w14:textId="77777777" w:rsidR="001E1D7C" w:rsidRDefault="001E1D7C" w:rsidP="00BF595A">
      <w:pPr>
        <w:pStyle w:val="af5"/>
      </w:pPr>
      <w:r>
        <w:t xml:space="preserve">    .clk(xiaodoumaichong),</w:t>
      </w:r>
    </w:p>
    <w:p w14:paraId="566C00FD" w14:textId="77777777" w:rsidR="001E1D7C" w:rsidRDefault="001E1D7C" w:rsidP="00BF595A">
      <w:pPr>
        <w:pStyle w:val="af5"/>
      </w:pPr>
      <w:r>
        <w:t xml:space="preserve">    .o_sigflag1_r(secadjmid),</w:t>
      </w:r>
    </w:p>
    <w:p w14:paraId="086EBD75" w14:textId="77777777" w:rsidR="001E1D7C" w:rsidRDefault="001E1D7C" w:rsidP="00BF595A">
      <w:pPr>
        <w:pStyle w:val="af5"/>
      </w:pPr>
      <w:r>
        <w:t xml:space="preserve">    .o_sigflag2_r(minadjmid)</w:t>
      </w:r>
    </w:p>
    <w:p w14:paraId="1B66F94A" w14:textId="77777777" w:rsidR="001E1D7C" w:rsidRDefault="001E1D7C" w:rsidP="00BF595A">
      <w:pPr>
        <w:pStyle w:val="af5"/>
      </w:pPr>
      <w:r>
        <w:t>);</w:t>
      </w:r>
    </w:p>
    <w:p w14:paraId="58763FCF" w14:textId="77777777" w:rsidR="001E1D7C" w:rsidRDefault="001E1D7C" w:rsidP="00BF595A">
      <w:pPr>
        <w:pStyle w:val="af5"/>
      </w:pPr>
    </w:p>
    <w:p w14:paraId="4B7ABD51" w14:textId="77777777" w:rsidR="001E1D7C" w:rsidRPr="00C1508E" w:rsidRDefault="001E1D7C" w:rsidP="00BF595A">
      <w:pPr>
        <w:pStyle w:val="af5"/>
        <w:rPr>
          <w:color w:val="FF0000"/>
        </w:rPr>
      </w:pPr>
      <w:r w:rsidRPr="00C1508E">
        <w:rPr>
          <w:rFonts w:hint="eastAsia"/>
          <w:color w:val="FF0000"/>
        </w:rPr>
        <w:t>//</w:t>
      </w:r>
      <w:r w:rsidRPr="00C1508E">
        <w:rPr>
          <w:rFonts w:hint="eastAsia"/>
          <w:color w:val="FF0000"/>
        </w:rPr>
        <w:t>开关消抖</w:t>
      </w:r>
    </w:p>
    <w:p w14:paraId="3EBDB374" w14:textId="77777777" w:rsidR="001E1D7C" w:rsidRDefault="001E1D7C" w:rsidP="00BF595A">
      <w:pPr>
        <w:pStyle w:val="af5"/>
      </w:pPr>
      <w:r>
        <w:t>ButtonEdgeDetect (</w:t>
      </w:r>
    </w:p>
    <w:p w14:paraId="0E9A399E" w14:textId="77777777" w:rsidR="001E1D7C" w:rsidRDefault="001E1D7C" w:rsidP="00BF595A">
      <w:pPr>
        <w:pStyle w:val="af5"/>
      </w:pPr>
      <w:r>
        <w:t xml:space="preserve">    .i_sig1(timerstin),</w:t>
      </w:r>
    </w:p>
    <w:p w14:paraId="4DA11905" w14:textId="77777777" w:rsidR="001E1D7C" w:rsidRDefault="001E1D7C" w:rsidP="00BF595A">
      <w:pPr>
        <w:pStyle w:val="af5"/>
      </w:pPr>
      <w:r>
        <w:lastRenderedPageBreak/>
        <w:t xml:space="preserve">    .i_sig2(0),</w:t>
      </w:r>
    </w:p>
    <w:p w14:paraId="3849BE9E" w14:textId="77777777" w:rsidR="001E1D7C" w:rsidRDefault="001E1D7C" w:rsidP="00BF595A">
      <w:pPr>
        <w:pStyle w:val="af5"/>
      </w:pPr>
      <w:r>
        <w:t xml:space="preserve">    .clk(xiaodoumaichong),</w:t>
      </w:r>
    </w:p>
    <w:p w14:paraId="00227929" w14:textId="77777777" w:rsidR="001E1D7C" w:rsidRDefault="001E1D7C" w:rsidP="00BF595A">
      <w:pPr>
        <w:pStyle w:val="af5"/>
      </w:pPr>
      <w:r>
        <w:t xml:space="preserve">    .o_sigflag1_r(timerstmid)</w:t>
      </w:r>
    </w:p>
    <w:p w14:paraId="458ED17E" w14:textId="77777777" w:rsidR="001E1D7C" w:rsidRDefault="001E1D7C" w:rsidP="00BF595A">
      <w:pPr>
        <w:pStyle w:val="af5"/>
      </w:pPr>
      <w:r>
        <w:t>);</w:t>
      </w:r>
    </w:p>
    <w:p w14:paraId="1307A013" w14:textId="77777777" w:rsidR="001E1D7C" w:rsidRDefault="001E1D7C" w:rsidP="00BF595A">
      <w:pPr>
        <w:pStyle w:val="af5"/>
      </w:pPr>
    </w:p>
    <w:p w14:paraId="2694BDD7" w14:textId="77777777" w:rsidR="001E1D7C" w:rsidRPr="00C1508E" w:rsidRDefault="001E1D7C" w:rsidP="00BF595A">
      <w:pPr>
        <w:pStyle w:val="af5"/>
        <w:rPr>
          <w:color w:val="FF0000"/>
        </w:rPr>
      </w:pPr>
      <w:r w:rsidRPr="00C1508E">
        <w:rPr>
          <w:rFonts w:hint="eastAsia"/>
          <w:color w:val="FF0000"/>
        </w:rPr>
        <w:t>//</w:t>
      </w:r>
      <w:r w:rsidRPr="00C1508E">
        <w:rPr>
          <w:rFonts w:hint="eastAsia"/>
          <w:color w:val="FF0000"/>
        </w:rPr>
        <w:t>分钟显示</w:t>
      </w:r>
    </w:p>
    <w:p w14:paraId="334398C7" w14:textId="77777777" w:rsidR="001E1D7C" w:rsidRDefault="001E1D7C" w:rsidP="00BF595A">
      <w:pPr>
        <w:pStyle w:val="af5"/>
      </w:pPr>
      <w:r>
        <w:t>differenciator min(</w:t>
      </w:r>
    </w:p>
    <w:p w14:paraId="4348E28F" w14:textId="77777777" w:rsidR="001E1D7C" w:rsidRDefault="001E1D7C" w:rsidP="00BF595A">
      <w:pPr>
        <w:pStyle w:val="af5"/>
      </w:pPr>
      <w:r>
        <w:t xml:space="preserve">    .clk(dclk_in),</w:t>
      </w:r>
    </w:p>
    <w:p w14:paraId="5E2860BD" w14:textId="77777777" w:rsidR="001E1D7C" w:rsidRDefault="001E1D7C" w:rsidP="00BF595A">
      <w:pPr>
        <w:pStyle w:val="af5"/>
      </w:pPr>
      <w:r>
        <w:t xml:space="preserve">    .NumIn(minadjmid),</w:t>
      </w:r>
    </w:p>
    <w:p w14:paraId="4E1415DD" w14:textId="77777777" w:rsidR="001E1D7C" w:rsidRDefault="001E1D7C" w:rsidP="00BF595A">
      <w:pPr>
        <w:pStyle w:val="af5"/>
      </w:pPr>
      <w:r>
        <w:t xml:space="preserve">    .NumOut(minadjout)</w:t>
      </w:r>
    </w:p>
    <w:p w14:paraId="7397AC01" w14:textId="77777777" w:rsidR="001E1D7C" w:rsidRDefault="001E1D7C" w:rsidP="00BF595A">
      <w:pPr>
        <w:pStyle w:val="af5"/>
      </w:pPr>
      <w:r>
        <w:t xml:space="preserve">    );</w:t>
      </w:r>
    </w:p>
    <w:p w14:paraId="1CAE91B6" w14:textId="77777777" w:rsidR="001E1D7C" w:rsidRDefault="001E1D7C" w:rsidP="00BF595A">
      <w:pPr>
        <w:pStyle w:val="af5"/>
      </w:pPr>
    </w:p>
    <w:p w14:paraId="7018A398" w14:textId="77777777" w:rsidR="001E1D7C" w:rsidRPr="00C1508E" w:rsidRDefault="001E1D7C" w:rsidP="00BF595A">
      <w:pPr>
        <w:pStyle w:val="af5"/>
        <w:rPr>
          <w:color w:val="FF0000"/>
        </w:rPr>
      </w:pPr>
      <w:r w:rsidRPr="00C1508E">
        <w:rPr>
          <w:rFonts w:hint="eastAsia"/>
          <w:color w:val="FF0000"/>
        </w:rPr>
        <w:t>//</w:t>
      </w:r>
      <w:r w:rsidRPr="00C1508E">
        <w:rPr>
          <w:rFonts w:hint="eastAsia"/>
          <w:color w:val="FF0000"/>
        </w:rPr>
        <w:t>秒显示</w:t>
      </w:r>
      <w:r w:rsidRPr="00C1508E">
        <w:rPr>
          <w:rFonts w:hint="eastAsia"/>
          <w:color w:val="FF0000"/>
        </w:rPr>
        <w:t xml:space="preserve">    </w:t>
      </w:r>
    </w:p>
    <w:p w14:paraId="7C48EC0F" w14:textId="77777777" w:rsidR="001E1D7C" w:rsidRDefault="001E1D7C" w:rsidP="00BF595A">
      <w:pPr>
        <w:pStyle w:val="af5"/>
      </w:pPr>
      <w:r>
        <w:t>differenciator sec(</w:t>
      </w:r>
    </w:p>
    <w:p w14:paraId="149506BE" w14:textId="77777777" w:rsidR="001E1D7C" w:rsidRDefault="001E1D7C" w:rsidP="00BF595A">
      <w:pPr>
        <w:pStyle w:val="af5"/>
      </w:pPr>
      <w:r>
        <w:t xml:space="preserve">    .clk(dclk_in),</w:t>
      </w:r>
    </w:p>
    <w:p w14:paraId="34307447" w14:textId="77777777" w:rsidR="001E1D7C" w:rsidRDefault="001E1D7C" w:rsidP="00BF595A">
      <w:pPr>
        <w:pStyle w:val="af5"/>
      </w:pPr>
      <w:r>
        <w:t xml:space="preserve">    .NumIn(secadjmid),</w:t>
      </w:r>
    </w:p>
    <w:p w14:paraId="41E985AF" w14:textId="77777777" w:rsidR="001E1D7C" w:rsidRDefault="001E1D7C" w:rsidP="00BF595A">
      <w:pPr>
        <w:pStyle w:val="af5"/>
      </w:pPr>
      <w:r>
        <w:t xml:space="preserve">    .NumOut(secadjout)</w:t>
      </w:r>
    </w:p>
    <w:p w14:paraId="36BA65C3" w14:textId="77777777" w:rsidR="001E1D7C" w:rsidRDefault="001E1D7C" w:rsidP="00BF595A">
      <w:pPr>
        <w:pStyle w:val="af5"/>
      </w:pPr>
      <w:r>
        <w:t xml:space="preserve">    );</w:t>
      </w:r>
    </w:p>
    <w:p w14:paraId="27DEC5DB" w14:textId="77777777" w:rsidR="001E1D7C" w:rsidRDefault="001E1D7C" w:rsidP="00BF595A">
      <w:pPr>
        <w:pStyle w:val="af5"/>
      </w:pPr>
    </w:p>
    <w:p w14:paraId="28591822" w14:textId="77777777" w:rsidR="001E1D7C" w:rsidRPr="00C1508E" w:rsidRDefault="001E1D7C" w:rsidP="00BF595A">
      <w:pPr>
        <w:pStyle w:val="af5"/>
        <w:rPr>
          <w:color w:val="FF0000"/>
        </w:rPr>
      </w:pPr>
      <w:r w:rsidRPr="00C1508E">
        <w:rPr>
          <w:rFonts w:hint="eastAsia"/>
          <w:color w:val="FF0000"/>
        </w:rPr>
        <w:t>//</w:t>
      </w:r>
      <w:r w:rsidRPr="00C1508E">
        <w:rPr>
          <w:rFonts w:hint="eastAsia"/>
          <w:color w:val="FF0000"/>
        </w:rPr>
        <w:t>周期显示</w:t>
      </w:r>
      <w:r w:rsidRPr="00C1508E">
        <w:rPr>
          <w:rFonts w:hint="eastAsia"/>
          <w:color w:val="FF0000"/>
        </w:rPr>
        <w:t xml:space="preserve">    </w:t>
      </w:r>
    </w:p>
    <w:p w14:paraId="7CFFA551" w14:textId="77777777" w:rsidR="001E1D7C" w:rsidRDefault="001E1D7C" w:rsidP="00BF595A">
      <w:pPr>
        <w:pStyle w:val="af5"/>
      </w:pPr>
      <w:r>
        <w:t>differenciator timerst(</w:t>
      </w:r>
    </w:p>
    <w:p w14:paraId="767613E0" w14:textId="77777777" w:rsidR="001E1D7C" w:rsidRDefault="001E1D7C" w:rsidP="00BF595A">
      <w:pPr>
        <w:pStyle w:val="af5"/>
      </w:pPr>
      <w:r>
        <w:t xml:space="preserve">    .clk(dclk_in),</w:t>
      </w:r>
    </w:p>
    <w:p w14:paraId="2AE57788" w14:textId="77777777" w:rsidR="001E1D7C" w:rsidRDefault="001E1D7C" w:rsidP="00BF595A">
      <w:pPr>
        <w:pStyle w:val="af5"/>
      </w:pPr>
      <w:r>
        <w:t xml:space="preserve">    .NumIn(timerstmid),</w:t>
      </w:r>
    </w:p>
    <w:p w14:paraId="40275953" w14:textId="77777777" w:rsidR="001E1D7C" w:rsidRDefault="001E1D7C" w:rsidP="00BF595A">
      <w:pPr>
        <w:pStyle w:val="af5"/>
      </w:pPr>
      <w:r>
        <w:t xml:space="preserve">    .NumOut(timerstout)</w:t>
      </w:r>
    </w:p>
    <w:p w14:paraId="409A927B" w14:textId="77777777" w:rsidR="001E1D7C" w:rsidRDefault="001E1D7C" w:rsidP="00BF595A">
      <w:pPr>
        <w:pStyle w:val="af5"/>
      </w:pPr>
      <w:r>
        <w:t xml:space="preserve">    );</w:t>
      </w:r>
    </w:p>
    <w:p w14:paraId="04F23D8C" w14:textId="77777777" w:rsidR="001E1D7C" w:rsidRDefault="001E1D7C" w:rsidP="00BF595A">
      <w:pPr>
        <w:pStyle w:val="af5"/>
      </w:pPr>
    </w:p>
    <w:p w14:paraId="5C2FD490" w14:textId="77777777" w:rsidR="001E1D7C" w:rsidRPr="00C1508E" w:rsidRDefault="001E1D7C" w:rsidP="00BF595A">
      <w:pPr>
        <w:pStyle w:val="af5"/>
        <w:rPr>
          <w:color w:val="FF0000"/>
        </w:rPr>
      </w:pPr>
      <w:r w:rsidRPr="00C1508E">
        <w:rPr>
          <w:rFonts w:hint="eastAsia"/>
          <w:color w:val="FF0000"/>
        </w:rPr>
        <w:t>//</w:t>
      </w:r>
      <w:r w:rsidRPr="00C1508E">
        <w:rPr>
          <w:rFonts w:hint="eastAsia"/>
          <w:color w:val="FF0000"/>
        </w:rPr>
        <w:t>按键调节时间</w:t>
      </w:r>
    </w:p>
    <w:p w14:paraId="31FA74B3" w14:textId="77777777" w:rsidR="001E1D7C" w:rsidRDefault="001E1D7C" w:rsidP="00BF595A">
      <w:pPr>
        <w:pStyle w:val="af5"/>
      </w:pPr>
      <w:r>
        <w:t>pressadjuster(</w:t>
      </w:r>
    </w:p>
    <w:p w14:paraId="705BCF71" w14:textId="77777777" w:rsidR="001E1D7C" w:rsidRDefault="001E1D7C" w:rsidP="00BF595A">
      <w:pPr>
        <w:pStyle w:val="af5"/>
      </w:pPr>
      <w:r>
        <w:t xml:space="preserve">    .minadj(minadjout),</w:t>
      </w:r>
    </w:p>
    <w:p w14:paraId="0D3208C8" w14:textId="77777777" w:rsidR="001E1D7C" w:rsidRDefault="001E1D7C" w:rsidP="00BF595A">
      <w:pPr>
        <w:pStyle w:val="af5"/>
      </w:pPr>
      <w:r>
        <w:t xml:space="preserve">    .secadj(secadjout),</w:t>
      </w:r>
    </w:p>
    <w:p w14:paraId="53879554" w14:textId="77777777" w:rsidR="001E1D7C" w:rsidRDefault="001E1D7C" w:rsidP="00BF595A">
      <w:pPr>
        <w:pStyle w:val="af5"/>
      </w:pPr>
      <w:r>
        <w:t xml:space="preserve">    .timerst(timerstout),</w:t>
      </w:r>
    </w:p>
    <w:p w14:paraId="1378ABF5" w14:textId="77777777" w:rsidR="001E1D7C" w:rsidRDefault="001E1D7C" w:rsidP="00BF595A">
      <w:pPr>
        <w:pStyle w:val="af5"/>
      </w:pPr>
      <w:r>
        <w:t xml:space="preserve">    .en(reset_in),</w:t>
      </w:r>
    </w:p>
    <w:p w14:paraId="176993D3" w14:textId="77777777" w:rsidR="001E1D7C" w:rsidRDefault="001E1D7C" w:rsidP="00BF595A">
      <w:pPr>
        <w:pStyle w:val="af5"/>
      </w:pPr>
      <w:r>
        <w:t xml:space="preserve">    .clk(dclk_in),</w:t>
      </w:r>
    </w:p>
    <w:p w14:paraId="4858B382" w14:textId="77777777" w:rsidR="001E1D7C" w:rsidRDefault="001E1D7C" w:rsidP="00BF595A">
      <w:pPr>
        <w:pStyle w:val="af5"/>
      </w:pPr>
      <w:r>
        <w:t xml:space="preserve">    .numout(customtime)</w:t>
      </w:r>
    </w:p>
    <w:p w14:paraId="0DEB625D" w14:textId="77777777" w:rsidR="001E1D7C" w:rsidRDefault="001E1D7C" w:rsidP="00BF595A">
      <w:pPr>
        <w:pStyle w:val="af5"/>
      </w:pPr>
      <w:r>
        <w:t xml:space="preserve">    );</w:t>
      </w:r>
    </w:p>
    <w:p w14:paraId="1A293EFD" w14:textId="77777777" w:rsidR="001E1D7C" w:rsidRDefault="001E1D7C" w:rsidP="00BF595A">
      <w:pPr>
        <w:pStyle w:val="af5"/>
      </w:pPr>
      <w:r>
        <w:t xml:space="preserve">    </w:t>
      </w:r>
    </w:p>
    <w:p w14:paraId="0F9426DE" w14:textId="745F81A6" w:rsidR="001E1D7C" w:rsidRDefault="001E1D7C" w:rsidP="00BF595A">
      <w:pPr>
        <w:pStyle w:val="af5"/>
      </w:pPr>
      <w:r>
        <w:rPr>
          <w:rFonts w:hint="eastAsia"/>
        </w:rPr>
        <w:t>e</w:t>
      </w:r>
      <w:r>
        <w:t>ndmodule</w:t>
      </w:r>
    </w:p>
    <w:p w14:paraId="538C55E4" w14:textId="6B2A3B59" w:rsidR="001E1D7C" w:rsidRDefault="00F63860" w:rsidP="00647C82">
      <w:pPr>
        <w:pStyle w:val="3"/>
      </w:pPr>
      <w:bookmarkStart w:id="98" w:name="_Toc57972652"/>
      <w:r>
        <w:rPr>
          <w:rFonts w:hint="eastAsia"/>
        </w:rPr>
        <w:t>模数转换顶层模块</w:t>
      </w:r>
      <w:r w:rsidR="000522AC">
        <w:rPr>
          <w:rFonts w:hint="eastAsia"/>
        </w:rPr>
        <w:t>X</w:t>
      </w:r>
      <w:r w:rsidR="000522AC">
        <w:t>ADC_channel</w:t>
      </w:r>
      <w:bookmarkEnd w:id="98"/>
    </w:p>
    <w:p w14:paraId="60FE2E02" w14:textId="2A592482" w:rsidR="000522AC" w:rsidRDefault="000522AC" w:rsidP="00C1508E">
      <w:pPr>
        <w:pStyle w:val="af5"/>
      </w:pPr>
      <w:r>
        <w:t>`timescale 1ns / 1ps</w:t>
      </w:r>
    </w:p>
    <w:p w14:paraId="38DA5164" w14:textId="00808DFE" w:rsidR="00B44FA6" w:rsidRPr="00B44FA6" w:rsidRDefault="00B44FA6" w:rsidP="00C1508E">
      <w:pPr>
        <w:pStyle w:val="af5"/>
        <w:rPr>
          <w:color w:val="FF0000"/>
        </w:rPr>
      </w:pPr>
      <w:r>
        <w:rPr>
          <w:color w:val="FF0000"/>
        </w:rPr>
        <w:t>//</w:t>
      </w:r>
      <w:r>
        <w:rPr>
          <w:rFonts w:hint="eastAsia"/>
          <w:color w:val="FF0000"/>
        </w:rPr>
        <w:t>数码管亮度调节</w:t>
      </w:r>
    </w:p>
    <w:p w14:paraId="1237E26A" w14:textId="77777777" w:rsidR="000522AC" w:rsidRDefault="000522AC" w:rsidP="00C1508E">
      <w:pPr>
        <w:pStyle w:val="af5"/>
      </w:pPr>
      <w:r>
        <w:t>module XADC_channel(</w:t>
      </w:r>
    </w:p>
    <w:p w14:paraId="04F5AE44" w14:textId="77777777" w:rsidR="000522AC" w:rsidRDefault="000522AC" w:rsidP="00C1508E">
      <w:pPr>
        <w:pStyle w:val="af5"/>
      </w:pPr>
      <w:r>
        <w:t xml:space="preserve">    input dclk_in,</w:t>
      </w:r>
    </w:p>
    <w:p w14:paraId="602B0B31" w14:textId="77777777" w:rsidR="000522AC" w:rsidRDefault="000522AC" w:rsidP="00C1508E">
      <w:pPr>
        <w:pStyle w:val="af5"/>
      </w:pPr>
      <w:r>
        <w:t xml:space="preserve">    input reset_in,</w:t>
      </w:r>
    </w:p>
    <w:p w14:paraId="6E59423F" w14:textId="77777777" w:rsidR="000522AC" w:rsidRDefault="000522AC" w:rsidP="00C1508E">
      <w:pPr>
        <w:pStyle w:val="af5"/>
      </w:pPr>
      <w:r>
        <w:t xml:space="preserve">    input vauxpl,vauxnl,</w:t>
      </w:r>
    </w:p>
    <w:p w14:paraId="714F56DB" w14:textId="77777777" w:rsidR="000522AC" w:rsidRDefault="000522AC" w:rsidP="00C1508E">
      <w:pPr>
        <w:pStyle w:val="af5"/>
      </w:pPr>
      <w:r>
        <w:t xml:space="preserve">    output [7:0]led</w:t>
      </w:r>
    </w:p>
    <w:p w14:paraId="0BC40606" w14:textId="77777777" w:rsidR="000522AC" w:rsidRDefault="000522AC" w:rsidP="00C1508E">
      <w:pPr>
        <w:pStyle w:val="af5"/>
      </w:pPr>
      <w:r>
        <w:t xml:space="preserve">    );</w:t>
      </w:r>
    </w:p>
    <w:p w14:paraId="7A27CE65" w14:textId="77777777" w:rsidR="000522AC" w:rsidRDefault="000522AC" w:rsidP="00C1508E">
      <w:pPr>
        <w:pStyle w:val="af5"/>
      </w:pPr>
      <w:r>
        <w:t>wire [15:0] do_out;</w:t>
      </w:r>
    </w:p>
    <w:p w14:paraId="6425FE10" w14:textId="77777777" w:rsidR="000522AC" w:rsidRDefault="000522AC" w:rsidP="00C1508E">
      <w:pPr>
        <w:pStyle w:val="af5"/>
      </w:pPr>
      <w:r>
        <w:lastRenderedPageBreak/>
        <w:t>wire drdy_out;</w:t>
      </w:r>
    </w:p>
    <w:p w14:paraId="209091F1" w14:textId="77777777" w:rsidR="000522AC" w:rsidRDefault="000522AC" w:rsidP="00C1508E">
      <w:pPr>
        <w:pStyle w:val="af5"/>
      </w:pPr>
      <w:r>
        <w:t>wire eoc_out;</w:t>
      </w:r>
    </w:p>
    <w:p w14:paraId="653B9421" w14:textId="77777777" w:rsidR="000522AC" w:rsidRDefault="000522AC" w:rsidP="00C1508E">
      <w:pPr>
        <w:pStyle w:val="af5"/>
      </w:pPr>
    </w:p>
    <w:p w14:paraId="39AE9E10" w14:textId="77777777" w:rsidR="000522AC" w:rsidRDefault="000522AC" w:rsidP="00C1508E">
      <w:pPr>
        <w:pStyle w:val="af5"/>
      </w:pPr>
      <w:r>
        <w:t>xadc_wiz_0 U1 (</w:t>
      </w:r>
    </w:p>
    <w:p w14:paraId="7AF2B11D" w14:textId="77777777" w:rsidR="000522AC" w:rsidRDefault="000522AC" w:rsidP="00C1508E">
      <w:pPr>
        <w:pStyle w:val="af5"/>
      </w:pPr>
      <w:r>
        <w:t xml:space="preserve">  .di_in(16'b0),              </w:t>
      </w:r>
    </w:p>
    <w:p w14:paraId="4B81958D" w14:textId="77777777" w:rsidR="000522AC" w:rsidRDefault="000522AC" w:rsidP="00C1508E">
      <w:pPr>
        <w:pStyle w:val="af5"/>
      </w:pPr>
      <w:r>
        <w:t xml:space="preserve">  .daddr_in(7'h11),        </w:t>
      </w:r>
    </w:p>
    <w:p w14:paraId="45533157" w14:textId="77777777" w:rsidR="000522AC" w:rsidRDefault="000522AC" w:rsidP="00C1508E">
      <w:pPr>
        <w:pStyle w:val="af5"/>
      </w:pPr>
      <w:r>
        <w:t xml:space="preserve">  .den_in(eoc_out),            </w:t>
      </w:r>
    </w:p>
    <w:p w14:paraId="2398BEC2" w14:textId="77777777" w:rsidR="000522AC" w:rsidRDefault="000522AC" w:rsidP="00C1508E">
      <w:pPr>
        <w:pStyle w:val="af5"/>
      </w:pPr>
      <w:r>
        <w:t xml:space="preserve">  .dwe_in(1'b0),            </w:t>
      </w:r>
    </w:p>
    <w:p w14:paraId="35DADE63" w14:textId="77777777" w:rsidR="000522AC" w:rsidRDefault="000522AC" w:rsidP="00C1508E">
      <w:pPr>
        <w:pStyle w:val="af5"/>
      </w:pPr>
      <w:r>
        <w:t xml:space="preserve">  .drdy_out(drdy_out),        </w:t>
      </w:r>
    </w:p>
    <w:p w14:paraId="28924180" w14:textId="77777777" w:rsidR="000522AC" w:rsidRDefault="000522AC" w:rsidP="00C1508E">
      <w:pPr>
        <w:pStyle w:val="af5"/>
      </w:pPr>
      <w:r>
        <w:t xml:space="preserve">  .do_out(do_out),            </w:t>
      </w:r>
    </w:p>
    <w:p w14:paraId="0DE7948F" w14:textId="77777777" w:rsidR="000522AC" w:rsidRDefault="000522AC" w:rsidP="00C1508E">
      <w:pPr>
        <w:pStyle w:val="af5"/>
      </w:pPr>
      <w:r>
        <w:t xml:space="preserve">  .dclk_in(dclk_in),          </w:t>
      </w:r>
    </w:p>
    <w:p w14:paraId="083AE940" w14:textId="77777777" w:rsidR="000522AC" w:rsidRDefault="000522AC" w:rsidP="00C1508E">
      <w:pPr>
        <w:pStyle w:val="af5"/>
      </w:pPr>
      <w:r>
        <w:t xml:space="preserve">  .reset_in(~reset_in),        </w:t>
      </w:r>
    </w:p>
    <w:p w14:paraId="5712F1AC" w14:textId="77777777" w:rsidR="000522AC" w:rsidRDefault="000522AC" w:rsidP="00C1508E">
      <w:pPr>
        <w:pStyle w:val="af5"/>
      </w:pPr>
      <w:r>
        <w:t xml:space="preserve">  .vp_in(),              </w:t>
      </w:r>
    </w:p>
    <w:p w14:paraId="0CCE40E2" w14:textId="77777777" w:rsidR="000522AC" w:rsidRDefault="000522AC" w:rsidP="00C1508E">
      <w:pPr>
        <w:pStyle w:val="af5"/>
      </w:pPr>
      <w:r>
        <w:t xml:space="preserve">  .vn_in(),             </w:t>
      </w:r>
    </w:p>
    <w:p w14:paraId="5F9BD912" w14:textId="77777777" w:rsidR="000522AC" w:rsidRDefault="000522AC" w:rsidP="00C1508E">
      <w:pPr>
        <w:pStyle w:val="af5"/>
      </w:pPr>
      <w:r>
        <w:t xml:space="preserve">  .vauxp1(vauxpl),            </w:t>
      </w:r>
    </w:p>
    <w:p w14:paraId="78E35F80" w14:textId="77777777" w:rsidR="000522AC" w:rsidRDefault="000522AC" w:rsidP="00C1508E">
      <w:pPr>
        <w:pStyle w:val="af5"/>
      </w:pPr>
      <w:r>
        <w:t xml:space="preserve">  .vauxn1(vauxnl),            </w:t>
      </w:r>
    </w:p>
    <w:p w14:paraId="45D3BB25" w14:textId="77777777" w:rsidR="000522AC" w:rsidRDefault="000522AC" w:rsidP="00C1508E">
      <w:pPr>
        <w:pStyle w:val="af5"/>
      </w:pPr>
      <w:r>
        <w:t xml:space="preserve">  .channel_out(),  </w:t>
      </w:r>
    </w:p>
    <w:p w14:paraId="66BF47D7" w14:textId="77777777" w:rsidR="000522AC" w:rsidRDefault="000522AC" w:rsidP="00C1508E">
      <w:pPr>
        <w:pStyle w:val="af5"/>
      </w:pPr>
      <w:r>
        <w:t xml:space="preserve">  .eoc_out(eoc_out),         </w:t>
      </w:r>
    </w:p>
    <w:p w14:paraId="5333F54C" w14:textId="77777777" w:rsidR="000522AC" w:rsidRDefault="000522AC" w:rsidP="00C1508E">
      <w:pPr>
        <w:pStyle w:val="af5"/>
      </w:pPr>
      <w:r>
        <w:t xml:space="preserve">  .alarm_out(),     </w:t>
      </w:r>
    </w:p>
    <w:p w14:paraId="0B56378F" w14:textId="77777777" w:rsidR="000522AC" w:rsidRDefault="000522AC" w:rsidP="00C1508E">
      <w:pPr>
        <w:pStyle w:val="af5"/>
      </w:pPr>
      <w:r>
        <w:t xml:space="preserve">  .eos_out(),         </w:t>
      </w:r>
    </w:p>
    <w:p w14:paraId="059E1F5A" w14:textId="77777777" w:rsidR="000522AC" w:rsidRDefault="000522AC" w:rsidP="00C1508E">
      <w:pPr>
        <w:pStyle w:val="af5"/>
      </w:pPr>
      <w:r>
        <w:t xml:space="preserve">  .busy_out()        </w:t>
      </w:r>
    </w:p>
    <w:p w14:paraId="1E256E3A" w14:textId="77777777" w:rsidR="000522AC" w:rsidRDefault="000522AC" w:rsidP="00C1508E">
      <w:pPr>
        <w:pStyle w:val="af5"/>
      </w:pPr>
      <w:r>
        <w:t xml:space="preserve">); </w:t>
      </w:r>
    </w:p>
    <w:p w14:paraId="1D027932" w14:textId="77777777" w:rsidR="000522AC" w:rsidRDefault="000522AC" w:rsidP="00C1508E">
      <w:pPr>
        <w:pStyle w:val="af5"/>
      </w:pPr>
    </w:p>
    <w:p w14:paraId="02F029A4" w14:textId="77777777" w:rsidR="000522AC" w:rsidRDefault="000522AC" w:rsidP="00C1508E">
      <w:pPr>
        <w:pStyle w:val="af5"/>
      </w:pPr>
      <w:r>
        <w:t>read U2(</w:t>
      </w:r>
    </w:p>
    <w:p w14:paraId="527A2E13" w14:textId="77777777" w:rsidR="000522AC" w:rsidRDefault="000522AC" w:rsidP="00C1508E">
      <w:pPr>
        <w:pStyle w:val="af5"/>
      </w:pPr>
      <w:r>
        <w:t xml:space="preserve">  .clk(dclk_in),</w:t>
      </w:r>
    </w:p>
    <w:p w14:paraId="34468345" w14:textId="77777777" w:rsidR="000522AC" w:rsidRDefault="000522AC" w:rsidP="00C1508E">
      <w:pPr>
        <w:pStyle w:val="af5"/>
      </w:pPr>
      <w:r>
        <w:t xml:space="preserve">  .rst(~reset_in),</w:t>
      </w:r>
    </w:p>
    <w:p w14:paraId="1026BBEC" w14:textId="77777777" w:rsidR="000522AC" w:rsidRDefault="000522AC" w:rsidP="00C1508E">
      <w:pPr>
        <w:pStyle w:val="af5"/>
      </w:pPr>
      <w:r>
        <w:t xml:space="preserve">  .drdy_out(drdy_out),        </w:t>
      </w:r>
    </w:p>
    <w:p w14:paraId="3903F5A5" w14:textId="77777777" w:rsidR="000522AC" w:rsidRDefault="000522AC" w:rsidP="00C1508E">
      <w:pPr>
        <w:pStyle w:val="af5"/>
      </w:pPr>
      <w:r>
        <w:t xml:space="preserve">  .do_out(do_out),  </w:t>
      </w:r>
    </w:p>
    <w:p w14:paraId="67F39B86" w14:textId="77777777" w:rsidR="000522AC" w:rsidRDefault="000522AC" w:rsidP="00C1508E">
      <w:pPr>
        <w:pStyle w:val="af5"/>
      </w:pPr>
      <w:r>
        <w:t xml:space="preserve">  .led(led)          </w:t>
      </w:r>
    </w:p>
    <w:p w14:paraId="07A242B1" w14:textId="77777777" w:rsidR="000522AC" w:rsidRDefault="000522AC" w:rsidP="00C1508E">
      <w:pPr>
        <w:pStyle w:val="af5"/>
      </w:pPr>
      <w:r>
        <w:t xml:space="preserve">    );  </w:t>
      </w:r>
    </w:p>
    <w:p w14:paraId="5BA59D7A" w14:textId="1179C626" w:rsidR="000522AC" w:rsidRDefault="000522AC" w:rsidP="00C1508E">
      <w:pPr>
        <w:pStyle w:val="af5"/>
      </w:pPr>
      <w:r>
        <w:t>endmodule</w:t>
      </w:r>
    </w:p>
    <w:p w14:paraId="376F672A" w14:textId="369BBE46" w:rsidR="008C1AE1" w:rsidRDefault="00D97390" w:rsidP="00647C82">
      <w:pPr>
        <w:pStyle w:val="3"/>
      </w:pPr>
      <w:bookmarkStart w:id="99" w:name="_Toc57972653"/>
      <w:r>
        <w:rPr>
          <w:rFonts w:hint="eastAsia"/>
        </w:rPr>
        <w:t>模拟信号读取模块</w:t>
      </w:r>
      <w:r>
        <w:t>r</w:t>
      </w:r>
      <w:r w:rsidR="008C1AE1">
        <w:t>ead</w:t>
      </w:r>
      <w:bookmarkEnd w:id="99"/>
    </w:p>
    <w:p w14:paraId="48EE48BB" w14:textId="77777777" w:rsidR="008C1AE1" w:rsidRDefault="008C1AE1" w:rsidP="00B44FA6">
      <w:pPr>
        <w:pStyle w:val="af5"/>
      </w:pPr>
      <w:r>
        <w:t>`timescale 1ns / 1ps</w:t>
      </w:r>
    </w:p>
    <w:p w14:paraId="78691C99" w14:textId="77777777" w:rsidR="008C1AE1" w:rsidRDefault="008C1AE1" w:rsidP="00B44FA6">
      <w:pPr>
        <w:pStyle w:val="af5"/>
      </w:pPr>
      <w:r>
        <w:t>module read(</w:t>
      </w:r>
    </w:p>
    <w:p w14:paraId="737B24A5" w14:textId="77777777" w:rsidR="008C1AE1" w:rsidRDefault="008C1AE1" w:rsidP="00B44FA6">
      <w:pPr>
        <w:pStyle w:val="af5"/>
      </w:pPr>
      <w:r>
        <w:t xml:space="preserve">    input clk,</w:t>
      </w:r>
    </w:p>
    <w:p w14:paraId="5639D2F0" w14:textId="77777777" w:rsidR="008C1AE1" w:rsidRDefault="008C1AE1" w:rsidP="00B44FA6">
      <w:pPr>
        <w:pStyle w:val="af5"/>
      </w:pPr>
      <w:r>
        <w:t xml:space="preserve">    input rst,</w:t>
      </w:r>
    </w:p>
    <w:p w14:paraId="035E2AEA" w14:textId="77777777" w:rsidR="008C1AE1" w:rsidRDefault="008C1AE1" w:rsidP="00B44FA6">
      <w:pPr>
        <w:pStyle w:val="af5"/>
      </w:pPr>
      <w:r>
        <w:t xml:space="preserve">    input [15:0]do_out,</w:t>
      </w:r>
    </w:p>
    <w:p w14:paraId="4EA111CC" w14:textId="77777777" w:rsidR="008C1AE1" w:rsidRDefault="008C1AE1" w:rsidP="00B44FA6">
      <w:pPr>
        <w:pStyle w:val="af5"/>
      </w:pPr>
      <w:r>
        <w:t xml:space="preserve">    input drdy_out,</w:t>
      </w:r>
    </w:p>
    <w:p w14:paraId="1434A132" w14:textId="77777777" w:rsidR="008C1AE1" w:rsidRDefault="008C1AE1" w:rsidP="00B44FA6">
      <w:pPr>
        <w:pStyle w:val="af5"/>
      </w:pPr>
      <w:r>
        <w:t xml:space="preserve">    output reg [7:0]led</w:t>
      </w:r>
    </w:p>
    <w:p w14:paraId="4218A5B9" w14:textId="77777777" w:rsidR="008C1AE1" w:rsidRDefault="008C1AE1" w:rsidP="00B44FA6">
      <w:pPr>
        <w:pStyle w:val="af5"/>
      </w:pPr>
      <w:r>
        <w:t xml:space="preserve">    );</w:t>
      </w:r>
    </w:p>
    <w:p w14:paraId="469A8AA4" w14:textId="77777777" w:rsidR="008C1AE1" w:rsidRDefault="008C1AE1" w:rsidP="00B44FA6">
      <w:pPr>
        <w:pStyle w:val="af5"/>
      </w:pPr>
      <w:r>
        <w:t>always @(posedge clk or posedge rst)</w:t>
      </w:r>
    </w:p>
    <w:p w14:paraId="31C586A7" w14:textId="77777777" w:rsidR="008C1AE1" w:rsidRDefault="008C1AE1" w:rsidP="00B44FA6">
      <w:pPr>
        <w:pStyle w:val="af5"/>
      </w:pPr>
      <w:r>
        <w:t xml:space="preserve">    if(rst)</w:t>
      </w:r>
    </w:p>
    <w:p w14:paraId="01CB7CAE" w14:textId="77777777" w:rsidR="008C1AE1" w:rsidRDefault="008C1AE1" w:rsidP="00B44FA6">
      <w:pPr>
        <w:pStyle w:val="af5"/>
      </w:pPr>
      <w:r>
        <w:t xml:space="preserve">         led&lt;=12'b0;</w:t>
      </w:r>
    </w:p>
    <w:p w14:paraId="767AC1AD" w14:textId="77777777" w:rsidR="008C1AE1" w:rsidRDefault="008C1AE1" w:rsidP="00B44FA6">
      <w:pPr>
        <w:pStyle w:val="af5"/>
      </w:pPr>
      <w:r>
        <w:t xml:space="preserve">    else if(drdy_out==1)</w:t>
      </w:r>
    </w:p>
    <w:p w14:paraId="5E64F8F8" w14:textId="77777777" w:rsidR="008C1AE1" w:rsidRDefault="008C1AE1" w:rsidP="00B44FA6">
      <w:pPr>
        <w:pStyle w:val="af5"/>
      </w:pPr>
      <w:r>
        <w:t xml:space="preserve">         led&lt;=do_out[15:8];</w:t>
      </w:r>
    </w:p>
    <w:p w14:paraId="5B86BE1F" w14:textId="266A8B4E" w:rsidR="008C1AE1" w:rsidRDefault="008C1AE1" w:rsidP="00B44FA6">
      <w:pPr>
        <w:pStyle w:val="af5"/>
      </w:pPr>
      <w:r>
        <w:t>endmodule</w:t>
      </w:r>
    </w:p>
    <w:p w14:paraId="606EF458" w14:textId="344E6AD9" w:rsidR="008C1AE1" w:rsidRDefault="001B43C1" w:rsidP="00647C82">
      <w:pPr>
        <w:pStyle w:val="3"/>
      </w:pPr>
      <w:bookmarkStart w:id="100" w:name="_Toc57972654"/>
      <w:r>
        <w:rPr>
          <w:rFonts w:hint="eastAsia"/>
        </w:rPr>
        <w:t>番茄钟顶层模块</w:t>
      </w:r>
      <w:r w:rsidR="008C1AE1">
        <w:rPr>
          <w:rFonts w:hint="eastAsia"/>
        </w:rPr>
        <w:t>t</w:t>
      </w:r>
      <w:r w:rsidR="008C1AE1">
        <w:t>omato_clock</w:t>
      </w:r>
      <w:bookmarkEnd w:id="100"/>
    </w:p>
    <w:p w14:paraId="09C64573" w14:textId="4B2596EF" w:rsidR="008C1AE1" w:rsidRDefault="008C1AE1" w:rsidP="00B44FA6">
      <w:pPr>
        <w:pStyle w:val="af5"/>
      </w:pPr>
      <w:r>
        <w:t>`timescale 1ns / 1ps</w:t>
      </w:r>
    </w:p>
    <w:p w14:paraId="7C1C19C0" w14:textId="4787BB5C" w:rsidR="00B44FA6" w:rsidRDefault="00B44FA6" w:rsidP="00B44FA6">
      <w:pPr>
        <w:pStyle w:val="af5"/>
        <w:rPr>
          <w:color w:val="FF0000"/>
        </w:rPr>
      </w:pPr>
      <w:r>
        <w:rPr>
          <w:rFonts w:hint="eastAsia"/>
          <w:color w:val="FF0000"/>
        </w:rPr>
        <w:lastRenderedPageBreak/>
        <w:t>/</w:t>
      </w:r>
      <w:r>
        <w:rPr>
          <w:color w:val="FF0000"/>
        </w:rPr>
        <w:t>/</w:t>
      </w:r>
      <w:r>
        <w:rPr>
          <w:rFonts w:hint="eastAsia"/>
          <w:color w:val="FF0000"/>
        </w:rPr>
        <w:t>番茄钟模块</w:t>
      </w:r>
    </w:p>
    <w:p w14:paraId="3D2B987B" w14:textId="6ADD88C6" w:rsidR="00B44FA6" w:rsidRPr="00B44FA6" w:rsidRDefault="00B44FA6" w:rsidP="00B44FA6">
      <w:pPr>
        <w:pStyle w:val="af5"/>
        <w:rPr>
          <w:color w:val="FF0000"/>
        </w:rPr>
      </w:pPr>
      <w:r>
        <w:rPr>
          <w:rFonts w:hint="eastAsia"/>
          <w:color w:val="FF0000"/>
        </w:rPr>
        <w:t>/</w:t>
      </w:r>
      <w:r>
        <w:rPr>
          <w:color w:val="FF0000"/>
        </w:rPr>
        <w:t>/</w:t>
      </w:r>
      <w:r>
        <w:rPr>
          <w:rFonts w:hint="eastAsia"/>
          <w:color w:val="FF0000"/>
        </w:rPr>
        <w:t>正常番茄时间倒计时与数码管显示</w:t>
      </w:r>
    </w:p>
    <w:p w14:paraId="16630C05" w14:textId="77777777" w:rsidR="008C1AE1" w:rsidRDefault="008C1AE1" w:rsidP="00B44FA6">
      <w:pPr>
        <w:pStyle w:val="af5"/>
      </w:pPr>
      <w:r>
        <w:t>module tomato_clock(</w:t>
      </w:r>
    </w:p>
    <w:p w14:paraId="70D0DAFA" w14:textId="77777777" w:rsidR="008C1AE1" w:rsidRDefault="008C1AE1" w:rsidP="00B44FA6">
      <w:pPr>
        <w:pStyle w:val="af5"/>
      </w:pPr>
      <w:r>
        <w:t xml:space="preserve">    input wire clk,</w:t>
      </w:r>
    </w:p>
    <w:p w14:paraId="176DADBF" w14:textId="77777777" w:rsidR="008C1AE1" w:rsidRDefault="008C1AE1" w:rsidP="00B44FA6">
      <w:pPr>
        <w:pStyle w:val="af5"/>
      </w:pPr>
      <w:r>
        <w:t xml:space="preserve">    input wire key1,</w:t>
      </w:r>
    </w:p>
    <w:p w14:paraId="65AF34DA" w14:textId="77777777" w:rsidR="008C1AE1" w:rsidRDefault="008C1AE1" w:rsidP="00B44FA6">
      <w:pPr>
        <w:pStyle w:val="af5"/>
      </w:pPr>
      <w:r>
        <w:t xml:space="preserve">    input wire key2,</w:t>
      </w:r>
    </w:p>
    <w:p w14:paraId="0D8B7F71" w14:textId="77777777" w:rsidR="008C1AE1" w:rsidRDefault="008C1AE1" w:rsidP="00B44FA6">
      <w:pPr>
        <w:pStyle w:val="af5"/>
      </w:pPr>
      <w:r>
        <w:t xml:space="preserve">    output wire [13:0]a_to_g,</w:t>
      </w:r>
    </w:p>
    <w:p w14:paraId="3BA4C946" w14:textId="77777777" w:rsidR="008C1AE1" w:rsidRDefault="008C1AE1" w:rsidP="00B44FA6">
      <w:pPr>
        <w:pStyle w:val="af5"/>
      </w:pPr>
      <w:r>
        <w:t xml:space="preserve">    output wire [7:0]an,</w:t>
      </w:r>
    </w:p>
    <w:p w14:paraId="3BCA5740" w14:textId="77777777" w:rsidR="008C1AE1" w:rsidRDefault="008C1AE1" w:rsidP="00B44FA6">
      <w:pPr>
        <w:pStyle w:val="af5"/>
      </w:pPr>
      <w:r>
        <w:t xml:space="preserve">    input wire [15:0] customtime,</w:t>
      </w:r>
    </w:p>
    <w:p w14:paraId="5C81FD67" w14:textId="77777777" w:rsidR="008C1AE1" w:rsidRDefault="008C1AE1" w:rsidP="00B44FA6">
      <w:pPr>
        <w:pStyle w:val="af5"/>
      </w:pPr>
      <w:r>
        <w:t xml:space="preserve">    input wire customtimeena,</w:t>
      </w:r>
    </w:p>
    <w:p w14:paraId="01E33961" w14:textId="77777777" w:rsidR="008C1AE1" w:rsidRDefault="008C1AE1" w:rsidP="00B44FA6">
      <w:pPr>
        <w:pStyle w:val="af5"/>
      </w:pPr>
      <w:r>
        <w:t xml:space="preserve">    input wire reset_in</w:t>
      </w:r>
    </w:p>
    <w:p w14:paraId="051CF35E" w14:textId="77777777" w:rsidR="008C1AE1" w:rsidRDefault="008C1AE1" w:rsidP="00B44FA6">
      <w:pPr>
        <w:pStyle w:val="af5"/>
      </w:pPr>
      <w:r>
        <w:t xml:space="preserve">    );</w:t>
      </w:r>
    </w:p>
    <w:p w14:paraId="42B1084F" w14:textId="77777777" w:rsidR="008C1AE1" w:rsidRDefault="008C1AE1" w:rsidP="00B44FA6">
      <w:pPr>
        <w:pStyle w:val="af5"/>
      </w:pPr>
      <w:r>
        <w:t xml:space="preserve">    </w:t>
      </w:r>
    </w:p>
    <w:p w14:paraId="1C98A126" w14:textId="77777777" w:rsidR="008C1AE1" w:rsidRDefault="008C1AE1" w:rsidP="00B44FA6">
      <w:pPr>
        <w:pStyle w:val="af5"/>
      </w:pPr>
      <w:r>
        <w:t>wire m1,m2, modeind, xiaodoumaichong;</w:t>
      </w:r>
    </w:p>
    <w:p w14:paraId="266AECEC" w14:textId="77777777" w:rsidR="008C1AE1" w:rsidRDefault="008C1AE1" w:rsidP="00B44FA6">
      <w:pPr>
        <w:pStyle w:val="af5"/>
      </w:pPr>
    </w:p>
    <w:p w14:paraId="6F0FE376" w14:textId="77777777" w:rsidR="008C1AE1" w:rsidRPr="00B44FA6" w:rsidRDefault="008C1AE1" w:rsidP="00B44FA6">
      <w:pPr>
        <w:pStyle w:val="af5"/>
        <w:rPr>
          <w:color w:val="FF0000"/>
        </w:rPr>
      </w:pPr>
      <w:r w:rsidRPr="00B44FA6">
        <w:rPr>
          <w:rFonts w:hint="eastAsia"/>
          <w:color w:val="FF0000"/>
        </w:rPr>
        <w:t>//</w:t>
      </w:r>
      <w:r w:rsidRPr="00B44FA6">
        <w:rPr>
          <w:rFonts w:hint="eastAsia"/>
          <w:color w:val="FF0000"/>
        </w:rPr>
        <w:t>秒脉冲产生</w:t>
      </w:r>
    </w:p>
    <w:p w14:paraId="4F961BE1" w14:textId="77777777" w:rsidR="008C1AE1" w:rsidRDefault="008C1AE1" w:rsidP="00B44FA6">
      <w:pPr>
        <w:pStyle w:val="af5"/>
      </w:pPr>
      <w:r>
        <w:t>Sec_pule_generator #(.N(100000))(</w:t>
      </w:r>
    </w:p>
    <w:p w14:paraId="4CB863E0" w14:textId="77777777" w:rsidR="008C1AE1" w:rsidRDefault="008C1AE1" w:rsidP="00B44FA6">
      <w:pPr>
        <w:pStyle w:val="af5"/>
      </w:pPr>
      <w:r>
        <w:t xml:space="preserve">    .clk(clk),</w:t>
      </w:r>
    </w:p>
    <w:p w14:paraId="58DC59BF" w14:textId="77777777" w:rsidR="008C1AE1" w:rsidRDefault="008C1AE1" w:rsidP="00B44FA6">
      <w:pPr>
        <w:pStyle w:val="af5"/>
      </w:pPr>
      <w:r>
        <w:t xml:space="preserve">    .sec_pule(xiaodoumaichong)</w:t>
      </w:r>
    </w:p>
    <w:p w14:paraId="186BD845" w14:textId="77777777" w:rsidR="008C1AE1" w:rsidRDefault="008C1AE1" w:rsidP="00B44FA6">
      <w:pPr>
        <w:pStyle w:val="af5"/>
      </w:pPr>
      <w:r>
        <w:t>);</w:t>
      </w:r>
    </w:p>
    <w:p w14:paraId="7C548769" w14:textId="77777777" w:rsidR="008C1AE1" w:rsidRDefault="008C1AE1" w:rsidP="00B44FA6">
      <w:pPr>
        <w:pStyle w:val="af5"/>
      </w:pPr>
    </w:p>
    <w:p w14:paraId="51DBB7C3" w14:textId="77777777" w:rsidR="008C1AE1" w:rsidRPr="00B44FA6" w:rsidRDefault="008C1AE1" w:rsidP="00B44FA6">
      <w:pPr>
        <w:pStyle w:val="af5"/>
        <w:rPr>
          <w:color w:val="FF0000"/>
        </w:rPr>
      </w:pPr>
      <w:r w:rsidRPr="00B44FA6">
        <w:rPr>
          <w:rFonts w:hint="eastAsia"/>
          <w:color w:val="FF0000"/>
        </w:rPr>
        <w:t>//</w:t>
      </w:r>
      <w:r w:rsidRPr="00B44FA6">
        <w:rPr>
          <w:rFonts w:hint="eastAsia"/>
          <w:color w:val="FF0000"/>
        </w:rPr>
        <w:t>按键消抖</w:t>
      </w:r>
    </w:p>
    <w:p w14:paraId="75258DFA" w14:textId="77777777" w:rsidR="008C1AE1" w:rsidRDefault="008C1AE1" w:rsidP="00B44FA6">
      <w:pPr>
        <w:pStyle w:val="af5"/>
      </w:pPr>
      <w:r>
        <w:t>ButtonEdgeDetect U0(</w:t>
      </w:r>
    </w:p>
    <w:p w14:paraId="3CC49D5E" w14:textId="77777777" w:rsidR="008C1AE1" w:rsidRDefault="008C1AE1" w:rsidP="00B44FA6">
      <w:pPr>
        <w:pStyle w:val="af5"/>
      </w:pPr>
      <w:r>
        <w:t xml:space="preserve">    .i_sig1(key1),</w:t>
      </w:r>
    </w:p>
    <w:p w14:paraId="5DD5E834" w14:textId="77777777" w:rsidR="008C1AE1" w:rsidRDefault="008C1AE1" w:rsidP="00B44FA6">
      <w:pPr>
        <w:pStyle w:val="af5"/>
      </w:pPr>
      <w:r>
        <w:t xml:space="preserve">    .i_sig2(key2),</w:t>
      </w:r>
    </w:p>
    <w:p w14:paraId="7239F08C" w14:textId="77777777" w:rsidR="008C1AE1" w:rsidRDefault="008C1AE1" w:rsidP="00B44FA6">
      <w:pPr>
        <w:pStyle w:val="af5"/>
      </w:pPr>
      <w:r>
        <w:t xml:space="preserve">    .clk(xiaodoumaichong),</w:t>
      </w:r>
    </w:p>
    <w:p w14:paraId="33CE2D03" w14:textId="77777777" w:rsidR="008C1AE1" w:rsidRDefault="008C1AE1" w:rsidP="00B44FA6">
      <w:pPr>
        <w:pStyle w:val="af5"/>
      </w:pPr>
      <w:r>
        <w:t xml:space="preserve">    .o_sigflag1_r(m1),</w:t>
      </w:r>
    </w:p>
    <w:p w14:paraId="07A19333" w14:textId="77777777" w:rsidR="008C1AE1" w:rsidRDefault="008C1AE1" w:rsidP="00B44FA6">
      <w:pPr>
        <w:pStyle w:val="af5"/>
      </w:pPr>
      <w:r>
        <w:t xml:space="preserve">    .o_sigflag2_r(m2)</w:t>
      </w:r>
    </w:p>
    <w:p w14:paraId="5C98CD76" w14:textId="77777777" w:rsidR="008C1AE1" w:rsidRDefault="008C1AE1" w:rsidP="00B44FA6">
      <w:pPr>
        <w:pStyle w:val="af5"/>
      </w:pPr>
      <w:r>
        <w:t>);</w:t>
      </w:r>
    </w:p>
    <w:p w14:paraId="6D0F2213" w14:textId="77777777" w:rsidR="008C1AE1" w:rsidRDefault="008C1AE1" w:rsidP="00B44FA6">
      <w:pPr>
        <w:pStyle w:val="af5"/>
      </w:pPr>
    </w:p>
    <w:p w14:paraId="789B168E" w14:textId="77777777" w:rsidR="008C1AE1" w:rsidRPr="00B44FA6" w:rsidRDefault="008C1AE1" w:rsidP="00B44FA6">
      <w:pPr>
        <w:pStyle w:val="af5"/>
        <w:rPr>
          <w:color w:val="FF0000"/>
        </w:rPr>
      </w:pPr>
      <w:r w:rsidRPr="00B44FA6">
        <w:rPr>
          <w:rFonts w:hint="eastAsia"/>
          <w:color w:val="FF0000"/>
        </w:rPr>
        <w:t>//25</w:t>
      </w:r>
      <w:r w:rsidRPr="00B44FA6">
        <w:rPr>
          <w:rFonts w:hint="eastAsia"/>
          <w:color w:val="FF0000"/>
        </w:rPr>
        <w:t>分钟倒计时</w:t>
      </w:r>
    </w:p>
    <w:p w14:paraId="70BD35E7" w14:textId="77777777" w:rsidR="008C1AE1" w:rsidRDefault="008C1AE1" w:rsidP="00B44FA6">
      <w:pPr>
        <w:pStyle w:val="af5"/>
      </w:pPr>
      <w:r>
        <w:t>counter25_top U1(</w:t>
      </w:r>
    </w:p>
    <w:p w14:paraId="25C9C38C" w14:textId="77777777" w:rsidR="008C1AE1" w:rsidRDefault="008C1AE1" w:rsidP="00B44FA6">
      <w:pPr>
        <w:pStyle w:val="af5"/>
      </w:pPr>
      <w:r>
        <w:t xml:space="preserve">    .clk(clk),</w:t>
      </w:r>
    </w:p>
    <w:p w14:paraId="485FA99A" w14:textId="77777777" w:rsidR="008C1AE1" w:rsidRDefault="008C1AE1" w:rsidP="00B44FA6">
      <w:pPr>
        <w:pStyle w:val="af5"/>
      </w:pPr>
      <w:r>
        <w:t xml:space="preserve">    .key1(m1),</w:t>
      </w:r>
    </w:p>
    <w:p w14:paraId="18FA4753" w14:textId="77777777" w:rsidR="008C1AE1" w:rsidRDefault="008C1AE1" w:rsidP="00B44FA6">
      <w:pPr>
        <w:pStyle w:val="af5"/>
      </w:pPr>
      <w:r>
        <w:t xml:space="preserve">    .key2(m2),</w:t>
      </w:r>
    </w:p>
    <w:p w14:paraId="548EEE7A" w14:textId="77777777" w:rsidR="008C1AE1" w:rsidRDefault="008C1AE1" w:rsidP="00B44FA6">
      <w:pPr>
        <w:pStyle w:val="af5"/>
      </w:pPr>
      <w:r>
        <w:t xml:space="preserve">    .a_to_g(a_to_g[6:0]),</w:t>
      </w:r>
    </w:p>
    <w:p w14:paraId="0A5FA86C" w14:textId="77777777" w:rsidR="008C1AE1" w:rsidRDefault="008C1AE1" w:rsidP="00B44FA6">
      <w:pPr>
        <w:pStyle w:val="af5"/>
      </w:pPr>
      <w:r>
        <w:t xml:space="preserve">    .an(an[3:0]),</w:t>
      </w:r>
    </w:p>
    <w:p w14:paraId="12CCF281" w14:textId="77777777" w:rsidR="008C1AE1" w:rsidRDefault="008C1AE1" w:rsidP="00B44FA6">
      <w:pPr>
        <w:pStyle w:val="af5"/>
      </w:pPr>
      <w:r>
        <w:t xml:space="preserve">    .modeind(modeind),</w:t>
      </w:r>
    </w:p>
    <w:p w14:paraId="5B800C56" w14:textId="77777777" w:rsidR="008C1AE1" w:rsidRDefault="008C1AE1" w:rsidP="00B44FA6">
      <w:pPr>
        <w:pStyle w:val="af5"/>
      </w:pPr>
      <w:r>
        <w:t xml:space="preserve">    .customtime(customtime),</w:t>
      </w:r>
    </w:p>
    <w:p w14:paraId="5A663866" w14:textId="77777777" w:rsidR="008C1AE1" w:rsidRDefault="008C1AE1" w:rsidP="00B44FA6">
      <w:pPr>
        <w:pStyle w:val="af5"/>
      </w:pPr>
      <w:r>
        <w:t xml:space="preserve">    .customtimeena(customtimeena),</w:t>
      </w:r>
    </w:p>
    <w:p w14:paraId="1E8E963F" w14:textId="77777777" w:rsidR="008C1AE1" w:rsidRDefault="008C1AE1" w:rsidP="00B44FA6">
      <w:pPr>
        <w:pStyle w:val="af5"/>
      </w:pPr>
      <w:r>
        <w:t xml:space="preserve">    .reset_in(reset_in)</w:t>
      </w:r>
    </w:p>
    <w:p w14:paraId="5F26A5A8" w14:textId="77777777" w:rsidR="008C1AE1" w:rsidRDefault="008C1AE1" w:rsidP="00B44FA6">
      <w:pPr>
        <w:pStyle w:val="af5"/>
      </w:pPr>
      <w:r>
        <w:t xml:space="preserve">    );</w:t>
      </w:r>
    </w:p>
    <w:p w14:paraId="68AE15C4" w14:textId="5AC0F870" w:rsidR="008C1AE1" w:rsidRDefault="008C1AE1" w:rsidP="00B44FA6">
      <w:pPr>
        <w:pStyle w:val="af5"/>
      </w:pPr>
      <w:r>
        <w:t xml:space="preserve">    </w:t>
      </w:r>
    </w:p>
    <w:p w14:paraId="3807D20E" w14:textId="05FCCB7A" w:rsidR="00B44FA6" w:rsidRDefault="00B44FA6" w:rsidP="00B44FA6">
      <w:pPr>
        <w:pStyle w:val="af5"/>
      </w:pPr>
    </w:p>
    <w:p w14:paraId="7985E414" w14:textId="77777777" w:rsidR="008C1AE1" w:rsidRDefault="008C1AE1" w:rsidP="00B44FA6">
      <w:pPr>
        <w:pStyle w:val="af5"/>
      </w:pPr>
      <w:r>
        <w:t>edgecounter U2(</w:t>
      </w:r>
    </w:p>
    <w:p w14:paraId="208BD857" w14:textId="77777777" w:rsidR="008C1AE1" w:rsidRDefault="008C1AE1" w:rsidP="00B44FA6">
      <w:pPr>
        <w:pStyle w:val="af5"/>
      </w:pPr>
      <w:r>
        <w:t xml:space="preserve">    .rst_n(reset_in),</w:t>
      </w:r>
    </w:p>
    <w:p w14:paraId="2FF74BDC" w14:textId="77777777" w:rsidR="008C1AE1" w:rsidRDefault="008C1AE1" w:rsidP="00B44FA6">
      <w:pPr>
        <w:pStyle w:val="af5"/>
      </w:pPr>
      <w:r>
        <w:t xml:space="preserve">    .ena(!(key1||key2)),</w:t>
      </w:r>
    </w:p>
    <w:p w14:paraId="3D2610FC" w14:textId="77777777" w:rsidR="008C1AE1" w:rsidRDefault="008C1AE1" w:rsidP="00B44FA6">
      <w:pPr>
        <w:pStyle w:val="af5"/>
      </w:pPr>
      <w:r>
        <w:t xml:space="preserve">    .clk(clk),</w:t>
      </w:r>
    </w:p>
    <w:p w14:paraId="78667A1F" w14:textId="77777777" w:rsidR="008C1AE1" w:rsidRDefault="008C1AE1" w:rsidP="00B44FA6">
      <w:pPr>
        <w:pStyle w:val="af5"/>
      </w:pPr>
      <w:r>
        <w:t xml:space="preserve">    .in(modeind),</w:t>
      </w:r>
    </w:p>
    <w:p w14:paraId="0E67EAA8" w14:textId="77777777" w:rsidR="008C1AE1" w:rsidRDefault="008C1AE1" w:rsidP="00B44FA6">
      <w:pPr>
        <w:pStyle w:val="af5"/>
      </w:pPr>
      <w:r>
        <w:lastRenderedPageBreak/>
        <w:t xml:space="preserve">    .a_to_g(a_to_g[13:7]),</w:t>
      </w:r>
    </w:p>
    <w:p w14:paraId="43A1D804" w14:textId="77777777" w:rsidR="008C1AE1" w:rsidRDefault="008C1AE1" w:rsidP="00B44FA6">
      <w:pPr>
        <w:pStyle w:val="af5"/>
      </w:pPr>
      <w:r>
        <w:t xml:space="preserve">    .an(an[7:6])</w:t>
      </w:r>
    </w:p>
    <w:p w14:paraId="32E8F901" w14:textId="77777777" w:rsidR="008C1AE1" w:rsidRDefault="008C1AE1" w:rsidP="00B44FA6">
      <w:pPr>
        <w:pStyle w:val="af5"/>
      </w:pPr>
      <w:r>
        <w:t>);</w:t>
      </w:r>
    </w:p>
    <w:p w14:paraId="2EA57641" w14:textId="77777777" w:rsidR="008C1AE1" w:rsidRDefault="008C1AE1" w:rsidP="00B44FA6">
      <w:pPr>
        <w:pStyle w:val="af5"/>
      </w:pPr>
    </w:p>
    <w:p w14:paraId="6A67B320" w14:textId="474E9EDA" w:rsidR="008C1AE1" w:rsidRDefault="00BB1890" w:rsidP="00B44FA6">
      <w:pPr>
        <w:pStyle w:val="af5"/>
      </w:pPr>
      <w:r>
        <w:rPr>
          <w:rFonts w:hint="eastAsia"/>
        </w:rPr>
        <w:t>e</w:t>
      </w:r>
      <w:r w:rsidR="008C1AE1">
        <w:t>ndmodule</w:t>
      </w:r>
    </w:p>
    <w:p w14:paraId="4328CC02" w14:textId="34ED37FD" w:rsidR="008C1AE1" w:rsidRDefault="001B43C1" w:rsidP="00647C82">
      <w:pPr>
        <w:pStyle w:val="3"/>
      </w:pPr>
      <w:bookmarkStart w:id="101" w:name="_Toc57972655"/>
      <w:r>
        <w:rPr>
          <w:rFonts w:hint="eastAsia"/>
        </w:rPr>
        <w:t>秒脉冲产生模块</w:t>
      </w:r>
      <w:r w:rsidR="008C1AE1">
        <w:t>Sec_pule_generator</w:t>
      </w:r>
      <w:bookmarkEnd w:id="101"/>
    </w:p>
    <w:p w14:paraId="345DB8F9" w14:textId="77777777" w:rsidR="008C1AE1" w:rsidRDefault="008C1AE1" w:rsidP="00D56C06">
      <w:pPr>
        <w:pStyle w:val="af5"/>
      </w:pPr>
      <w:r>
        <w:t>`timescale 1ns / 1ps</w:t>
      </w:r>
    </w:p>
    <w:p w14:paraId="0A8E0958" w14:textId="77777777" w:rsidR="008C1AE1" w:rsidRPr="00D56C06" w:rsidRDefault="008C1AE1" w:rsidP="00D56C06">
      <w:pPr>
        <w:pStyle w:val="af5"/>
        <w:rPr>
          <w:color w:val="FF0000"/>
        </w:rPr>
      </w:pPr>
      <w:r w:rsidRPr="00D56C06">
        <w:rPr>
          <w:rFonts w:hint="eastAsia"/>
          <w:color w:val="FF0000"/>
        </w:rPr>
        <w:t xml:space="preserve">// </w:t>
      </w:r>
      <w:r w:rsidRPr="00D56C06">
        <w:rPr>
          <w:rFonts w:hint="eastAsia"/>
          <w:color w:val="FF0000"/>
        </w:rPr>
        <w:t>产生秒脉冲</w:t>
      </w:r>
    </w:p>
    <w:p w14:paraId="06092321" w14:textId="77777777" w:rsidR="008C1AE1" w:rsidRPr="00D56C06" w:rsidRDefault="008C1AE1" w:rsidP="00D56C06">
      <w:pPr>
        <w:pStyle w:val="af5"/>
        <w:rPr>
          <w:color w:val="FF0000"/>
        </w:rPr>
      </w:pPr>
      <w:r w:rsidRPr="00D56C06">
        <w:rPr>
          <w:rFonts w:hint="eastAsia"/>
          <w:color w:val="FF0000"/>
        </w:rPr>
        <w:t xml:space="preserve">// </w:t>
      </w:r>
      <w:r w:rsidRPr="00D56C06">
        <w:rPr>
          <w:rFonts w:hint="eastAsia"/>
          <w:color w:val="FF0000"/>
        </w:rPr>
        <w:t>本程序为便于观察实验现象将秒脉冲调快</w:t>
      </w:r>
    </w:p>
    <w:p w14:paraId="27955845" w14:textId="77777777" w:rsidR="008C1AE1" w:rsidRDefault="008C1AE1" w:rsidP="00D56C06">
      <w:pPr>
        <w:pStyle w:val="af5"/>
      </w:pPr>
      <w:r>
        <w:t>module Sec_pule_generator#(parameter N = 1000000)(</w:t>
      </w:r>
    </w:p>
    <w:p w14:paraId="27681A25" w14:textId="77777777" w:rsidR="008C1AE1" w:rsidRDefault="008C1AE1" w:rsidP="00D56C06">
      <w:pPr>
        <w:pStyle w:val="af5"/>
      </w:pPr>
      <w:r>
        <w:t xml:space="preserve">    input clk,</w:t>
      </w:r>
    </w:p>
    <w:p w14:paraId="5FBFD76E" w14:textId="77777777" w:rsidR="008C1AE1" w:rsidRDefault="008C1AE1" w:rsidP="00D56C06">
      <w:pPr>
        <w:pStyle w:val="af5"/>
      </w:pPr>
      <w:r>
        <w:rPr>
          <w:rFonts w:hint="eastAsia"/>
        </w:rPr>
        <w:t xml:space="preserve">    output reg sec_pule</w:t>
      </w:r>
      <w:r w:rsidRPr="00D56C06">
        <w:rPr>
          <w:rFonts w:hint="eastAsia"/>
          <w:color w:val="FF0000"/>
        </w:rPr>
        <w:t>//</w:t>
      </w:r>
      <w:r w:rsidRPr="00D56C06">
        <w:rPr>
          <w:rFonts w:hint="eastAsia"/>
          <w:color w:val="FF0000"/>
        </w:rPr>
        <w:t>输出脉冲</w:t>
      </w:r>
    </w:p>
    <w:p w14:paraId="5DB87691" w14:textId="77777777" w:rsidR="008C1AE1" w:rsidRDefault="008C1AE1" w:rsidP="00D56C06">
      <w:pPr>
        <w:pStyle w:val="af5"/>
      </w:pPr>
      <w:r>
        <w:t xml:space="preserve">    );</w:t>
      </w:r>
    </w:p>
    <w:p w14:paraId="08A99031" w14:textId="77777777" w:rsidR="008C1AE1" w:rsidRDefault="008C1AE1" w:rsidP="00D56C06">
      <w:pPr>
        <w:pStyle w:val="af5"/>
      </w:pPr>
      <w:r>
        <w:t xml:space="preserve">    </w:t>
      </w:r>
    </w:p>
    <w:p w14:paraId="6C0D5069" w14:textId="77777777" w:rsidR="008C1AE1" w:rsidRDefault="008C1AE1" w:rsidP="00D56C06">
      <w:pPr>
        <w:pStyle w:val="af5"/>
      </w:pPr>
      <w:r>
        <w:t>parameter M=19;</w:t>
      </w:r>
    </w:p>
    <w:p w14:paraId="55D2B737" w14:textId="77777777" w:rsidR="008C1AE1" w:rsidRDefault="008C1AE1" w:rsidP="00D56C06">
      <w:pPr>
        <w:pStyle w:val="af5"/>
      </w:pPr>
      <w:r>
        <w:t>reg [M:0] cnt;</w:t>
      </w:r>
    </w:p>
    <w:p w14:paraId="0FCBA88D" w14:textId="77777777" w:rsidR="008C1AE1" w:rsidRDefault="008C1AE1" w:rsidP="00D56C06">
      <w:pPr>
        <w:pStyle w:val="af5"/>
      </w:pPr>
      <w:r>
        <w:rPr>
          <w:rFonts w:hint="eastAsia"/>
        </w:rPr>
        <w:t>initial cnt=20'b0;</w:t>
      </w:r>
      <w:r w:rsidRPr="00D56C06">
        <w:rPr>
          <w:rFonts w:hint="eastAsia"/>
          <w:color w:val="FF0000"/>
        </w:rPr>
        <w:t>//</w:t>
      </w:r>
      <w:r w:rsidRPr="00D56C06">
        <w:rPr>
          <w:rFonts w:hint="eastAsia"/>
          <w:color w:val="FF0000"/>
        </w:rPr>
        <w:t>初始化计数变量</w:t>
      </w:r>
    </w:p>
    <w:p w14:paraId="130DEE76" w14:textId="77777777" w:rsidR="008C1AE1" w:rsidRDefault="008C1AE1" w:rsidP="00D56C06">
      <w:pPr>
        <w:pStyle w:val="af5"/>
      </w:pPr>
    </w:p>
    <w:p w14:paraId="1881D20D" w14:textId="77777777" w:rsidR="008C1AE1" w:rsidRDefault="008C1AE1" w:rsidP="00D56C06">
      <w:pPr>
        <w:pStyle w:val="af5"/>
      </w:pPr>
      <w:r>
        <w:t>always@(posedge clk)</w:t>
      </w:r>
    </w:p>
    <w:p w14:paraId="47640481" w14:textId="77777777" w:rsidR="008C1AE1" w:rsidRDefault="008C1AE1" w:rsidP="00D56C06">
      <w:pPr>
        <w:pStyle w:val="af5"/>
      </w:pPr>
      <w:r>
        <w:t>begin</w:t>
      </w:r>
    </w:p>
    <w:p w14:paraId="630DA326" w14:textId="77777777" w:rsidR="008C1AE1" w:rsidRDefault="008C1AE1" w:rsidP="00D56C06">
      <w:pPr>
        <w:pStyle w:val="af5"/>
      </w:pPr>
      <w:r>
        <w:t xml:space="preserve">    if(cnt == N)</w:t>
      </w:r>
    </w:p>
    <w:p w14:paraId="1D38E44A" w14:textId="77777777" w:rsidR="008C1AE1" w:rsidRDefault="008C1AE1" w:rsidP="00D56C06">
      <w:pPr>
        <w:pStyle w:val="af5"/>
      </w:pPr>
      <w:r>
        <w:t xml:space="preserve">        cnt &lt;= 0;</w:t>
      </w:r>
    </w:p>
    <w:p w14:paraId="2A9AAB8C" w14:textId="77777777" w:rsidR="008C1AE1" w:rsidRDefault="008C1AE1" w:rsidP="00D56C06">
      <w:pPr>
        <w:pStyle w:val="af5"/>
      </w:pPr>
      <w:r>
        <w:t xml:space="preserve">    else</w:t>
      </w:r>
    </w:p>
    <w:p w14:paraId="0AB3EA56" w14:textId="77777777" w:rsidR="008C1AE1" w:rsidRDefault="008C1AE1" w:rsidP="00D56C06">
      <w:pPr>
        <w:pStyle w:val="af5"/>
      </w:pPr>
      <w:r>
        <w:t xml:space="preserve">    cnt &lt;= cnt+1;</w:t>
      </w:r>
    </w:p>
    <w:p w14:paraId="33319BDE" w14:textId="77777777" w:rsidR="008C1AE1" w:rsidRDefault="008C1AE1" w:rsidP="00D56C06">
      <w:pPr>
        <w:pStyle w:val="af5"/>
      </w:pPr>
      <w:r>
        <w:t>end</w:t>
      </w:r>
    </w:p>
    <w:p w14:paraId="11355716" w14:textId="77777777" w:rsidR="008C1AE1" w:rsidRDefault="008C1AE1" w:rsidP="00D56C06">
      <w:pPr>
        <w:pStyle w:val="af5"/>
      </w:pPr>
    </w:p>
    <w:p w14:paraId="465AACC0" w14:textId="77777777" w:rsidR="008C1AE1" w:rsidRDefault="008C1AE1" w:rsidP="00D56C06">
      <w:pPr>
        <w:pStyle w:val="af5"/>
      </w:pPr>
      <w:r>
        <w:t>always@(posedge clk)</w:t>
      </w:r>
    </w:p>
    <w:p w14:paraId="1FA21FB6" w14:textId="77777777" w:rsidR="008C1AE1" w:rsidRDefault="008C1AE1" w:rsidP="00D56C06">
      <w:pPr>
        <w:pStyle w:val="af5"/>
      </w:pPr>
      <w:r>
        <w:t xml:space="preserve">    begin</w:t>
      </w:r>
    </w:p>
    <w:p w14:paraId="29A75A6B" w14:textId="77777777" w:rsidR="008C1AE1" w:rsidRDefault="008C1AE1" w:rsidP="00D56C06">
      <w:pPr>
        <w:pStyle w:val="af5"/>
      </w:pPr>
      <w:r>
        <w:t xml:space="preserve">        if(cnt == N)</w:t>
      </w:r>
    </w:p>
    <w:p w14:paraId="1444716C" w14:textId="77777777" w:rsidR="008C1AE1" w:rsidRDefault="008C1AE1" w:rsidP="00D56C06">
      <w:pPr>
        <w:pStyle w:val="af5"/>
      </w:pPr>
      <w:r>
        <w:t xml:space="preserve">            sec_pule &lt;= 1;</w:t>
      </w:r>
    </w:p>
    <w:p w14:paraId="20BFF8B4" w14:textId="77777777" w:rsidR="008C1AE1" w:rsidRDefault="008C1AE1" w:rsidP="00D56C06">
      <w:pPr>
        <w:pStyle w:val="af5"/>
      </w:pPr>
      <w:r>
        <w:t xml:space="preserve">        else</w:t>
      </w:r>
    </w:p>
    <w:p w14:paraId="7FB4DB44" w14:textId="77777777" w:rsidR="008C1AE1" w:rsidRDefault="008C1AE1" w:rsidP="00D56C06">
      <w:pPr>
        <w:pStyle w:val="af5"/>
      </w:pPr>
      <w:r>
        <w:t xml:space="preserve">            sec_pule &lt;= 0;</w:t>
      </w:r>
    </w:p>
    <w:p w14:paraId="584CC3A7" w14:textId="77777777" w:rsidR="008C1AE1" w:rsidRDefault="008C1AE1" w:rsidP="00D56C06">
      <w:pPr>
        <w:pStyle w:val="af5"/>
      </w:pPr>
      <w:r>
        <w:t xml:space="preserve">    end</w:t>
      </w:r>
    </w:p>
    <w:p w14:paraId="13FAB291" w14:textId="77777777" w:rsidR="008C1AE1" w:rsidRDefault="008C1AE1" w:rsidP="00D56C06">
      <w:pPr>
        <w:pStyle w:val="af5"/>
      </w:pPr>
      <w:r>
        <w:t>endmodule</w:t>
      </w:r>
    </w:p>
    <w:p w14:paraId="4C6DD9A5" w14:textId="14391952" w:rsidR="008C1AE1" w:rsidRDefault="001B43C1" w:rsidP="00647C82">
      <w:pPr>
        <w:pStyle w:val="3"/>
      </w:pPr>
      <w:bookmarkStart w:id="102" w:name="_Toc57972656"/>
      <w:r>
        <w:rPr>
          <w:rFonts w:hint="eastAsia"/>
        </w:rPr>
        <w:t>开关消抖模块</w:t>
      </w:r>
      <w:r w:rsidR="008C1AE1">
        <w:t>ButtonEdgeDetect</w:t>
      </w:r>
      <w:bookmarkEnd w:id="102"/>
    </w:p>
    <w:p w14:paraId="00060846" w14:textId="517AFA4D" w:rsidR="008C1AE1" w:rsidRDefault="008C1AE1" w:rsidP="001B43C1">
      <w:pPr>
        <w:pStyle w:val="af5"/>
      </w:pPr>
      <w:r>
        <w:t>`timescale 1ns / 1ps</w:t>
      </w:r>
    </w:p>
    <w:p w14:paraId="75E14AF0" w14:textId="0F9536C8" w:rsidR="00206466" w:rsidRPr="00206466" w:rsidRDefault="00206466" w:rsidP="001B43C1">
      <w:pPr>
        <w:pStyle w:val="af5"/>
        <w:rPr>
          <w:color w:val="FF0000"/>
        </w:rPr>
      </w:pPr>
      <w:r>
        <w:rPr>
          <w:rFonts w:hint="eastAsia"/>
          <w:color w:val="FF0000"/>
        </w:rPr>
        <w:t>/</w:t>
      </w:r>
      <w:r>
        <w:rPr>
          <w:color w:val="FF0000"/>
        </w:rPr>
        <w:t>/</w:t>
      </w:r>
      <w:r>
        <w:rPr>
          <w:rFonts w:hint="eastAsia"/>
          <w:color w:val="FF0000"/>
        </w:rPr>
        <w:t>开关消抖</w:t>
      </w:r>
    </w:p>
    <w:p w14:paraId="02780760" w14:textId="77777777" w:rsidR="008C1AE1" w:rsidRDefault="008C1AE1" w:rsidP="001B43C1">
      <w:pPr>
        <w:pStyle w:val="af5"/>
      </w:pPr>
      <w:r>
        <w:t>module ButtonEdgeDetect(</w:t>
      </w:r>
    </w:p>
    <w:p w14:paraId="51BFAC37" w14:textId="77777777" w:rsidR="008C1AE1" w:rsidRDefault="008C1AE1" w:rsidP="001B43C1">
      <w:pPr>
        <w:pStyle w:val="af5"/>
      </w:pPr>
      <w:r>
        <w:t xml:space="preserve">    input i_sig1,</w:t>
      </w:r>
    </w:p>
    <w:p w14:paraId="413EA645" w14:textId="77777777" w:rsidR="008C1AE1" w:rsidRDefault="008C1AE1" w:rsidP="001B43C1">
      <w:pPr>
        <w:pStyle w:val="af5"/>
      </w:pPr>
      <w:r>
        <w:t xml:space="preserve">    input i_sig2,</w:t>
      </w:r>
    </w:p>
    <w:p w14:paraId="1B7D8919" w14:textId="77777777" w:rsidR="008C1AE1" w:rsidRDefault="008C1AE1" w:rsidP="001B43C1">
      <w:pPr>
        <w:pStyle w:val="af5"/>
      </w:pPr>
      <w:r>
        <w:t xml:space="preserve">    input clk,</w:t>
      </w:r>
    </w:p>
    <w:p w14:paraId="3A014A5E" w14:textId="77777777" w:rsidR="008C1AE1" w:rsidRDefault="008C1AE1" w:rsidP="001B43C1">
      <w:pPr>
        <w:pStyle w:val="af5"/>
      </w:pPr>
      <w:r>
        <w:t xml:space="preserve">    output wire o_sigflag1_r,</w:t>
      </w:r>
    </w:p>
    <w:p w14:paraId="5E8EBA29" w14:textId="77777777" w:rsidR="008C1AE1" w:rsidRDefault="008C1AE1" w:rsidP="001B43C1">
      <w:pPr>
        <w:pStyle w:val="af5"/>
      </w:pPr>
      <w:r>
        <w:t xml:space="preserve">    output wire o_sigflag2_r</w:t>
      </w:r>
    </w:p>
    <w:p w14:paraId="248891B6" w14:textId="77777777" w:rsidR="008C1AE1" w:rsidRDefault="008C1AE1" w:rsidP="001B43C1">
      <w:pPr>
        <w:pStyle w:val="af5"/>
      </w:pPr>
      <w:r>
        <w:t xml:space="preserve">    );</w:t>
      </w:r>
    </w:p>
    <w:p w14:paraId="264AAC4A" w14:textId="77777777" w:rsidR="008C1AE1" w:rsidRDefault="008C1AE1" w:rsidP="001B43C1">
      <w:pPr>
        <w:pStyle w:val="af5"/>
      </w:pPr>
      <w:r>
        <w:t xml:space="preserve">    reg i_sig1_reg0;</w:t>
      </w:r>
    </w:p>
    <w:p w14:paraId="19C05D11" w14:textId="77777777" w:rsidR="008C1AE1" w:rsidRDefault="008C1AE1" w:rsidP="001B43C1">
      <w:pPr>
        <w:pStyle w:val="af5"/>
      </w:pPr>
      <w:r>
        <w:t xml:space="preserve">    reg i_sig1_reg1;</w:t>
      </w:r>
    </w:p>
    <w:p w14:paraId="03BF01E9" w14:textId="77777777" w:rsidR="008C1AE1" w:rsidRDefault="008C1AE1" w:rsidP="001B43C1">
      <w:pPr>
        <w:pStyle w:val="af5"/>
      </w:pPr>
      <w:r>
        <w:lastRenderedPageBreak/>
        <w:t xml:space="preserve">    reg i_sig2_reg0;</w:t>
      </w:r>
    </w:p>
    <w:p w14:paraId="51B90BFA" w14:textId="77777777" w:rsidR="008C1AE1" w:rsidRDefault="008C1AE1" w:rsidP="001B43C1">
      <w:pPr>
        <w:pStyle w:val="af5"/>
      </w:pPr>
      <w:r>
        <w:t xml:space="preserve">    reg i_sig2_reg1;</w:t>
      </w:r>
    </w:p>
    <w:p w14:paraId="430D68D6" w14:textId="77777777" w:rsidR="008C1AE1" w:rsidRDefault="008C1AE1" w:rsidP="001B43C1">
      <w:pPr>
        <w:pStyle w:val="af5"/>
      </w:pPr>
      <w:r>
        <w:t xml:space="preserve">    always@(posedge clk)</w:t>
      </w:r>
    </w:p>
    <w:p w14:paraId="747BAC9C" w14:textId="77777777" w:rsidR="008C1AE1" w:rsidRDefault="008C1AE1" w:rsidP="001B43C1">
      <w:pPr>
        <w:pStyle w:val="af5"/>
      </w:pPr>
      <w:r>
        <w:t xml:space="preserve">         begin</w:t>
      </w:r>
    </w:p>
    <w:p w14:paraId="4799D8D4" w14:textId="77777777" w:rsidR="008C1AE1" w:rsidRDefault="008C1AE1" w:rsidP="001B43C1">
      <w:pPr>
        <w:pStyle w:val="af5"/>
      </w:pPr>
      <w:r>
        <w:t xml:space="preserve">             i_sig1_reg0&lt;=i_sig1;</w:t>
      </w:r>
    </w:p>
    <w:p w14:paraId="7420161A" w14:textId="77777777" w:rsidR="008C1AE1" w:rsidRDefault="008C1AE1" w:rsidP="001B43C1">
      <w:pPr>
        <w:pStyle w:val="af5"/>
      </w:pPr>
      <w:r>
        <w:t xml:space="preserve">             i_sig1_reg1&lt;=i_sig1_reg0;</w:t>
      </w:r>
    </w:p>
    <w:p w14:paraId="0DFCE287" w14:textId="77777777" w:rsidR="008C1AE1" w:rsidRDefault="008C1AE1" w:rsidP="001B43C1">
      <w:pPr>
        <w:pStyle w:val="af5"/>
      </w:pPr>
      <w:r>
        <w:t xml:space="preserve">             i_sig2_reg0&lt;=i_sig2;</w:t>
      </w:r>
    </w:p>
    <w:p w14:paraId="398B0AEB" w14:textId="77777777" w:rsidR="008C1AE1" w:rsidRDefault="008C1AE1" w:rsidP="001B43C1">
      <w:pPr>
        <w:pStyle w:val="af5"/>
      </w:pPr>
      <w:r>
        <w:t xml:space="preserve">             i_sig2_reg1&lt;=i_sig2_reg0;</w:t>
      </w:r>
    </w:p>
    <w:p w14:paraId="262EA3DA" w14:textId="77777777" w:rsidR="008C1AE1" w:rsidRDefault="008C1AE1" w:rsidP="001B43C1">
      <w:pPr>
        <w:pStyle w:val="af5"/>
      </w:pPr>
      <w:r>
        <w:t xml:space="preserve">         end</w:t>
      </w:r>
    </w:p>
    <w:p w14:paraId="6650AACC" w14:textId="77777777" w:rsidR="008C1AE1" w:rsidRDefault="008C1AE1" w:rsidP="001B43C1">
      <w:pPr>
        <w:pStyle w:val="af5"/>
      </w:pPr>
      <w:r>
        <w:t xml:space="preserve">    assign o_sigflag1_r=i_sig1_reg0&amp;(~i_sig1_reg1);</w:t>
      </w:r>
    </w:p>
    <w:p w14:paraId="3FB554B0" w14:textId="77777777" w:rsidR="008C1AE1" w:rsidRDefault="008C1AE1" w:rsidP="001B43C1">
      <w:pPr>
        <w:pStyle w:val="af5"/>
      </w:pPr>
      <w:r>
        <w:t xml:space="preserve">    assign o_sigflag2_r=i_sig2_reg0&amp;(~i_sig2_reg1);</w:t>
      </w:r>
    </w:p>
    <w:p w14:paraId="2A7EB217" w14:textId="77777777" w:rsidR="008C1AE1" w:rsidRDefault="008C1AE1" w:rsidP="001B43C1">
      <w:pPr>
        <w:pStyle w:val="af5"/>
      </w:pPr>
      <w:r>
        <w:t>endmodule</w:t>
      </w:r>
    </w:p>
    <w:p w14:paraId="06407906" w14:textId="6FBCCCC7" w:rsidR="008C1AE1" w:rsidRDefault="009F0061" w:rsidP="00647C82">
      <w:pPr>
        <w:pStyle w:val="3"/>
      </w:pPr>
      <w:bookmarkStart w:id="103" w:name="_Toc57972657"/>
      <w:r>
        <w:t>25</w:t>
      </w:r>
      <w:r>
        <w:rPr>
          <w:rFonts w:hint="eastAsia"/>
        </w:rPr>
        <w:t>分钟倒计时顶层模块</w:t>
      </w:r>
      <w:r w:rsidR="008C1AE1">
        <w:rPr>
          <w:rFonts w:hint="eastAsia"/>
        </w:rPr>
        <w:t>c</w:t>
      </w:r>
      <w:r w:rsidR="008C1AE1">
        <w:t>ounter25_top</w:t>
      </w:r>
      <w:bookmarkEnd w:id="103"/>
    </w:p>
    <w:p w14:paraId="7EABC447" w14:textId="77777777" w:rsidR="008C1AE1" w:rsidRDefault="008C1AE1" w:rsidP="00002A03">
      <w:pPr>
        <w:pStyle w:val="af5"/>
      </w:pPr>
      <w:r>
        <w:t>`timescale 1ns / 1ps</w:t>
      </w:r>
    </w:p>
    <w:p w14:paraId="1E95D59A" w14:textId="77777777" w:rsidR="008C1AE1" w:rsidRDefault="008C1AE1" w:rsidP="00002A03">
      <w:pPr>
        <w:pStyle w:val="af5"/>
      </w:pPr>
      <w:r>
        <w:t>module counter25_top(</w:t>
      </w:r>
    </w:p>
    <w:p w14:paraId="75302785" w14:textId="77777777" w:rsidR="008C1AE1" w:rsidRDefault="008C1AE1" w:rsidP="00002A03">
      <w:pPr>
        <w:pStyle w:val="af5"/>
      </w:pPr>
      <w:r>
        <w:t xml:space="preserve">    input wire clk,</w:t>
      </w:r>
    </w:p>
    <w:p w14:paraId="53690A75" w14:textId="77777777" w:rsidR="008C1AE1" w:rsidRDefault="008C1AE1" w:rsidP="00002A03">
      <w:pPr>
        <w:pStyle w:val="af5"/>
      </w:pPr>
      <w:r>
        <w:t xml:space="preserve">    input wire key1,</w:t>
      </w:r>
    </w:p>
    <w:p w14:paraId="7FC30F21" w14:textId="77777777" w:rsidR="008C1AE1" w:rsidRDefault="008C1AE1" w:rsidP="00002A03">
      <w:pPr>
        <w:pStyle w:val="af5"/>
      </w:pPr>
      <w:r>
        <w:t xml:space="preserve">    input wire key2,</w:t>
      </w:r>
    </w:p>
    <w:p w14:paraId="79286304" w14:textId="77777777" w:rsidR="008C1AE1" w:rsidRDefault="008C1AE1" w:rsidP="00002A03">
      <w:pPr>
        <w:pStyle w:val="af5"/>
      </w:pPr>
      <w:r>
        <w:t xml:space="preserve">    output wire [6:0]a_to_g,</w:t>
      </w:r>
    </w:p>
    <w:p w14:paraId="1D6B7E60" w14:textId="77777777" w:rsidR="008C1AE1" w:rsidRDefault="008C1AE1" w:rsidP="00002A03">
      <w:pPr>
        <w:pStyle w:val="af5"/>
      </w:pPr>
      <w:r>
        <w:t xml:space="preserve">    output wire [3:0]an,</w:t>
      </w:r>
    </w:p>
    <w:p w14:paraId="3FDBEE55" w14:textId="77777777" w:rsidR="008C1AE1" w:rsidRDefault="008C1AE1" w:rsidP="00002A03">
      <w:pPr>
        <w:pStyle w:val="af5"/>
      </w:pPr>
      <w:r>
        <w:t xml:space="preserve">    output wire modeind,</w:t>
      </w:r>
    </w:p>
    <w:p w14:paraId="73531B53" w14:textId="77777777" w:rsidR="008C1AE1" w:rsidRDefault="008C1AE1" w:rsidP="00002A03">
      <w:pPr>
        <w:pStyle w:val="af5"/>
      </w:pPr>
      <w:r>
        <w:t xml:space="preserve">    input wire [15:0] customtime,</w:t>
      </w:r>
    </w:p>
    <w:p w14:paraId="564C474C" w14:textId="77777777" w:rsidR="008C1AE1" w:rsidRDefault="008C1AE1" w:rsidP="00002A03">
      <w:pPr>
        <w:pStyle w:val="af5"/>
      </w:pPr>
      <w:r>
        <w:t xml:space="preserve">    input wire customtimeena,</w:t>
      </w:r>
    </w:p>
    <w:p w14:paraId="47580A19" w14:textId="77777777" w:rsidR="008C1AE1" w:rsidRDefault="008C1AE1" w:rsidP="00002A03">
      <w:pPr>
        <w:pStyle w:val="af5"/>
      </w:pPr>
      <w:r>
        <w:t xml:space="preserve">    input wire reset_in</w:t>
      </w:r>
    </w:p>
    <w:p w14:paraId="1788329B" w14:textId="77777777" w:rsidR="008C1AE1" w:rsidRDefault="008C1AE1" w:rsidP="00002A03">
      <w:pPr>
        <w:pStyle w:val="af5"/>
      </w:pPr>
      <w:r>
        <w:t xml:space="preserve">    );</w:t>
      </w:r>
    </w:p>
    <w:p w14:paraId="5F0A2FC3" w14:textId="70C005A7" w:rsidR="008C1AE1" w:rsidRPr="007C360B" w:rsidRDefault="008C1AE1" w:rsidP="00002A03">
      <w:pPr>
        <w:pStyle w:val="af5"/>
        <w:rPr>
          <w:color w:val="FF0000"/>
        </w:rPr>
      </w:pPr>
      <w:r>
        <w:t>wire jinwei;</w:t>
      </w:r>
      <w:r w:rsidR="007C360B">
        <w:rPr>
          <w:rFonts w:hint="eastAsia"/>
          <w:color w:val="FF0000"/>
        </w:rPr>
        <w:t>/</w:t>
      </w:r>
      <w:r w:rsidR="007C360B">
        <w:rPr>
          <w:color w:val="FF0000"/>
        </w:rPr>
        <w:t>/</w:t>
      </w:r>
      <w:r w:rsidR="00DC1F44">
        <w:rPr>
          <w:rFonts w:hint="eastAsia"/>
          <w:color w:val="FF0000"/>
        </w:rPr>
        <w:t>用于表征</w:t>
      </w:r>
      <w:r w:rsidR="007C360B">
        <w:rPr>
          <w:rFonts w:hint="eastAsia"/>
          <w:color w:val="FF0000"/>
        </w:rPr>
        <w:t>进位</w:t>
      </w:r>
      <w:r w:rsidR="00DC1F44">
        <w:rPr>
          <w:rFonts w:hint="eastAsia"/>
          <w:color w:val="FF0000"/>
        </w:rPr>
        <w:t>的变量</w:t>
      </w:r>
    </w:p>
    <w:p w14:paraId="24D7224F" w14:textId="77777777" w:rsidR="008C1AE1" w:rsidRDefault="008C1AE1" w:rsidP="00002A03">
      <w:pPr>
        <w:pStyle w:val="af5"/>
      </w:pPr>
      <w:r>
        <w:t>wire a;</w:t>
      </w:r>
    </w:p>
    <w:p w14:paraId="6C4BFBB3" w14:textId="77777777" w:rsidR="008C1AE1" w:rsidRDefault="008C1AE1" w:rsidP="00002A03">
      <w:pPr>
        <w:pStyle w:val="af5"/>
      </w:pPr>
      <w:r>
        <w:t>wire b;</w:t>
      </w:r>
    </w:p>
    <w:p w14:paraId="3A03FB69" w14:textId="4E5A5761" w:rsidR="008C1AE1" w:rsidRDefault="008C1AE1" w:rsidP="00002A03">
      <w:pPr>
        <w:pStyle w:val="af5"/>
      </w:pPr>
      <w:r>
        <w:t>wire c;</w:t>
      </w:r>
    </w:p>
    <w:p w14:paraId="7AD703C5" w14:textId="5452692E" w:rsidR="000E4B00" w:rsidRPr="000E4B00" w:rsidRDefault="000E4B00" w:rsidP="00002A03">
      <w:pPr>
        <w:pStyle w:val="af5"/>
        <w:rPr>
          <w:color w:val="FF0000"/>
        </w:rPr>
      </w:pPr>
      <w:r>
        <w:rPr>
          <w:color w:val="FF0000"/>
        </w:rPr>
        <w:t>//</w:t>
      </w:r>
      <w:r>
        <w:rPr>
          <w:rFonts w:hint="eastAsia"/>
          <w:color w:val="FF0000"/>
        </w:rPr>
        <w:t>产生秒脉冲</w:t>
      </w:r>
    </w:p>
    <w:p w14:paraId="45D0CEE0" w14:textId="77777777" w:rsidR="008C1AE1" w:rsidRDefault="008C1AE1" w:rsidP="00002A03">
      <w:pPr>
        <w:pStyle w:val="af5"/>
      </w:pPr>
      <w:r>
        <w:t>Sec_pule_generator U0(</w:t>
      </w:r>
    </w:p>
    <w:p w14:paraId="769D3825" w14:textId="77777777" w:rsidR="008C1AE1" w:rsidRDefault="008C1AE1" w:rsidP="00002A03">
      <w:pPr>
        <w:pStyle w:val="af5"/>
      </w:pPr>
      <w:r>
        <w:t xml:space="preserve">    .clk(clk),</w:t>
      </w:r>
    </w:p>
    <w:p w14:paraId="087FDC4E" w14:textId="77777777" w:rsidR="008C1AE1" w:rsidRDefault="008C1AE1" w:rsidP="00002A03">
      <w:pPr>
        <w:pStyle w:val="af5"/>
      </w:pPr>
      <w:r>
        <w:t xml:space="preserve">    .sec_pule(jinwei)</w:t>
      </w:r>
    </w:p>
    <w:p w14:paraId="2C334F5D" w14:textId="03B97490" w:rsidR="008C1AE1" w:rsidRDefault="008C1AE1" w:rsidP="00002A03">
      <w:pPr>
        <w:pStyle w:val="af5"/>
      </w:pPr>
      <w:r>
        <w:t>);</w:t>
      </w:r>
    </w:p>
    <w:p w14:paraId="7CB96903" w14:textId="7688BC92" w:rsidR="000E4B00" w:rsidRPr="000E4B00" w:rsidRDefault="000E4B00" w:rsidP="00002A03">
      <w:pPr>
        <w:pStyle w:val="af5"/>
        <w:rPr>
          <w:color w:val="FF0000"/>
        </w:rPr>
      </w:pPr>
      <w:r>
        <w:rPr>
          <w:color w:val="FF0000"/>
        </w:rPr>
        <w:t>//</w:t>
      </w:r>
      <w:r>
        <w:rPr>
          <w:rFonts w:hint="eastAsia"/>
          <w:color w:val="FF0000"/>
        </w:rPr>
        <w:t>状态转换</w:t>
      </w:r>
    </w:p>
    <w:p w14:paraId="47787103" w14:textId="77777777" w:rsidR="008C1AE1" w:rsidRDefault="008C1AE1" w:rsidP="00002A03">
      <w:pPr>
        <w:pStyle w:val="af5"/>
      </w:pPr>
      <w:r>
        <w:t>State U1(</w:t>
      </w:r>
    </w:p>
    <w:p w14:paraId="72944BD7" w14:textId="77777777" w:rsidR="008C1AE1" w:rsidRDefault="008C1AE1" w:rsidP="00002A03">
      <w:pPr>
        <w:pStyle w:val="af5"/>
      </w:pPr>
      <w:r>
        <w:t xml:space="preserve">    .clk(clk),</w:t>
      </w:r>
    </w:p>
    <w:p w14:paraId="3E2E6972" w14:textId="77777777" w:rsidR="008C1AE1" w:rsidRDefault="008C1AE1" w:rsidP="00002A03">
      <w:pPr>
        <w:pStyle w:val="af5"/>
      </w:pPr>
      <w:r>
        <w:t xml:space="preserve">    .key1(key1),</w:t>
      </w:r>
    </w:p>
    <w:p w14:paraId="15901B73" w14:textId="77777777" w:rsidR="008C1AE1" w:rsidRDefault="008C1AE1" w:rsidP="00002A03">
      <w:pPr>
        <w:pStyle w:val="af5"/>
      </w:pPr>
      <w:r>
        <w:t xml:space="preserve">    .key2(key2),</w:t>
      </w:r>
    </w:p>
    <w:p w14:paraId="5479C6DE" w14:textId="77777777" w:rsidR="008C1AE1" w:rsidRDefault="008C1AE1" w:rsidP="00002A03">
      <w:pPr>
        <w:pStyle w:val="af5"/>
      </w:pPr>
      <w:r>
        <w:t xml:space="preserve">    .cnt_en(a),</w:t>
      </w:r>
    </w:p>
    <w:p w14:paraId="5ECF2669" w14:textId="77777777" w:rsidR="008C1AE1" w:rsidRDefault="008C1AE1" w:rsidP="00002A03">
      <w:pPr>
        <w:pStyle w:val="af5"/>
      </w:pPr>
      <w:r>
        <w:t xml:space="preserve">    .load(b)</w:t>
      </w:r>
    </w:p>
    <w:p w14:paraId="4C017C56" w14:textId="44454698" w:rsidR="008C1AE1" w:rsidRDefault="008C1AE1" w:rsidP="00002A03">
      <w:pPr>
        <w:pStyle w:val="af5"/>
      </w:pPr>
      <w:r>
        <w:t>);</w:t>
      </w:r>
    </w:p>
    <w:p w14:paraId="30B217C0" w14:textId="1F90EF68" w:rsidR="000E4B00" w:rsidRPr="000E4B00" w:rsidRDefault="000E4B00" w:rsidP="00002A03">
      <w:pPr>
        <w:pStyle w:val="af5"/>
        <w:rPr>
          <w:color w:val="FF0000"/>
        </w:rPr>
      </w:pPr>
      <w:r>
        <w:rPr>
          <w:rFonts w:hint="eastAsia"/>
          <w:color w:val="FF0000"/>
        </w:rPr>
        <w:t>/</w:t>
      </w:r>
      <w:r>
        <w:rPr>
          <w:color w:val="FF0000"/>
        </w:rPr>
        <w:t>/</w:t>
      </w:r>
      <w:r>
        <w:rPr>
          <w:rFonts w:hint="eastAsia"/>
          <w:color w:val="FF0000"/>
        </w:rPr>
        <w:t>倒计时模块</w:t>
      </w:r>
    </w:p>
    <w:p w14:paraId="700BC22F" w14:textId="77777777" w:rsidR="008C1AE1" w:rsidRDefault="008C1AE1" w:rsidP="00002A03">
      <w:pPr>
        <w:pStyle w:val="af5"/>
      </w:pPr>
      <w:r>
        <w:t>counter25 U2(</w:t>
      </w:r>
    </w:p>
    <w:p w14:paraId="0E258834" w14:textId="77777777" w:rsidR="008C1AE1" w:rsidRDefault="008C1AE1" w:rsidP="00002A03">
      <w:pPr>
        <w:pStyle w:val="af5"/>
      </w:pPr>
      <w:r>
        <w:t xml:space="preserve">    .clk_sec(jinwei),</w:t>
      </w:r>
    </w:p>
    <w:p w14:paraId="50E6E192" w14:textId="77777777" w:rsidR="008C1AE1" w:rsidRDefault="008C1AE1" w:rsidP="00002A03">
      <w:pPr>
        <w:pStyle w:val="af5"/>
      </w:pPr>
      <w:r>
        <w:t xml:space="preserve">    .clk(clk),</w:t>
      </w:r>
    </w:p>
    <w:p w14:paraId="44687E19" w14:textId="77777777" w:rsidR="008C1AE1" w:rsidRDefault="008C1AE1" w:rsidP="00002A03">
      <w:pPr>
        <w:pStyle w:val="af5"/>
      </w:pPr>
      <w:r>
        <w:t xml:space="preserve">    .cnt_en(a),</w:t>
      </w:r>
    </w:p>
    <w:p w14:paraId="77BA59AC" w14:textId="77777777" w:rsidR="008C1AE1" w:rsidRDefault="008C1AE1" w:rsidP="00002A03">
      <w:pPr>
        <w:pStyle w:val="af5"/>
      </w:pPr>
      <w:r>
        <w:t xml:space="preserve">    .load(b),</w:t>
      </w:r>
    </w:p>
    <w:p w14:paraId="430F1E76" w14:textId="77777777" w:rsidR="008C1AE1" w:rsidRDefault="008C1AE1" w:rsidP="00002A03">
      <w:pPr>
        <w:pStyle w:val="af5"/>
      </w:pPr>
      <w:r>
        <w:lastRenderedPageBreak/>
        <w:t xml:space="preserve">    .a_to_g(a_to_g),</w:t>
      </w:r>
    </w:p>
    <w:p w14:paraId="36105BD3" w14:textId="77777777" w:rsidR="008C1AE1" w:rsidRDefault="008C1AE1" w:rsidP="00002A03">
      <w:pPr>
        <w:pStyle w:val="af5"/>
      </w:pPr>
      <w:r>
        <w:t xml:space="preserve">    .key2(key2),</w:t>
      </w:r>
    </w:p>
    <w:p w14:paraId="2C9F8804" w14:textId="77777777" w:rsidR="008C1AE1" w:rsidRDefault="008C1AE1" w:rsidP="00002A03">
      <w:pPr>
        <w:pStyle w:val="af5"/>
      </w:pPr>
      <w:r>
        <w:t xml:space="preserve">    .an(an),</w:t>
      </w:r>
    </w:p>
    <w:p w14:paraId="7F31DD89" w14:textId="77777777" w:rsidR="008C1AE1" w:rsidRDefault="008C1AE1" w:rsidP="00002A03">
      <w:pPr>
        <w:pStyle w:val="af5"/>
      </w:pPr>
      <w:r>
        <w:t xml:space="preserve">    .carry2(modeind),</w:t>
      </w:r>
    </w:p>
    <w:p w14:paraId="370CDA0A" w14:textId="77777777" w:rsidR="008C1AE1" w:rsidRDefault="008C1AE1" w:rsidP="00002A03">
      <w:pPr>
        <w:pStyle w:val="af5"/>
      </w:pPr>
      <w:r>
        <w:t xml:space="preserve">    .customtime(customtime),</w:t>
      </w:r>
    </w:p>
    <w:p w14:paraId="0315827C" w14:textId="77777777" w:rsidR="008C1AE1" w:rsidRDefault="008C1AE1" w:rsidP="00002A03">
      <w:pPr>
        <w:pStyle w:val="af5"/>
      </w:pPr>
      <w:r>
        <w:t xml:space="preserve">    .customtimeena(customtimeena),</w:t>
      </w:r>
    </w:p>
    <w:p w14:paraId="6B3B8225" w14:textId="77777777" w:rsidR="008C1AE1" w:rsidRDefault="008C1AE1" w:rsidP="00002A03">
      <w:pPr>
        <w:pStyle w:val="af5"/>
      </w:pPr>
      <w:r>
        <w:t xml:space="preserve">    .rst_n(reset_in)</w:t>
      </w:r>
    </w:p>
    <w:p w14:paraId="64FCC100" w14:textId="77777777" w:rsidR="008C1AE1" w:rsidRDefault="008C1AE1" w:rsidP="00002A03">
      <w:pPr>
        <w:pStyle w:val="af5"/>
      </w:pPr>
      <w:r>
        <w:t xml:space="preserve">     );</w:t>
      </w:r>
    </w:p>
    <w:p w14:paraId="67A321DC" w14:textId="37D6CD6A" w:rsidR="008C1AE1" w:rsidRDefault="000E4B00" w:rsidP="00002A03">
      <w:pPr>
        <w:pStyle w:val="af5"/>
      </w:pPr>
      <w:r>
        <w:t>e</w:t>
      </w:r>
      <w:r w:rsidR="008C1AE1">
        <w:t>ndmodule</w:t>
      </w:r>
    </w:p>
    <w:p w14:paraId="1213971B" w14:textId="2F8D0EE0" w:rsidR="008C1AE1" w:rsidRDefault="00A85AEA" w:rsidP="00647C82">
      <w:pPr>
        <w:pStyle w:val="3"/>
      </w:pPr>
      <w:bookmarkStart w:id="104" w:name="_Toc57972658"/>
      <w:r>
        <w:rPr>
          <w:rFonts w:hint="eastAsia"/>
        </w:rPr>
        <w:t>状态记录模块</w:t>
      </w:r>
      <w:r>
        <w:rPr>
          <w:rFonts w:hint="eastAsia"/>
        </w:rPr>
        <w:t>S</w:t>
      </w:r>
      <w:r w:rsidR="008C1AE1">
        <w:t>tate</w:t>
      </w:r>
      <w:bookmarkEnd w:id="104"/>
    </w:p>
    <w:p w14:paraId="591264CB" w14:textId="77777777" w:rsidR="008C1AE1" w:rsidRDefault="008C1AE1" w:rsidP="004320B6">
      <w:pPr>
        <w:pStyle w:val="af5"/>
      </w:pPr>
      <w:r>
        <w:t>`timescale 1ns / 1ps</w:t>
      </w:r>
    </w:p>
    <w:p w14:paraId="31B1A26E" w14:textId="77777777" w:rsidR="008C1AE1" w:rsidRDefault="008C1AE1" w:rsidP="004320B6">
      <w:pPr>
        <w:pStyle w:val="af5"/>
      </w:pPr>
      <w:r>
        <w:t>module State(</w:t>
      </w:r>
    </w:p>
    <w:p w14:paraId="06B111E8" w14:textId="77777777" w:rsidR="008C1AE1" w:rsidRDefault="008C1AE1" w:rsidP="004320B6">
      <w:pPr>
        <w:pStyle w:val="af5"/>
      </w:pPr>
      <w:r>
        <w:t>input clk,</w:t>
      </w:r>
    </w:p>
    <w:p w14:paraId="5208B0BF" w14:textId="77777777" w:rsidR="008C1AE1" w:rsidRDefault="008C1AE1" w:rsidP="004320B6">
      <w:pPr>
        <w:pStyle w:val="af5"/>
      </w:pPr>
      <w:r>
        <w:t>input key1,</w:t>
      </w:r>
    </w:p>
    <w:p w14:paraId="32716375" w14:textId="77777777" w:rsidR="008C1AE1" w:rsidRDefault="008C1AE1" w:rsidP="004320B6">
      <w:pPr>
        <w:pStyle w:val="af5"/>
      </w:pPr>
      <w:r>
        <w:t>input key2,</w:t>
      </w:r>
    </w:p>
    <w:p w14:paraId="430151B3" w14:textId="77777777" w:rsidR="008C1AE1" w:rsidRDefault="008C1AE1" w:rsidP="004320B6">
      <w:pPr>
        <w:pStyle w:val="af5"/>
      </w:pPr>
      <w:r>
        <w:t>output reg cnt_en,</w:t>
      </w:r>
    </w:p>
    <w:p w14:paraId="24A823D5" w14:textId="77777777" w:rsidR="008C1AE1" w:rsidRDefault="008C1AE1" w:rsidP="004320B6">
      <w:pPr>
        <w:pStyle w:val="af5"/>
      </w:pPr>
      <w:r>
        <w:t>output reg load</w:t>
      </w:r>
    </w:p>
    <w:p w14:paraId="61737A1E" w14:textId="77777777" w:rsidR="008C1AE1" w:rsidRDefault="008C1AE1" w:rsidP="004320B6">
      <w:pPr>
        <w:pStyle w:val="af5"/>
      </w:pPr>
      <w:r>
        <w:t xml:space="preserve">    );</w:t>
      </w:r>
    </w:p>
    <w:p w14:paraId="2620C5A3" w14:textId="77777777" w:rsidR="008C1AE1" w:rsidRDefault="008C1AE1" w:rsidP="004320B6">
      <w:pPr>
        <w:pStyle w:val="af5"/>
      </w:pPr>
      <w:r>
        <w:t>wire rst=0;</w:t>
      </w:r>
    </w:p>
    <w:p w14:paraId="524AD7E7" w14:textId="77777777" w:rsidR="008C1AE1" w:rsidRDefault="008C1AE1" w:rsidP="004320B6">
      <w:pPr>
        <w:pStyle w:val="af5"/>
      </w:pPr>
      <w:r>
        <w:t>parameter IDLE=2'b00,</w:t>
      </w:r>
    </w:p>
    <w:p w14:paraId="1C49A305" w14:textId="77777777" w:rsidR="008C1AE1" w:rsidRDefault="008C1AE1" w:rsidP="004320B6">
      <w:pPr>
        <w:pStyle w:val="af5"/>
      </w:pPr>
      <w:r>
        <w:t xml:space="preserve">           S1=2'b01,</w:t>
      </w:r>
    </w:p>
    <w:p w14:paraId="4FFFB216" w14:textId="77777777" w:rsidR="008C1AE1" w:rsidRDefault="008C1AE1" w:rsidP="004320B6">
      <w:pPr>
        <w:pStyle w:val="af5"/>
      </w:pPr>
      <w:r>
        <w:t xml:space="preserve">           S2=2'b10;</w:t>
      </w:r>
    </w:p>
    <w:p w14:paraId="1F5FC378" w14:textId="77777777" w:rsidR="008C1AE1" w:rsidRDefault="008C1AE1" w:rsidP="004320B6">
      <w:pPr>
        <w:pStyle w:val="af5"/>
      </w:pPr>
      <w:r>
        <w:t>reg [1:0]cstate;</w:t>
      </w:r>
    </w:p>
    <w:p w14:paraId="37DAA564" w14:textId="77777777" w:rsidR="008C1AE1" w:rsidRDefault="008C1AE1" w:rsidP="004320B6">
      <w:pPr>
        <w:pStyle w:val="af5"/>
      </w:pPr>
      <w:r>
        <w:t>reg [1:0]nstate;</w:t>
      </w:r>
    </w:p>
    <w:p w14:paraId="5A07BC27" w14:textId="77777777" w:rsidR="008C1AE1" w:rsidRDefault="008C1AE1" w:rsidP="004320B6">
      <w:pPr>
        <w:pStyle w:val="af5"/>
      </w:pPr>
      <w:r>
        <w:t>always@(posedge clk or posedge rst)</w:t>
      </w:r>
    </w:p>
    <w:p w14:paraId="75CA014D" w14:textId="77777777" w:rsidR="008C1AE1" w:rsidRDefault="008C1AE1" w:rsidP="004320B6">
      <w:pPr>
        <w:pStyle w:val="af5"/>
      </w:pPr>
      <w:r>
        <w:t>if(rst)</w:t>
      </w:r>
    </w:p>
    <w:p w14:paraId="61A0DEB5" w14:textId="77777777" w:rsidR="008C1AE1" w:rsidRDefault="008C1AE1" w:rsidP="004320B6">
      <w:pPr>
        <w:pStyle w:val="af5"/>
      </w:pPr>
      <w:r>
        <w:t xml:space="preserve">    cstate&lt;=IDLE;</w:t>
      </w:r>
    </w:p>
    <w:p w14:paraId="738CA9C8" w14:textId="77777777" w:rsidR="008C1AE1" w:rsidRDefault="008C1AE1" w:rsidP="004320B6">
      <w:pPr>
        <w:pStyle w:val="af5"/>
      </w:pPr>
      <w:r>
        <w:t>else</w:t>
      </w:r>
    </w:p>
    <w:p w14:paraId="765A4A4D" w14:textId="77777777" w:rsidR="008C1AE1" w:rsidRDefault="008C1AE1" w:rsidP="004320B6">
      <w:pPr>
        <w:pStyle w:val="af5"/>
      </w:pPr>
      <w:r>
        <w:t xml:space="preserve">    cstate&lt;=nstate;           </w:t>
      </w:r>
    </w:p>
    <w:p w14:paraId="00E15480" w14:textId="77777777" w:rsidR="008C1AE1" w:rsidRDefault="008C1AE1" w:rsidP="004320B6">
      <w:pPr>
        <w:pStyle w:val="af5"/>
      </w:pPr>
      <w:r>
        <w:t xml:space="preserve">    </w:t>
      </w:r>
    </w:p>
    <w:p w14:paraId="5F7374F6" w14:textId="77777777" w:rsidR="008C1AE1" w:rsidRDefault="008C1AE1" w:rsidP="004320B6">
      <w:pPr>
        <w:pStyle w:val="af5"/>
      </w:pPr>
      <w:r>
        <w:t>always@(cstate,key1,key2)</w:t>
      </w:r>
    </w:p>
    <w:p w14:paraId="6B5ADFA0" w14:textId="77777777" w:rsidR="008C1AE1" w:rsidRDefault="008C1AE1" w:rsidP="004320B6">
      <w:pPr>
        <w:pStyle w:val="af5"/>
      </w:pPr>
      <w:r>
        <w:t xml:space="preserve">      if(cstate==IDLE&amp;&amp;key1==1)</w:t>
      </w:r>
    </w:p>
    <w:p w14:paraId="1841F5C3" w14:textId="77777777" w:rsidR="008C1AE1" w:rsidRDefault="008C1AE1" w:rsidP="004320B6">
      <w:pPr>
        <w:pStyle w:val="af5"/>
      </w:pPr>
      <w:r>
        <w:t xml:space="preserve">          nstate=S1;</w:t>
      </w:r>
    </w:p>
    <w:p w14:paraId="357DFE66" w14:textId="77777777" w:rsidR="008C1AE1" w:rsidRDefault="008C1AE1" w:rsidP="004320B6">
      <w:pPr>
        <w:pStyle w:val="af5"/>
      </w:pPr>
      <w:r>
        <w:t xml:space="preserve">      else if(cstate==IDLE&amp;&amp;key1==0)</w:t>
      </w:r>
    </w:p>
    <w:p w14:paraId="3D95709D" w14:textId="77777777" w:rsidR="008C1AE1" w:rsidRDefault="008C1AE1" w:rsidP="004320B6">
      <w:pPr>
        <w:pStyle w:val="af5"/>
      </w:pPr>
      <w:r>
        <w:t xml:space="preserve">          nstate=IDLE;</w:t>
      </w:r>
    </w:p>
    <w:p w14:paraId="290DFD8B" w14:textId="77777777" w:rsidR="008C1AE1" w:rsidRDefault="008C1AE1" w:rsidP="004320B6">
      <w:pPr>
        <w:pStyle w:val="af5"/>
      </w:pPr>
      <w:r>
        <w:t xml:space="preserve">      else if(cstate==S1&amp;&amp;key1==1)</w:t>
      </w:r>
    </w:p>
    <w:p w14:paraId="18C4946A" w14:textId="77777777" w:rsidR="008C1AE1" w:rsidRDefault="008C1AE1" w:rsidP="004320B6">
      <w:pPr>
        <w:pStyle w:val="af5"/>
      </w:pPr>
      <w:r>
        <w:t xml:space="preserve">          nstate=S2;</w:t>
      </w:r>
    </w:p>
    <w:p w14:paraId="487E74F5" w14:textId="77777777" w:rsidR="008C1AE1" w:rsidRDefault="008C1AE1" w:rsidP="004320B6">
      <w:pPr>
        <w:pStyle w:val="af5"/>
      </w:pPr>
      <w:r>
        <w:t xml:space="preserve">      else if(cstate==S1&amp;&amp;key1==0)</w:t>
      </w:r>
    </w:p>
    <w:p w14:paraId="3659BBAA" w14:textId="77777777" w:rsidR="008C1AE1" w:rsidRDefault="008C1AE1" w:rsidP="004320B6">
      <w:pPr>
        <w:pStyle w:val="af5"/>
      </w:pPr>
      <w:r>
        <w:t xml:space="preserve">          nstate=S1;</w:t>
      </w:r>
    </w:p>
    <w:p w14:paraId="2B812860" w14:textId="77777777" w:rsidR="008C1AE1" w:rsidRDefault="008C1AE1" w:rsidP="004320B6">
      <w:pPr>
        <w:pStyle w:val="af5"/>
      </w:pPr>
      <w:r>
        <w:t xml:space="preserve">      else if(cstate==S2&amp;&amp;key1==1&amp;&amp;key2==0)</w:t>
      </w:r>
    </w:p>
    <w:p w14:paraId="14F6A685" w14:textId="77777777" w:rsidR="008C1AE1" w:rsidRDefault="008C1AE1" w:rsidP="004320B6">
      <w:pPr>
        <w:pStyle w:val="af5"/>
      </w:pPr>
      <w:r>
        <w:t xml:space="preserve">          nstate=S1;</w:t>
      </w:r>
    </w:p>
    <w:p w14:paraId="555F0645" w14:textId="77777777" w:rsidR="008C1AE1" w:rsidRDefault="008C1AE1" w:rsidP="004320B6">
      <w:pPr>
        <w:pStyle w:val="af5"/>
      </w:pPr>
      <w:r>
        <w:t xml:space="preserve">      else if(cstate==S2&amp;&amp;key1==0&amp;&amp;key2==0)</w:t>
      </w:r>
    </w:p>
    <w:p w14:paraId="3980699F" w14:textId="77777777" w:rsidR="008C1AE1" w:rsidRDefault="008C1AE1" w:rsidP="004320B6">
      <w:pPr>
        <w:pStyle w:val="af5"/>
      </w:pPr>
      <w:r>
        <w:t xml:space="preserve">          nstate=S2;</w:t>
      </w:r>
    </w:p>
    <w:p w14:paraId="0E60C976" w14:textId="77777777" w:rsidR="008C1AE1" w:rsidRDefault="008C1AE1" w:rsidP="004320B6">
      <w:pPr>
        <w:pStyle w:val="af5"/>
      </w:pPr>
      <w:r>
        <w:t xml:space="preserve">      else if(cstate==S2&amp;&amp;key1==1&amp;&amp;key2==1)</w:t>
      </w:r>
    </w:p>
    <w:p w14:paraId="321D7F65" w14:textId="77777777" w:rsidR="008C1AE1" w:rsidRDefault="008C1AE1" w:rsidP="004320B6">
      <w:pPr>
        <w:pStyle w:val="af5"/>
      </w:pPr>
      <w:r>
        <w:t xml:space="preserve">          nstate=S2;</w:t>
      </w:r>
    </w:p>
    <w:p w14:paraId="30AD2321" w14:textId="77777777" w:rsidR="008C1AE1" w:rsidRDefault="008C1AE1" w:rsidP="004320B6">
      <w:pPr>
        <w:pStyle w:val="af5"/>
      </w:pPr>
      <w:r>
        <w:t xml:space="preserve">      else if(cstate==S2&amp;&amp;key1==0&amp;&amp;key2==1)</w:t>
      </w:r>
    </w:p>
    <w:p w14:paraId="7D296FDE" w14:textId="77777777" w:rsidR="008C1AE1" w:rsidRDefault="008C1AE1" w:rsidP="004320B6">
      <w:pPr>
        <w:pStyle w:val="af5"/>
      </w:pPr>
      <w:r>
        <w:t xml:space="preserve">          nstate=IDLE;</w:t>
      </w:r>
    </w:p>
    <w:p w14:paraId="39B59168" w14:textId="77777777" w:rsidR="008C1AE1" w:rsidRDefault="008C1AE1" w:rsidP="004320B6">
      <w:pPr>
        <w:pStyle w:val="af5"/>
      </w:pPr>
      <w:r>
        <w:t xml:space="preserve">      else nstate=cstate;                                </w:t>
      </w:r>
    </w:p>
    <w:p w14:paraId="05982311" w14:textId="77777777" w:rsidR="008C1AE1" w:rsidRDefault="008C1AE1" w:rsidP="004320B6">
      <w:pPr>
        <w:pStyle w:val="af5"/>
      </w:pPr>
      <w:r>
        <w:t xml:space="preserve"> always@*</w:t>
      </w:r>
    </w:p>
    <w:p w14:paraId="38860650" w14:textId="77777777" w:rsidR="008C1AE1" w:rsidRDefault="008C1AE1" w:rsidP="004320B6">
      <w:pPr>
        <w:pStyle w:val="af5"/>
      </w:pPr>
      <w:r>
        <w:lastRenderedPageBreak/>
        <w:t>if(rst)</w:t>
      </w:r>
    </w:p>
    <w:p w14:paraId="08ACFB50" w14:textId="77777777" w:rsidR="008C1AE1" w:rsidRDefault="008C1AE1" w:rsidP="004320B6">
      <w:pPr>
        <w:pStyle w:val="af5"/>
      </w:pPr>
      <w:r>
        <w:t xml:space="preserve">    begin cnt_en&lt;=1'b0;load&lt;=1'b1;end</w:t>
      </w:r>
    </w:p>
    <w:p w14:paraId="6F31F424" w14:textId="77777777" w:rsidR="008C1AE1" w:rsidRDefault="008C1AE1" w:rsidP="004320B6">
      <w:pPr>
        <w:pStyle w:val="af5"/>
      </w:pPr>
      <w:r>
        <w:t>else if(cstate==IDLE)</w:t>
      </w:r>
    </w:p>
    <w:p w14:paraId="6A6FFF3D" w14:textId="77777777" w:rsidR="008C1AE1" w:rsidRDefault="008C1AE1" w:rsidP="004320B6">
      <w:pPr>
        <w:pStyle w:val="af5"/>
      </w:pPr>
      <w:r>
        <w:t xml:space="preserve">    begin cnt_en&lt;=1'b0;load&lt;=1'b1;end</w:t>
      </w:r>
    </w:p>
    <w:p w14:paraId="659FB23B" w14:textId="77777777" w:rsidR="008C1AE1" w:rsidRDefault="008C1AE1" w:rsidP="004320B6">
      <w:pPr>
        <w:pStyle w:val="af5"/>
      </w:pPr>
      <w:r>
        <w:t>else if(cstate==S1)</w:t>
      </w:r>
    </w:p>
    <w:p w14:paraId="3A8570ED" w14:textId="77777777" w:rsidR="008C1AE1" w:rsidRDefault="008C1AE1" w:rsidP="004320B6">
      <w:pPr>
        <w:pStyle w:val="af5"/>
      </w:pPr>
      <w:r>
        <w:t xml:space="preserve">    begin cnt_en&lt;=1'b1;load&lt;=1'b0;end   </w:t>
      </w:r>
    </w:p>
    <w:p w14:paraId="2C4A18BA" w14:textId="77777777" w:rsidR="008C1AE1" w:rsidRDefault="008C1AE1" w:rsidP="004320B6">
      <w:pPr>
        <w:pStyle w:val="af5"/>
      </w:pPr>
      <w:r>
        <w:t>else if(cstate==S2)</w:t>
      </w:r>
    </w:p>
    <w:p w14:paraId="31A36F3D" w14:textId="77777777" w:rsidR="008C1AE1" w:rsidRDefault="008C1AE1" w:rsidP="004320B6">
      <w:pPr>
        <w:pStyle w:val="af5"/>
      </w:pPr>
      <w:r>
        <w:t xml:space="preserve">    begin cnt_en&lt;=1'b0;load&lt;=1'b0;end</w:t>
      </w:r>
    </w:p>
    <w:p w14:paraId="65EF3E91" w14:textId="77777777" w:rsidR="008C1AE1" w:rsidRDefault="008C1AE1" w:rsidP="004320B6">
      <w:pPr>
        <w:pStyle w:val="af5"/>
      </w:pPr>
      <w:r>
        <w:t>else begin cnt_en&lt;=1'b0;load&lt;=1'b1;end</w:t>
      </w:r>
    </w:p>
    <w:p w14:paraId="388FDE77" w14:textId="07E4B954" w:rsidR="008C1AE1" w:rsidRDefault="008C1AE1" w:rsidP="004320B6">
      <w:pPr>
        <w:pStyle w:val="af5"/>
      </w:pPr>
      <w:r>
        <w:t>endmodule</w:t>
      </w:r>
    </w:p>
    <w:p w14:paraId="6CA68BF4" w14:textId="4789BA96" w:rsidR="008C1AE1" w:rsidRDefault="007E1CBA" w:rsidP="00647C82">
      <w:pPr>
        <w:pStyle w:val="3"/>
      </w:pPr>
      <w:bookmarkStart w:id="105" w:name="_Toc57972659"/>
      <w:r>
        <w:t>25</w:t>
      </w:r>
      <w:r>
        <w:rPr>
          <w:rFonts w:hint="eastAsia"/>
        </w:rPr>
        <w:t>分钟倒计时模块</w:t>
      </w:r>
      <w:r w:rsidR="008C1AE1">
        <w:rPr>
          <w:rFonts w:hint="eastAsia"/>
        </w:rPr>
        <w:t>c</w:t>
      </w:r>
      <w:r w:rsidR="008C1AE1">
        <w:t>ounter25</w:t>
      </w:r>
      <w:bookmarkEnd w:id="105"/>
    </w:p>
    <w:p w14:paraId="0D4E6B0A" w14:textId="77777777" w:rsidR="008C1AE1" w:rsidRDefault="008C1AE1" w:rsidP="007E1CBA">
      <w:pPr>
        <w:pStyle w:val="af5"/>
      </w:pPr>
      <w:r>
        <w:t>`timescale 1ns / 1ps</w:t>
      </w:r>
    </w:p>
    <w:p w14:paraId="146D0CF1" w14:textId="77777777" w:rsidR="008C1AE1" w:rsidRDefault="008C1AE1" w:rsidP="007E1CBA">
      <w:pPr>
        <w:pStyle w:val="af5"/>
      </w:pPr>
      <w:r>
        <w:t>module counter25(</w:t>
      </w:r>
    </w:p>
    <w:p w14:paraId="369636C5" w14:textId="77777777" w:rsidR="008C1AE1" w:rsidRDefault="008C1AE1" w:rsidP="007E1CBA">
      <w:pPr>
        <w:pStyle w:val="af5"/>
      </w:pPr>
      <w:r>
        <w:t xml:space="preserve">    input wire clk,</w:t>
      </w:r>
    </w:p>
    <w:p w14:paraId="3BBFE667" w14:textId="77777777" w:rsidR="008C1AE1" w:rsidRDefault="008C1AE1" w:rsidP="007E1CBA">
      <w:pPr>
        <w:pStyle w:val="af5"/>
      </w:pPr>
      <w:r>
        <w:t xml:space="preserve">    input wire clk_sec,</w:t>
      </w:r>
    </w:p>
    <w:p w14:paraId="4BF6D828" w14:textId="77777777" w:rsidR="008C1AE1" w:rsidRDefault="008C1AE1" w:rsidP="007E1CBA">
      <w:pPr>
        <w:pStyle w:val="af5"/>
      </w:pPr>
      <w:r>
        <w:t xml:space="preserve">    input wire rst_n,</w:t>
      </w:r>
    </w:p>
    <w:p w14:paraId="57CF4F18" w14:textId="77777777" w:rsidR="008C1AE1" w:rsidRDefault="008C1AE1" w:rsidP="007E1CBA">
      <w:pPr>
        <w:pStyle w:val="af5"/>
      </w:pPr>
      <w:r>
        <w:t xml:space="preserve">    input wire cnt_en,</w:t>
      </w:r>
    </w:p>
    <w:p w14:paraId="471A4062" w14:textId="77777777" w:rsidR="008C1AE1" w:rsidRDefault="008C1AE1" w:rsidP="007E1CBA">
      <w:pPr>
        <w:pStyle w:val="af5"/>
      </w:pPr>
      <w:r>
        <w:t xml:space="preserve">    input wire load,</w:t>
      </w:r>
    </w:p>
    <w:p w14:paraId="5524C252" w14:textId="77777777" w:rsidR="008C1AE1" w:rsidRDefault="008C1AE1" w:rsidP="007E1CBA">
      <w:pPr>
        <w:pStyle w:val="af5"/>
      </w:pPr>
      <w:r>
        <w:t xml:space="preserve">    input wire key2,</w:t>
      </w:r>
    </w:p>
    <w:p w14:paraId="7E3FB201" w14:textId="77777777" w:rsidR="008C1AE1" w:rsidRDefault="008C1AE1" w:rsidP="007E1CBA">
      <w:pPr>
        <w:pStyle w:val="af5"/>
      </w:pPr>
      <w:r>
        <w:t xml:space="preserve">    input wire [15:0] customtime,</w:t>
      </w:r>
    </w:p>
    <w:p w14:paraId="6C9CD7FB" w14:textId="77777777" w:rsidR="008C1AE1" w:rsidRDefault="008C1AE1" w:rsidP="007E1CBA">
      <w:pPr>
        <w:pStyle w:val="af5"/>
      </w:pPr>
      <w:r>
        <w:t xml:space="preserve">    input wire customtimeena,</w:t>
      </w:r>
    </w:p>
    <w:p w14:paraId="5816AFB1" w14:textId="77777777" w:rsidR="008C1AE1" w:rsidRDefault="008C1AE1" w:rsidP="007E1CBA">
      <w:pPr>
        <w:pStyle w:val="af5"/>
      </w:pPr>
      <w:r>
        <w:t xml:space="preserve">    output reg[6:0]a_to_g,</w:t>
      </w:r>
    </w:p>
    <w:p w14:paraId="795F0EB6" w14:textId="77777777" w:rsidR="008C1AE1" w:rsidRDefault="008C1AE1" w:rsidP="007E1CBA">
      <w:pPr>
        <w:pStyle w:val="af5"/>
      </w:pPr>
      <w:r>
        <w:t xml:space="preserve">    output reg[3:0]an,</w:t>
      </w:r>
    </w:p>
    <w:p w14:paraId="4EC44E28" w14:textId="77777777" w:rsidR="008C1AE1" w:rsidRDefault="008C1AE1" w:rsidP="007E1CBA">
      <w:pPr>
        <w:pStyle w:val="af5"/>
      </w:pPr>
      <w:r>
        <w:t xml:space="preserve">    output reg carry2</w:t>
      </w:r>
    </w:p>
    <w:p w14:paraId="5BF7400D" w14:textId="77777777" w:rsidR="008C1AE1" w:rsidRDefault="008C1AE1" w:rsidP="007E1CBA">
      <w:pPr>
        <w:pStyle w:val="af5"/>
      </w:pPr>
      <w:r>
        <w:t xml:space="preserve">    );</w:t>
      </w:r>
    </w:p>
    <w:p w14:paraId="376125AA" w14:textId="77777777" w:rsidR="008C1AE1" w:rsidRDefault="008C1AE1" w:rsidP="007E1CBA">
      <w:pPr>
        <w:pStyle w:val="af5"/>
      </w:pPr>
      <w:r>
        <w:t>reg [15:0] cnt25;</w:t>
      </w:r>
    </w:p>
    <w:p w14:paraId="24EEB6AA" w14:textId="77777777" w:rsidR="008C1AE1" w:rsidRDefault="008C1AE1" w:rsidP="007E1CBA">
      <w:pPr>
        <w:pStyle w:val="af5"/>
      </w:pPr>
      <w:r>
        <w:t>wire [15:0] startnum[1:0];</w:t>
      </w:r>
    </w:p>
    <w:p w14:paraId="74E24B4E" w14:textId="77777777" w:rsidR="008C1AE1" w:rsidRDefault="008C1AE1" w:rsidP="007E1CBA">
      <w:pPr>
        <w:pStyle w:val="af5"/>
      </w:pPr>
      <w:r>
        <w:t>reg carry;</w:t>
      </w:r>
    </w:p>
    <w:p w14:paraId="286FEE57" w14:textId="77777777" w:rsidR="008C1AE1" w:rsidRDefault="008C1AE1" w:rsidP="007E1CBA">
      <w:pPr>
        <w:pStyle w:val="af5"/>
      </w:pPr>
      <w:r>
        <w:t>reg innerbreak;</w:t>
      </w:r>
    </w:p>
    <w:p w14:paraId="691754F2" w14:textId="77777777" w:rsidR="008C1AE1" w:rsidRDefault="008C1AE1" w:rsidP="007E1CBA">
      <w:pPr>
        <w:pStyle w:val="af5"/>
      </w:pPr>
      <w:r>
        <w:t>reg [3:0] counter = 0;</w:t>
      </w:r>
    </w:p>
    <w:p w14:paraId="3F22C3D9" w14:textId="77777777" w:rsidR="008C1AE1" w:rsidRDefault="008C1AE1" w:rsidP="007E1CBA">
      <w:pPr>
        <w:pStyle w:val="af5"/>
      </w:pPr>
      <w:r>
        <w:t>parameter [3:0] MAXNOTIF = 15;</w:t>
      </w:r>
    </w:p>
    <w:p w14:paraId="33C01FF1" w14:textId="77777777" w:rsidR="008C1AE1" w:rsidRDefault="008C1AE1" w:rsidP="007E1CBA">
      <w:pPr>
        <w:pStyle w:val="af5"/>
      </w:pPr>
    </w:p>
    <w:p w14:paraId="6C963EA9" w14:textId="77777777" w:rsidR="008C1AE1" w:rsidRPr="0047442B" w:rsidRDefault="008C1AE1" w:rsidP="007E1CBA">
      <w:pPr>
        <w:pStyle w:val="af5"/>
        <w:rPr>
          <w:color w:val="FF0000"/>
        </w:rPr>
      </w:pPr>
      <w:r w:rsidRPr="0047442B">
        <w:rPr>
          <w:rFonts w:hint="eastAsia"/>
          <w:color w:val="FF0000"/>
        </w:rPr>
        <w:t>//</w:t>
      </w:r>
      <w:r w:rsidRPr="0047442B">
        <w:rPr>
          <w:rFonts w:hint="eastAsia"/>
          <w:color w:val="FF0000"/>
        </w:rPr>
        <w:t>初始化</w:t>
      </w:r>
    </w:p>
    <w:p w14:paraId="5AEEB8A1" w14:textId="77777777" w:rsidR="008C1AE1" w:rsidRDefault="008C1AE1" w:rsidP="007E1CBA">
      <w:pPr>
        <w:pStyle w:val="af5"/>
      </w:pPr>
      <w:r>
        <w:t>initial begin</w:t>
      </w:r>
    </w:p>
    <w:p w14:paraId="132DCD3C" w14:textId="77777777" w:rsidR="008C1AE1" w:rsidRDefault="008C1AE1" w:rsidP="007E1CBA">
      <w:pPr>
        <w:pStyle w:val="af5"/>
      </w:pPr>
      <w:r>
        <w:t xml:space="preserve">   cnt25[3:0]=0;</w:t>
      </w:r>
    </w:p>
    <w:p w14:paraId="5F273AFB" w14:textId="77777777" w:rsidR="008C1AE1" w:rsidRDefault="008C1AE1" w:rsidP="007E1CBA">
      <w:pPr>
        <w:pStyle w:val="af5"/>
      </w:pPr>
      <w:r>
        <w:t xml:space="preserve">   cnt25[7:4]=0;</w:t>
      </w:r>
    </w:p>
    <w:p w14:paraId="7F0E9442" w14:textId="77777777" w:rsidR="008C1AE1" w:rsidRDefault="008C1AE1" w:rsidP="007E1CBA">
      <w:pPr>
        <w:pStyle w:val="af5"/>
      </w:pPr>
      <w:r>
        <w:t xml:space="preserve">   cnt25[11:8]=5;</w:t>
      </w:r>
    </w:p>
    <w:p w14:paraId="6D5AA973" w14:textId="77777777" w:rsidR="008C1AE1" w:rsidRDefault="008C1AE1" w:rsidP="007E1CBA">
      <w:pPr>
        <w:pStyle w:val="af5"/>
      </w:pPr>
      <w:r>
        <w:t xml:space="preserve">   cnt25[15:12]=2;</w:t>
      </w:r>
    </w:p>
    <w:p w14:paraId="4A239C2F" w14:textId="77777777" w:rsidR="008C1AE1" w:rsidRDefault="008C1AE1" w:rsidP="007E1CBA">
      <w:pPr>
        <w:pStyle w:val="af5"/>
      </w:pPr>
      <w:r>
        <w:t xml:space="preserve">   carry=0;</w:t>
      </w:r>
    </w:p>
    <w:p w14:paraId="532B9735" w14:textId="77777777" w:rsidR="008C1AE1" w:rsidRDefault="008C1AE1" w:rsidP="007E1CBA">
      <w:pPr>
        <w:pStyle w:val="af5"/>
      </w:pPr>
      <w:r>
        <w:t xml:space="preserve">   carry2=0;</w:t>
      </w:r>
    </w:p>
    <w:p w14:paraId="4A54A7D1" w14:textId="77777777" w:rsidR="008C1AE1" w:rsidRDefault="008C1AE1" w:rsidP="007E1CBA">
      <w:pPr>
        <w:pStyle w:val="af5"/>
      </w:pPr>
      <w:r>
        <w:t>end</w:t>
      </w:r>
    </w:p>
    <w:p w14:paraId="2CB6D56B" w14:textId="77777777" w:rsidR="008C1AE1" w:rsidRDefault="008C1AE1" w:rsidP="007E1CBA">
      <w:pPr>
        <w:pStyle w:val="af5"/>
      </w:pPr>
      <w:r>
        <w:t>always@(posedge key2 || innerbreak) carry=~carry;</w:t>
      </w:r>
    </w:p>
    <w:p w14:paraId="7D263133" w14:textId="77777777" w:rsidR="008C1AE1" w:rsidRDefault="008C1AE1" w:rsidP="007E1CBA">
      <w:pPr>
        <w:pStyle w:val="af5"/>
      </w:pPr>
    </w:p>
    <w:p w14:paraId="3D3A6EBC" w14:textId="77777777" w:rsidR="008C1AE1" w:rsidRDefault="008C1AE1" w:rsidP="007E1CBA">
      <w:pPr>
        <w:pStyle w:val="af5"/>
      </w:pPr>
      <w:r>
        <w:t>assign startnum[0] = customtimeena?customtime:16'h500;</w:t>
      </w:r>
    </w:p>
    <w:p w14:paraId="05B6E9DB" w14:textId="77777777" w:rsidR="008C1AE1" w:rsidRDefault="008C1AE1" w:rsidP="007E1CBA">
      <w:pPr>
        <w:pStyle w:val="af5"/>
      </w:pPr>
      <w:r>
        <w:t>assign startnum[1] = customtimeena?customtime:16'h1500;</w:t>
      </w:r>
    </w:p>
    <w:p w14:paraId="55363BF1" w14:textId="77777777" w:rsidR="008C1AE1" w:rsidRDefault="008C1AE1" w:rsidP="007E1CBA">
      <w:pPr>
        <w:pStyle w:val="af5"/>
      </w:pPr>
    </w:p>
    <w:p w14:paraId="1CA66E09" w14:textId="77777777" w:rsidR="008C1AE1" w:rsidRDefault="008C1AE1" w:rsidP="007E1CBA">
      <w:pPr>
        <w:pStyle w:val="af5"/>
      </w:pPr>
      <w:r>
        <w:t>always@(posedge clk_sec or negedge rst_n)</w:t>
      </w:r>
    </w:p>
    <w:p w14:paraId="37D80ECF" w14:textId="7CD040D0" w:rsidR="008C1AE1" w:rsidRPr="0047442B" w:rsidRDefault="008C1AE1" w:rsidP="007E1CBA">
      <w:pPr>
        <w:pStyle w:val="af5"/>
        <w:rPr>
          <w:color w:val="FF0000"/>
        </w:rPr>
      </w:pPr>
      <w:r>
        <w:t xml:space="preserve">    if(!rst_n)</w:t>
      </w:r>
      <w:r w:rsidR="0047442B">
        <w:rPr>
          <w:color w:val="FF0000"/>
        </w:rPr>
        <w:t>//</w:t>
      </w:r>
      <w:r w:rsidR="0047442B">
        <w:rPr>
          <w:rFonts w:hint="eastAsia"/>
          <w:color w:val="FF0000"/>
        </w:rPr>
        <w:t>如果复位信号有效则输出</w:t>
      </w:r>
      <w:r w:rsidR="0047442B">
        <w:rPr>
          <w:rFonts w:hint="eastAsia"/>
          <w:color w:val="FF0000"/>
        </w:rPr>
        <w:t>2</w:t>
      </w:r>
      <w:r w:rsidR="0047442B">
        <w:rPr>
          <w:color w:val="FF0000"/>
        </w:rPr>
        <w:t>500</w:t>
      </w:r>
    </w:p>
    <w:p w14:paraId="76BCF63C" w14:textId="77777777" w:rsidR="008C1AE1" w:rsidRDefault="008C1AE1" w:rsidP="007E1CBA">
      <w:pPr>
        <w:pStyle w:val="af5"/>
      </w:pPr>
      <w:r>
        <w:lastRenderedPageBreak/>
        <w:t xml:space="preserve">        begin</w:t>
      </w:r>
    </w:p>
    <w:p w14:paraId="4A3F503C" w14:textId="77777777" w:rsidR="008C1AE1" w:rsidRDefault="008C1AE1" w:rsidP="007E1CBA">
      <w:pPr>
        <w:pStyle w:val="af5"/>
      </w:pPr>
      <w:r>
        <w:t xml:space="preserve">           cnt25[3:0]=0;</w:t>
      </w:r>
    </w:p>
    <w:p w14:paraId="79F5F21F" w14:textId="77777777" w:rsidR="008C1AE1" w:rsidRDefault="008C1AE1" w:rsidP="007E1CBA">
      <w:pPr>
        <w:pStyle w:val="af5"/>
      </w:pPr>
      <w:r>
        <w:t xml:space="preserve">           cnt25[7:4]=0;</w:t>
      </w:r>
    </w:p>
    <w:p w14:paraId="6B5697C7" w14:textId="77777777" w:rsidR="008C1AE1" w:rsidRDefault="008C1AE1" w:rsidP="007E1CBA">
      <w:pPr>
        <w:pStyle w:val="af5"/>
      </w:pPr>
      <w:r>
        <w:t xml:space="preserve">           cnt25[11:8]=5;</w:t>
      </w:r>
    </w:p>
    <w:p w14:paraId="7409ABB2" w14:textId="77777777" w:rsidR="008C1AE1" w:rsidRDefault="008C1AE1" w:rsidP="007E1CBA">
      <w:pPr>
        <w:pStyle w:val="af5"/>
      </w:pPr>
      <w:r>
        <w:t xml:space="preserve">           cnt25[15:12]=2;</w:t>
      </w:r>
    </w:p>
    <w:p w14:paraId="320CB5FD" w14:textId="77777777" w:rsidR="008C1AE1" w:rsidRDefault="008C1AE1" w:rsidP="007E1CBA">
      <w:pPr>
        <w:pStyle w:val="af5"/>
      </w:pPr>
      <w:r>
        <w:t xml:space="preserve">           carry2=0;</w:t>
      </w:r>
    </w:p>
    <w:p w14:paraId="2CAE7B29" w14:textId="77777777" w:rsidR="008C1AE1" w:rsidRDefault="008C1AE1" w:rsidP="007E1CBA">
      <w:pPr>
        <w:pStyle w:val="af5"/>
      </w:pPr>
      <w:r>
        <w:t xml:space="preserve">        end</w:t>
      </w:r>
    </w:p>
    <w:p w14:paraId="3CB79BFA" w14:textId="77777777" w:rsidR="008C1AE1" w:rsidRDefault="008C1AE1" w:rsidP="007E1CBA">
      <w:pPr>
        <w:pStyle w:val="af5"/>
      </w:pPr>
      <w:r>
        <w:t xml:space="preserve">    else</w:t>
      </w:r>
    </w:p>
    <w:p w14:paraId="6AE7959E" w14:textId="77777777" w:rsidR="008C1AE1" w:rsidRDefault="008C1AE1" w:rsidP="007E1CBA">
      <w:pPr>
        <w:pStyle w:val="af5"/>
      </w:pPr>
      <w:r>
        <w:t xml:space="preserve">        begin</w:t>
      </w:r>
    </w:p>
    <w:p w14:paraId="5163B965" w14:textId="77777777" w:rsidR="008C1AE1" w:rsidRDefault="008C1AE1" w:rsidP="007E1CBA">
      <w:pPr>
        <w:pStyle w:val="af5"/>
      </w:pPr>
      <w:r>
        <w:t xml:space="preserve">        innerbreak = 0;</w:t>
      </w:r>
    </w:p>
    <w:p w14:paraId="79CC4037" w14:textId="77777777" w:rsidR="008C1AE1" w:rsidRDefault="008C1AE1" w:rsidP="007E1CBA">
      <w:pPr>
        <w:pStyle w:val="af5"/>
      </w:pPr>
      <w:r>
        <w:t xml:space="preserve">        if(cnt_en==0&amp;&amp;carry != carry2)</w:t>
      </w:r>
    </w:p>
    <w:p w14:paraId="2BC866BB" w14:textId="77777777" w:rsidR="008C1AE1" w:rsidRDefault="008C1AE1" w:rsidP="007E1CBA">
      <w:pPr>
        <w:pStyle w:val="af5"/>
      </w:pPr>
      <w:r>
        <w:t xml:space="preserve">            begin</w:t>
      </w:r>
    </w:p>
    <w:p w14:paraId="4219EB60" w14:textId="77777777" w:rsidR="008C1AE1" w:rsidRDefault="008C1AE1" w:rsidP="007E1CBA">
      <w:pPr>
        <w:pStyle w:val="af5"/>
      </w:pPr>
      <w:r>
        <w:t xml:space="preserve">                    if(carry==0)</w:t>
      </w:r>
    </w:p>
    <w:p w14:paraId="77679ABD" w14:textId="77777777" w:rsidR="008C1AE1" w:rsidRDefault="008C1AE1" w:rsidP="007E1CBA">
      <w:pPr>
        <w:pStyle w:val="af5"/>
      </w:pPr>
      <w:r>
        <w:t xml:space="preserve">                    begin</w:t>
      </w:r>
    </w:p>
    <w:p w14:paraId="5CA82ED5" w14:textId="77777777" w:rsidR="008C1AE1" w:rsidRDefault="008C1AE1" w:rsidP="007E1CBA">
      <w:pPr>
        <w:pStyle w:val="af5"/>
      </w:pPr>
      <w:r>
        <w:t xml:space="preserve">                       cnt25 &lt;= startnum[1];</w:t>
      </w:r>
    </w:p>
    <w:p w14:paraId="3B198A0E" w14:textId="77777777" w:rsidR="008C1AE1" w:rsidRDefault="008C1AE1" w:rsidP="007E1CBA">
      <w:pPr>
        <w:pStyle w:val="af5"/>
      </w:pPr>
      <w:r>
        <w:t xml:space="preserve">                       carry2&lt;=0;</w:t>
      </w:r>
    </w:p>
    <w:p w14:paraId="5DD20B68" w14:textId="77777777" w:rsidR="008C1AE1" w:rsidRDefault="008C1AE1" w:rsidP="007E1CBA">
      <w:pPr>
        <w:pStyle w:val="af5"/>
      </w:pPr>
      <w:r>
        <w:t xml:space="preserve">                    end</w:t>
      </w:r>
    </w:p>
    <w:p w14:paraId="5E0C8A31" w14:textId="77777777" w:rsidR="008C1AE1" w:rsidRDefault="008C1AE1" w:rsidP="007E1CBA">
      <w:pPr>
        <w:pStyle w:val="af5"/>
      </w:pPr>
      <w:r>
        <w:t xml:space="preserve">                    else if(carry==1)</w:t>
      </w:r>
    </w:p>
    <w:p w14:paraId="221E6BD8" w14:textId="77777777" w:rsidR="008C1AE1" w:rsidRDefault="008C1AE1" w:rsidP="007E1CBA">
      <w:pPr>
        <w:pStyle w:val="af5"/>
      </w:pPr>
      <w:r>
        <w:t xml:space="preserve">                    begin</w:t>
      </w:r>
    </w:p>
    <w:p w14:paraId="041C027B" w14:textId="77777777" w:rsidR="008C1AE1" w:rsidRDefault="008C1AE1" w:rsidP="007E1CBA">
      <w:pPr>
        <w:pStyle w:val="af5"/>
      </w:pPr>
      <w:r>
        <w:t xml:space="preserve">                       cnt25 &lt;= startnum[0];</w:t>
      </w:r>
    </w:p>
    <w:p w14:paraId="4197E753" w14:textId="77777777" w:rsidR="008C1AE1" w:rsidRDefault="008C1AE1" w:rsidP="007E1CBA">
      <w:pPr>
        <w:pStyle w:val="af5"/>
      </w:pPr>
      <w:r>
        <w:t xml:space="preserve">                       carry2&lt;=1;</w:t>
      </w:r>
    </w:p>
    <w:p w14:paraId="7B922F4B" w14:textId="77777777" w:rsidR="008C1AE1" w:rsidRDefault="008C1AE1" w:rsidP="007E1CBA">
      <w:pPr>
        <w:pStyle w:val="af5"/>
      </w:pPr>
      <w:r>
        <w:t xml:space="preserve">                    end    </w:t>
      </w:r>
    </w:p>
    <w:p w14:paraId="322D4FC6" w14:textId="77777777" w:rsidR="008C1AE1" w:rsidRDefault="008C1AE1" w:rsidP="007E1CBA">
      <w:pPr>
        <w:pStyle w:val="af5"/>
      </w:pPr>
      <w:r>
        <w:t xml:space="preserve">            end</w:t>
      </w:r>
    </w:p>
    <w:p w14:paraId="0F5A3EC4" w14:textId="77777777" w:rsidR="008C1AE1" w:rsidRDefault="008C1AE1" w:rsidP="007E1CBA">
      <w:pPr>
        <w:pStyle w:val="af5"/>
      </w:pPr>
      <w:r>
        <w:t>else if(cnt_en==1&amp;&amp;load==0)</w:t>
      </w:r>
    </w:p>
    <w:p w14:paraId="1426A4E5" w14:textId="77777777" w:rsidR="008C1AE1" w:rsidRDefault="008C1AE1" w:rsidP="007E1CBA">
      <w:pPr>
        <w:pStyle w:val="af5"/>
      </w:pPr>
      <w:r>
        <w:t xml:space="preserve">    begin  </w:t>
      </w:r>
    </w:p>
    <w:p w14:paraId="2990A7CE" w14:textId="77777777" w:rsidR="008C1AE1" w:rsidRDefault="008C1AE1" w:rsidP="007E1CBA">
      <w:pPr>
        <w:pStyle w:val="af5"/>
      </w:pPr>
      <w:r>
        <w:t xml:space="preserve">       if(carry2==0)</w:t>
      </w:r>
    </w:p>
    <w:p w14:paraId="2D824FAC" w14:textId="77777777" w:rsidR="008C1AE1" w:rsidRDefault="008C1AE1" w:rsidP="007E1CBA">
      <w:pPr>
        <w:pStyle w:val="af5"/>
      </w:pPr>
      <w:r>
        <w:t xml:space="preserve">       begin </w:t>
      </w:r>
    </w:p>
    <w:p w14:paraId="7B37380C" w14:textId="77777777" w:rsidR="008C1AE1" w:rsidRDefault="008C1AE1" w:rsidP="007E1CBA">
      <w:pPr>
        <w:pStyle w:val="af5"/>
      </w:pPr>
      <w:r>
        <w:t xml:space="preserve">       if(cnt25[15:12]==0&amp;&amp;cnt25[11:8]==0&amp;&amp;cnt25[7:4]==0&amp;&amp;cnt25[3:0]==0||cnt25 == 16'hFFFF||cnt25 == 16'hAAAA)</w:t>
      </w:r>
    </w:p>
    <w:p w14:paraId="106E17E7" w14:textId="77777777" w:rsidR="008C1AE1" w:rsidRDefault="008C1AE1" w:rsidP="007E1CBA">
      <w:pPr>
        <w:pStyle w:val="af5"/>
      </w:pPr>
      <w:r>
        <w:t xml:space="preserve">       begin</w:t>
      </w:r>
    </w:p>
    <w:p w14:paraId="6A97AFFD" w14:textId="77777777" w:rsidR="008C1AE1" w:rsidRDefault="008C1AE1" w:rsidP="007E1CBA">
      <w:pPr>
        <w:pStyle w:val="af5"/>
      </w:pPr>
      <w:r>
        <w:t xml:space="preserve">       </w:t>
      </w:r>
    </w:p>
    <w:p w14:paraId="58476A28" w14:textId="77777777" w:rsidR="008C1AE1" w:rsidRDefault="008C1AE1" w:rsidP="007E1CBA">
      <w:pPr>
        <w:pStyle w:val="af5"/>
      </w:pPr>
      <w:r>
        <w:t xml:space="preserve">       if(counter != MAXNOTIF)</w:t>
      </w:r>
    </w:p>
    <w:p w14:paraId="46C053ED" w14:textId="77777777" w:rsidR="008C1AE1" w:rsidRDefault="008C1AE1" w:rsidP="007E1CBA">
      <w:pPr>
        <w:pStyle w:val="af5"/>
      </w:pPr>
      <w:r>
        <w:t xml:space="preserve">           begin</w:t>
      </w:r>
    </w:p>
    <w:p w14:paraId="5B608B4E" w14:textId="77777777" w:rsidR="008C1AE1" w:rsidRDefault="008C1AE1" w:rsidP="007E1CBA">
      <w:pPr>
        <w:pStyle w:val="af5"/>
      </w:pPr>
      <w:r>
        <w:t xml:space="preserve">           counter = counter + 1;</w:t>
      </w:r>
    </w:p>
    <w:p w14:paraId="21CD11DE" w14:textId="77777777" w:rsidR="008C1AE1" w:rsidRDefault="008C1AE1" w:rsidP="007E1CBA">
      <w:pPr>
        <w:pStyle w:val="af5"/>
      </w:pPr>
      <w:r>
        <w:t xml:space="preserve">           if(cnt25 == 16'hAAAA) cnt25 &lt;= 16'hFFFF;</w:t>
      </w:r>
    </w:p>
    <w:p w14:paraId="53334604" w14:textId="77777777" w:rsidR="008C1AE1" w:rsidRDefault="008C1AE1" w:rsidP="007E1CBA">
      <w:pPr>
        <w:pStyle w:val="af5"/>
      </w:pPr>
      <w:r>
        <w:t xml:space="preserve">           else cnt25 &lt;= 16'hAAAA;</w:t>
      </w:r>
    </w:p>
    <w:p w14:paraId="7111F585" w14:textId="77777777" w:rsidR="008C1AE1" w:rsidRDefault="008C1AE1" w:rsidP="007E1CBA">
      <w:pPr>
        <w:pStyle w:val="af5"/>
      </w:pPr>
      <w:r>
        <w:t xml:space="preserve">           end</w:t>
      </w:r>
    </w:p>
    <w:p w14:paraId="5904E900" w14:textId="77777777" w:rsidR="008C1AE1" w:rsidRDefault="008C1AE1" w:rsidP="007E1CBA">
      <w:pPr>
        <w:pStyle w:val="af5"/>
      </w:pPr>
      <w:r>
        <w:t xml:space="preserve">           else</w:t>
      </w:r>
    </w:p>
    <w:p w14:paraId="2C6B7E3E" w14:textId="77777777" w:rsidR="008C1AE1" w:rsidRDefault="008C1AE1" w:rsidP="007E1CBA">
      <w:pPr>
        <w:pStyle w:val="af5"/>
      </w:pPr>
      <w:r>
        <w:t xml:space="preserve">                   begin</w:t>
      </w:r>
    </w:p>
    <w:p w14:paraId="32D6D0D0" w14:textId="77777777" w:rsidR="008C1AE1" w:rsidRDefault="008C1AE1" w:rsidP="007E1CBA">
      <w:pPr>
        <w:pStyle w:val="af5"/>
      </w:pPr>
      <w:r>
        <w:t xml:space="preserve">            cnt25 &lt;= startnum[0];</w:t>
      </w:r>
    </w:p>
    <w:p w14:paraId="76158F8E" w14:textId="77777777" w:rsidR="008C1AE1" w:rsidRDefault="008C1AE1" w:rsidP="007E1CBA">
      <w:pPr>
        <w:pStyle w:val="af5"/>
      </w:pPr>
      <w:r>
        <w:t xml:space="preserve">            carry2&lt;=1;</w:t>
      </w:r>
    </w:p>
    <w:p w14:paraId="34312C2E" w14:textId="77777777" w:rsidR="008C1AE1" w:rsidRDefault="008C1AE1" w:rsidP="007E1CBA">
      <w:pPr>
        <w:pStyle w:val="af5"/>
      </w:pPr>
      <w:r>
        <w:t xml:space="preserve">               innerbreak = 1;</w:t>
      </w:r>
    </w:p>
    <w:p w14:paraId="5D78A246" w14:textId="77777777" w:rsidR="008C1AE1" w:rsidRDefault="008C1AE1" w:rsidP="007E1CBA">
      <w:pPr>
        <w:pStyle w:val="af5"/>
      </w:pPr>
      <w:r>
        <w:t xml:space="preserve">                counter &lt;= 0;</w:t>
      </w:r>
    </w:p>
    <w:p w14:paraId="77F62ECB" w14:textId="77777777" w:rsidR="008C1AE1" w:rsidRDefault="008C1AE1" w:rsidP="007E1CBA">
      <w:pPr>
        <w:pStyle w:val="af5"/>
      </w:pPr>
      <w:r>
        <w:t xml:space="preserve">                end </w:t>
      </w:r>
    </w:p>
    <w:p w14:paraId="3A6E1A02" w14:textId="77777777" w:rsidR="008C1AE1" w:rsidRDefault="008C1AE1" w:rsidP="007E1CBA">
      <w:pPr>
        <w:pStyle w:val="af5"/>
      </w:pPr>
      <w:r>
        <w:t xml:space="preserve">       end</w:t>
      </w:r>
    </w:p>
    <w:p w14:paraId="2CE886BC" w14:textId="77777777" w:rsidR="008C1AE1" w:rsidRDefault="008C1AE1" w:rsidP="007E1CBA">
      <w:pPr>
        <w:pStyle w:val="af5"/>
      </w:pPr>
      <w:r>
        <w:t xml:space="preserve">       else</w:t>
      </w:r>
    </w:p>
    <w:p w14:paraId="6F85A320" w14:textId="77777777" w:rsidR="008C1AE1" w:rsidRDefault="008C1AE1" w:rsidP="007E1CBA">
      <w:pPr>
        <w:pStyle w:val="af5"/>
      </w:pPr>
      <w:r>
        <w:t xml:space="preserve">       begin</w:t>
      </w:r>
    </w:p>
    <w:p w14:paraId="74CFF1BE" w14:textId="77777777" w:rsidR="008C1AE1" w:rsidRDefault="008C1AE1" w:rsidP="007E1CBA">
      <w:pPr>
        <w:pStyle w:val="af5"/>
      </w:pPr>
      <w:r>
        <w:t xml:space="preserve">         cnt25[3:0]&lt;=cnt25[3:0]-1;</w:t>
      </w:r>
    </w:p>
    <w:p w14:paraId="6879EE3F" w14:textId="77777777" w:rsidR="008C1AE1" w:rsidRDefault="008C1AE1" w:rsidP="007E1CBA">
      <w:pPr>
        <w:pStyle w:val="af5"/>
      </w:pPr>
      <w:r>
        <w:t xml:space="preserve">         if(cnt25[3:0]==0)</w:t>
      </w:r>
    </w:p>
    <w:p w14:paraId="28B5DA34" w14:textId="77777777" w:rsidR="008C1AE1" w:rsidRDefault="008C1AE1" w:rsidP="007E1CBA">
      <w:pPr>
        <w:pStyle w:val="af5"/>
      </w:pPr>
      <w:r>
        <w:lastRenderedPageBreak/>
        <w:t xml:space="preserve">            begin</w:t>
      </w:r>
    </w:p>
    <w:p w14:paraId="6380C545" w14:textId="77777777" w:rsidR="008C1AE1" w:rsidRDefault="008C1AE1" w:rsidP="007E1CBA">
      <w:pPr>
        <w:pStyle w:val="af5"/>
      </w:pPr>
      <w:r>
        <w:t xml:space="preserve">              cnt25[3:0]&lt;=9;</w:t>
      </w:r>
    </w:p>
    <w:p w14:paraId="5E1CD3BD" w14:textId="77777777" w:rsidR="008C1AE1" w:rsidRDefault="008C1AE1" w:rsidP="007E1CBA">
      <w:pPr>
        <w:pStyle w:val="af5"/>
      </w:pPr>
      <w:r>
        <w:t xml:space="preserve">              cnt25[7:4]&lt;=cnt25[7:4]-1;</w:t>
      </w:r>
    </w:p>
    <w:p w14:paraId="12F3D42D" w14:textId="77777777" w:rsidR="008C1AE1" w:rsidRDefault="008C1AE1" w:rsidP="007E1CBA">
      <w:pPr>
        <w:pStyle w:val="af5"/>
      </w:pPr>
      <w:r>
        <w:t xml:space="preserve">            end</w:t>
      </w:r>
    </w:p>
    <w:p w14:paraId="2F1F8602" w14:textId="77777777" w:rsidR="008C1AE1" w:rsidRDefault="008C1AE1" w:rsidP="007E1CBA">
      <w:pPr>
        <w:pStyle w:val="af5"/>
      </w:pPr>
      <w:r>
        <w:t xml:space="preserve">         if(cnt25[7:4]==0&amp;&amp;cnt25[3:0]==0)</w:t>
      </w:r>
    </w:p>
    <w:p w14:paraId="6764D563" w14:textId="77777777" w:rsidR="008C1AE1" w:rsidRDefault="008C1AE1" w:rsidP="007E1CBA">
      <w:pPr>
        <w:pStyle w:val="af5"/>
      </w:pPr>
      <w:r>
        <w:t xml:space="preserve">         begin</w:t>
      </w:r>
    </w:p>
    <w:p w14:paraId="225B2EED" w14:textId="77777777" w:rsidR="008C1AE1" w:rsidRDefault="008C1AE1" w:rsidP="007E1CBA">
      <w:pPr>
        <w:pStyle w:val="af5"/>
      </w:pPr>
      <w:r>
        <w:t xml:space="preserve">              cnt25[7:4]&lt;=5;</w:t>
      </w:r>
    </w:p>
    <w:p w14:paraId="1F240C85" w14:textId="77777777" w:rsidR="008C1AE1" w:rsidRDefault="008C1AE1" w:rsidP="007E1CBA">
      <w:pPr>
        <w:pStyle w:val="af5"/>
      </w:pPr>
      <w:r>
        <w:t xml:space="preserve">              cnt25[11:8]&lt;=cnt25[11:8]-1;</w:t>
      </w:r>
    </w:p>
    <w:p w14:paraId="45011CAA" w14:textId="77777777" w:rsidR="008C1AE1" w:rsidRDefault="008C1AE1" w:rsidP="007E1CBA">
      <w:pPr>
        <w:pStyle w:val="af5"/>
      </w:pPr>
      <w:r>
        <w:t xml:space="preserve">         end</w:t>
      </w:r>
    </w:p>
    <w:p w14:paraId="56B57122" w14:textId="77777777" w:rsidR="008C1AE1" w:rsidRDefault="008C1AE1" w:rsidP="007E1CBA">
      <w:pPr>
        <w:pStyle w:val="af5"/>
      </w:pPr>
      <w:r>
        <w:t xml:space="preserve">         if(cnt25[11:8]==0&amp;&amp;cnt25[7:4]==0&amp;&amp;cnt25[3:0]==0)</w:t>
      </w:r>
    </w:p>
    <w:p w14:paraId="09C21B38" w14:textId="77777777" w:rsidR="008C1AE1" w:rsidRDefault="008C1AE1" w:rsidP="007E1CBA">
      <w:pPr>
        <w:pStyle w:val="af5"/>
      </w:pPr>
      <w:r>
        <w:t xml:space="preserve">         begin</w:t>
      </w:r>
    </w:p>
    <w:p w14:paraId="769ADC1A" w14:textId="77777777" w:rsidR="008C1AE1" w:rsidRDefault="008C1AE1" w:rsidP="007E1CBA">
      <w:pPr>
        <w:pStyle w:val="af5"/>
      </w:pPr>
      <w:r>
        <w:t xml:space="preserve">              cnt25[11:8]&lt;=9;</w:t>
      </w:r>
    </w:p>
    <w:p w14:paraId="2DFACA75" w14:textId="77777777" w:rsidR="008C1AE1" w:rsidRDefault="008C1AE1" w:rsidP="007E1CBA">
      <w:pPr>
        <w:pStyle w:val="af5"/>
      </w:pPr>
      <w:r>
        <w:t xml:space="preserve">              cnt25[15:12]&lt;=cnt25[15:12]-1;</w:t>
      </w:r>
    </w:p>
    <w:p w14:paraId="0935AB78" w14:textId="77777777" w:rsidR="008C1AE1" w:rsidRDefault="008C1AE1" w:rsidP="007E1CBA">
      <w:pPr>
        <w:pStyle w:val="af5"/>
      </w:pPr>
      <w:r>
        <w:t xml:space="preserve">         end</w:t>
      </w:r>
    </w:p>
    <w:p w14:paraId="6AFFE093" w14:textId="77777777" w:rsidR="008C1AE1" w:rsidRDefault="008C1AE1" w:rsidP="007E1CBA">
      <w:pPr>
        <w:pStyle w:val="af5"/>
      </w:pPr>
      <w:r>
        <w:t xml:space="preserve">         end</w:t>
      </w:r>
    </w:p>
    <w:p w14:paraId="75575A44" w14:textId="77777777" w:rsidR="008C1AE1" w:rsidRDefault="008C1AE1" w:rsidP="007E1CBA">
      <w:pPr>
        <w:pStyle w:val="af5"/>
      </w:pPr>
      <w:r>
        <w:t xml:space="preserve">         end</w:t>
      </w:r>
    </w:p>
    <w:p w14:paraId="332ECE14" w14:textId="77777777" w:rsidR="008C1AE1" w:rsidRDefault="008C1AE1" w:rsidP="007E1CBA">
      <w:pPr>
        <w:pStyle w:val="af5"/>
      </w:pPr>
      <w:r>
        <w:t xml:space="preserve">       else if (carry2==1)</w:t>
      </w:r>
    </w:p>
    <w:p w14:paraId="25A493FC" w14:textId="77777777" w:rsidR="008C1AE1" w:rsidRDefault="008C1AE1" w:rsidP="007E1CBA">
      <w:pPr>
        <w:pStyle w:val="af5"/>
      </w:pPr>
      <w:r>
        <w:t xml:space="preserve">       begin </w:t>
      </w:r>
    </w:p>
    <w:p w14:paraId="35CDDF4C" w14:textId="77777777" w:rsidR="008C1AE1" w:rsidRDefault="008C1AE1" w:rsidP="007E1CBA">
      <w:pPr>
        <w:pStyle w:val="af5"/>
      </w:pPr>
      <w:r>
        <w:t xml:space="preserve">       if(cnt25[15:12]==0&amp;&amp;cnt25[11:8]==0&amp;&amp;cnt25[7:4]==0&amp;&amp;cnt25[3:0]==0||cnt25 == 16'hFFFF||cnt25 == 16'hAAAA)</w:t>
      </w:r>
    </w:p>
    <w:p w14:paraId="35FC3BA7" w14:textId="77777777" w:rsidR="008C1AE1" w:rsidRDefault="008C1AE1" w:rsidP="007E1CBA">
      <w:pPr>
        <w:pStyle w:val="af5"/>
      </w:pPr>
      <w:r>
        <w:t xml:space="preserve">           if(counter != MAXNOTIF)</w:t>
      </w:r>
    </w:p>
    <w:p w14:paraId="288955BA" w14:textId="77777777" w:rsidR="008C1AE1" w:rsidRDefault="008C1AE1" w:rsidP="007E1CBA">
      <w:pPr>
        <w:pStyle w:val="af5"/>
      </w:pPr>
      <w:r>
        <w:t xml:space="preserve">               begin</w:t>
      </w:r>
    </w:p>
    <w:p w14:paraId="37AA952A" w14:textId="77777777" w:rsidR="008C1AE1" w:rsidRDefault="008C1AE1" w:rsidP="007E1CBA">
      <w:pPr>
        <w:pStyle w:val="af5"/>
      </w:pPr>
      <w:r>
        <w:t xml:space="preserve">                counter = counter + 1;</w:t>
      </w:r>
    </w:p>
    <w:p w14:paraId="262948DF" w14:textId="77777777" w:rsidR="008C1AE1" w:rsidRDefault="008C1AE1" w:rsidP="007E1CBA">
      <w:pPr>
        <w:pStyle w:val="af5"/>
      </w:pPr>
      <w:r>
        <w:t xml:space="preserve">               if(cnt25 == 16'hAAAA) </w:t>
      </w:r>
    </w:p>
    <w:p w14:paraId="18DD59F9" w14:textId="77777777" w:rsidR="008C1AE1" w:rsidRDefault="008C1AE1" w:rsidP="007E1CBA">
      <w:pPr>
        <w:pStyle w:val="af5"/>
      </w:pPr>
      <w:r>
        <w:t xml:space="preserve">                cnt25 &lt;= 16'hFFFF;</w:t>
      </w:r>
    </w:p>
    <w:p w14:paraId="7ED15974" w14:textId="77777777" w:rsidR="008C1AE1" w:rsidRDefault="008C1AE1" w:rsidP="007E1CBA">
      <w:pPr>
        <w:pStyle w:val="af5"/>
      </w:pPr>
      <w:r>
        <w:t xml:space="preserve">               else </w:t>
      </w:r>
    </w:p>
    <w:p w14:paraId="4061B997" w14:textId="77777777" w:rsidR="008C1AE1" w:rsidRDefault="008C1AE1" w:rsidP="007E1CBA">
      <w:pPr>
        <w:pStyle w:val="af5"/>
      </w:pPr>
      <w:r>
        <w:t xml:space="preserve">                cnt25 &lt;= 16'hAAAA;</w:t>
      </w:r>
    </w:p>
    <w:p w14:paraId="0019B8D7" w14:textId="77777777" w:rsidR="008C1AE1" w:rsidRDefault="008C1AE1" w:rsidP="007E1CBA">
      <w:pPr>
        <w:pStyle w:val="af5"/>
      </w:pPr>
      <w:r>
        <w:t xml:space="preserve">               end</w:t>
      </w:r>
    </w:p>
    <w:p w14:paraId="75D4C18E" w14:textId="77777777" w:rsidR="008C1AE1" w:rsidRDefault="008C1AE1" w:rsidP="007E1CBA">
      <w:pPr>
        <w:pStyle w:val="af5"/>
      </w:pPr>
      <w:r>
        <w:t xml:space="preserve">           else</w:t>
      </w:r>
    </w:p>
    <w:p w14:paraId="7E12604A" w14:textId="77777777" w:rsidR="008C1AE1" w:rsidRDefault="008C1AE1" w:rsidP="007E1CBA">
      <w:pPr>
        <w:pStyle w:val="af5"/>
      </w:pPr>
      <w:r>
        <w:t xml:space="preserve">               begin</w:t>
      </w:r>
    </w:p>
    <w:p w14:paraId="22050087" w14:textId="77777777" w:rsidR="008C1AE1" w:rsidRDefault="008C1AE1" w:rsidP="007E1CBA">
      <w:pPr>
        <w:pStyle w:val="af5"/>
      </w:pPr>
      <w:r>
        <w:t xml:space="preserve">                cnt25 &lt;= startnum[1];</w:t>
      </w:r>
    </w:p>
    <w:p w14:paraId="34F20872" w14:textId="77777777" w:rsidR="008C1AE1" w:rsidRDefault="008C1AE1" w:rsidP="007E1CBA">
      <w:pPr>
        <w:pStyle w:val="af5"/>
      </w:pPr>
      <w:r>
        <w:t xml:space="preserve">                carry2&lt;=0;</w:t>
      </w:r>
    </w:p>
    <w:p w14:paraId="443AC93E" w14:textId="77777777" w:rsidR="008C1AE1" w:rsidRDefault="008C1AE1" w:rsidP="007E1CBA">
      <w:pPr>
        <w:pStyle w:val="af5"/>
      </w:pPr>
      <w:r>
        <w:t xml:space="preserve">                counter &lt;= 0;</w:t>
      </w:r>
    </w:p>
    <w:p w14:paraId="1E472279" w14:textId="77777777" w:rsidR="008C1AE1" w:rsidRDefault="008C1AE1" w:rsidP="007E1CBA">
      <w:pPr>
        <w:pStyle w:val="af5"/>
      </w:pPr>
      <w:r>
        <w:t xml:space="preserve">                innerbreak = 1;</w:t>
      </w:r>
    </w:p>
    <w:p w14:paraId="2A02325B" w14:textId="77777777" w:rsidR="008C1AE1" w:rsidRDefault="008C1AE1" w:rsidP="007E1CBA">
      <w:pPr>
        <w:pStyle w:val="af5"/>
      </w:pPr>
      <w:r>
        <w:t xml:space="preserve">               end </w:t>
      </w:r>
    </w:p>
    <w:p w14:paraId="3152A1F4" w14:textId="77777777" w:rsidR="008C1AE1" w:rsidRDefault="008C1AE1" w:rsidP="007E1CBA">
      <w:pPr>
        <w:pStyle w:val="af5"/>
      </w:pPr>
      <w:r>
        <w:t xml:space="preserve">            else</w:t>
      </w:r>
    </w:p>
    <w:p w14:paraId="4A1BDFC3" w14:textId="77777777" w:rsidR="008C1AE1" w:rsidRDefault="008C1AE1" w:rsidP="007E1CBA">
      <w:pPr>
        <w:pStyle w:val="af5"/>
      </w:pPr>
      <w:r>
        <w:t xml:space="preserve">        begin</w:t>
      </w:r>
    </w:p>
    <w:p w14:paraId="2A6418AD" w14:textId="77777777" w:rsidR="008C1AE1" w:rsidRDefault="008C1AE1" w:rsidP="007E1CBA">
      <w:pPr>
        <w:pStyle w:val="af5"/>
      </w:pPr>
      <w:r>
        <w:t xml:space="preserve">            cnt25[3:0]&lt;=cnt25[3:0]-1;</w:t>
      </w:r>
    </w:p>
    <w:p w14:paraId="5D1380B5" w14:textId="77777777" w:rsidR="008C1AE1" w:rsidRDefault="008C1AE1" w:rsidP="007E1CBA">
      <w:pPr>
        <w:pStyle w:val="af5"/>
      </w:pPr>
      <w:r>
        <w:t xml:space="preserve">            if(cnt25[3:0]==0)</w:t>
      </w:r>
    </w:p>
    <w:p w14:paraId="503D941E" w14:textId="77777777" w:rsidR="008C1AE1" w:rsidRDefault="008C1AE1" w:rsidP="007E1CBA">
      <w:pPr>
        <w:pStyle w:val="af5"/>
      </w:pPr>
      <w:r>
        <w:t xml:space="preserve">                begin</w:t>
      </w:r>
    </w:p>
    <w:p w14:paraId="6568201B" w14:textId="77777777" w:rsidR="008C1AE1" w:rsidRDefault="008C1AE1" w:rsidP="007E1CBA">
      <w:pPr>
        <w:pStyle w:val="af5"/>
      </w:pPr>
      <w:r>
        <w:t xml:space="preserve">                  cnt25[3:0]&lt;=9;</w:t>
      </w:r>
    </w:p>
    <w:p w14:paraId="66A4AA83" w14:textId="77777777" w:rsidR="008C1AE1" w:rsidRDefault="008C1AE1" w:rsidP="007E1CBA">
      <w:pPr>
        <w:pStyle w:val="af5"/>
      </w:pPr>
      <w:r>
        <w:t xml:space="preserve">                  cnt25[7:4]&lt;=cnt25[7:4]-1;</w:t>
      </w:r>
    </w:p>
    <w:p w14:paraId="562E4359" w14:textId="77777777" w:rsidR="008C1AE1" w:rsidRDefault="008C1AE1" w:rsidP="007E1CBA">
      <w:pPr>
        <w:pStyle w:val="af5"/>
      </w:pPr>
      <w:r>
        <w:t xml:space="preserve">                end</w:t>
      </w:r>
    </w:p>
    <w:p w14:paraId="47DA8C6A" w14:textId="77777777" w:rsidR="008C1AE1" w:rsidRDefault="008C1AE1" w:rsidP="007E1CBA">
      <w:pPr>
        <w:pStyle w:val="af5"/>
      </w:pPr>
      <w:r>
        <w:t xml:space="preserve">            if(cnt25[7:4]==0&amp;&amp;cnt25[3:0]==0)</w:t>
      </w:r>
    </w:p>
    <w:p w14:paraId="2649AB9B" w14:textId="77777777" w:rsidR="008C1AE1" w:rsidRDefault="008C1AE1" w:rsidP="007E1CBA">
      <w:pPr>
        <w:pStyle w:val="af5"/>
      </w:pPr>
      <w:r>
        <w:t xml:space="preserve">                begin</w:t>
      </w:r>
    </w:p>
    <w:p w14:paraId="73491EC4" w14:textId="77777777" w:rsidR="008C1AE1" w:rsidRDefault="008C1AE1" w:rsidP="007E1CBA">
      <w:pPr>
        <w:pStyle w:val="af5"/>
      </w:pPr>
      <w:r>
        <w:t xml:space="preserve">                  cnt25[7:4]&lt;=5;</w:t>
      </w:r>
    </w:p>
    <w:p w14:paraId="572E2DA7" w14:textId="77777777" w:rsidR="008C1AE1" w:rsidRDefault="008C1AE1" w:rsidP="007E1CBA">
      <w:pPr>
        <w:pStyle w:val="af5"/>
      </w:pPr>
      <w:r>
        <w:t xml:space="preserve">                  cnt25[11:8]&lt;=cnt25[11:8]-1;</w:t>
      </w:r>
    </w:p>
    <w:p w14:paraId="219A419A" w14:textId="77777777" w:rsidR="008C1AE1" w:rsidRDefault="008C1AE1" w:rsidP="007E1CBA">
      <w:pPr>
        <w:pStyle w:val="af5"/>
      </w:pPr>
      <w:r>
        <w:t xml:space="preserve">                end</w:t>
      </w:r>
    </w:p>
    <w:p w14:paraId="35D373EF" w14:textId="77777777" w:rsidR="008C1AE1" w:rsidRDefault="008C1AE1" w:rsidP="007E1CBA">
      <w:pPr>
        <w:pStyle w:val="af5"/>
      </w:pPr>
      <w:r>
        <w:t xml:space="preserve">            </w:t>
      </w:r>
      <w:r>
        <w:lastRenderedPageBreak/>
        <w:t>if(cnt25[11:8]==0&amp;&amp;cnt25[7:4]==0&amp;&amp;cnt25[3:0]==0&amp;&amp;cnt25[15:12]!=0)</w:t>
      </w:r>
    </w:p>
    <w:p w14:paraId="0C135A24" w14:textId="77777777" w:rsidR="008C1AE1" w:rsidRDefault="008C1AE1" w:rsidP="007E1CBA">
      <w:pPr>
        <w:pStyle w:val="af5"/>
      </w:pPr>
      <w:r>
        <w:t xml:space="preserve">                begin</w:t>
      </w:r>
    </w:p>
    <w:p w14:paraId="5D75C109" w14:textId="77777777" w:rsidR="008C1AE1" w:rsidRDefault="008C1AE1" w:rsidP="007E1CBA">
      <w:pPr>
        <w:pStyle w:val="af5"/>
      </w:pPr>
      <w:r>
        <w:t xml:space="preserve">                  cnt25[11:8]&lt;=9; </w:t>
      </w:r>
    </w:p>
    <w:p w14:paraId="097B6BB0" w14:textId="77777777" w:rsidR="008C1AE1" w:rsidRDefault="008C1AE1" w:rsidP="007E1CBA">
      <w:pPr>
        <w:pStyle w:val="af5"/>
      </w:pPr>
      <w:r>
        <w:t xml:space="preserve">                  cnt25[15:12]&lt;=cnt25[15:12]-1;</w:t>
      </w:r>
    </w:p>
    <w:p w14:paraId="5EDEE440" w14:textId="77777777" w:rsidR="008C1AE1" w:rsidRDefault="008C1AE1" w:rsidP="007E1CBA">
      <w:pPr>
        <w:pStyle w:val="af5"/>
      </w:pPr>
      <w:r>
        <w:t xml:space="preserve">                end</w:t>
      </w:r>
    </w:p>
    <w:p w14:paraId="27E756A0" w14:textId="77777777" w:rsidR="008C1AE1" w:rsidRDefault="008C1AE1" w:rsidP="007E1CBA">
      <w:pPr>
        <w:pStyle w:val="af5"/>
      </w:pPr>
      <w:r>
        <w:t xml:space="preserve">         end</w:t>
      </w:r>
    </w:p>
    <w:p w14:paraId="70F2F6C3" w14:textId="77777777" w:rsidR="008C1AE1" w:rsidRDefault="008C1AE1" w:rsidP="007E1CBA">
      <w:pPr>
        <w:pStyle w:val="af5"/>
      </w:pPr>
      <w:r>
        <w:t xml:space="preserve">      end</w:t>
      </w:r>
    </w:p>
    <w:p w14:paraId="33F19159" w14:textId="77777777" w:rsidR="008C1AE1" w:rsidRDefault="008C1AE1" w:rsidP="007E1CBA">
      <w:pPr>
        <w:pStyle w:val="af5"/>
      </w:pPr>
      <w:r>
        <w:t xml:space="preserve">   end</w:t>
      </w:r>
    </w:p>
    <w:p w14:paraId="5561DC92" w14:textId="77777777" w:rsidR="008C1AE1" w:rsidRDefault="008C1AE1" w:rsidP="007E1CBA">
      <w:pPr>
        <w:pStyle w:val="af5"/>
      </w:pPr>
      <w:r>
        <w:t>end</w:t>
      </w:r>
    </w:p>
    <w:p w14:paraId="2657B3B1" w14:textId="77777777" w:rsidR="008C1AE1" w:rsidRDefault="008C1AE1" w:rsidP="007E1CBA">
      <w:pPr>
        <w:pStyle w:val="af5"/>
      </w:pPr>
      <w:r>
        <w:t xml:space="preserve">    </w:t>
      </w:r>
    </w:p>
    <w:p w14:paraId="0D95614C" w14:textId="77777777" w:rsidR="008C1AE1" w:rsidRDefault="008C1AE1" w:rsidP="007E1CBA">
      <w:pPr>
        <w:pStyle w:val="af5"/>
      </w:pPr>
      <w:r>
        <w:t>wire [15:0]x;</w:t>
      </w:r>
    </w:p>
    <w:p w14:paraId="36C26BD7" w14:textId="77777777" w:rsidR="008C1AE1" w:rsidRDefault="008C1AE1" w:rsidP="007E1CBA">
      <w:pPr>
        <w:pStyle w:val="af5"/>
      </w:pPr>
      <w:r>
        <w:t>assign x[3:0]=cnt25[3:0];</w:t>
      </w:r>
    </w:p>
    <w:p w14:paraId="5BAFD8AB" w14:textId="77777777" w:rsidR="008C1AE1" w:rsidRDefault="008C1AE1" w:rsidP="007E1CBA">
      <w:pPr>
        <w:pStyle w:val="af5"/>
      </w:pPr>
      <w:r>
        <w:t xml:space="preserve">assign x[7:4]=cnt25[7:4]; </w:t>
      </w:r>
    </w:p>
    <w:p w14:paraId="0417EF7E" w14:textId="77777777" w:rsidR="008C1AE1" w:rsidRDefault="008C1AE1" w:rsidP="007E1CBA">
      <w:pPr>
        <w:pStyle w:val="af5"/>
      </w:pPr>
      <w:r>
        <w:t>assign x[11:8]=cnt25[11:8];</w:t>
      </w:r>
    </w:p>
    <w:p w14:paraId="254B604F" w14:textId="77777777" w:rsidR="008C1AE1" w:rsidRDefault="008C1AE1" w:rsidP="007E1CBA">
      <w:pPr>
        <w:pStyle w:val="af5"/>
      </w:pPr>
      <w:r>
        <w:t>assign x[15:12]=cnt25[15:12];</w:t>
      </w:r>
    </w:p>
    <w:p w14:paraId="57BA7EA1" w14:textId="77777777" w:rsidR="008C1AE1" w:rsidRDefault="008C1AE1" w:rsidP="007E1CBA">
      <w:pPr>
        <w:pStyle w:val="af5"/>
      </w:pPr>
      <w:r>
        <w:t>reg[18:0]clkdiv;</w:t>
      </w:r>
    </w:p>
    <w:p w14:paraId="2898CEB7" w14:textId="77777777" w:rsidR="008C1AE1" w:rsidRDefault="008C1AE1" w:rsidP="007E1CBA">
      <w:pPr>
        <w:pStyle w:val="af5"/>
      </w:pPr>
    </w:p>
    <w:p w14:paraId="093F0F5C" w14:textId="77777777" w:rsidR="008C1AE1" w:rsidRDefault="008C1AE1" w:rsidP="007E1CBA">
      <w:pPr>
        <w:pStyle w:val="af5"/>
      </w:pPr>
      <w:r>
        <w:t>always @(posedge clk or negedge rst_n)begin</w:t>
      </w:r>
    </w:p>
    <w:p w14:paraId="533CFDD5" w14:textId="77777777" w:rsidR="008C1AE1" w:rsidRDefault="008C1AE1" w:rsidP="007E1CBA">
      <w:pPr>
        <w:pStyle w:val="af5"/>
      </w:pPr>
      <w:r>
        <w:t xml:space="preserve">   if(!rst_n)</w:t>
      </w:r>
    </w:p>
    <w:p w14:paraId="65E2C42C" w14:textId="77777777" w:rsidR="008C1AE1" w:rsidRDefault="008C1AE1" w:rsidP="007E1CBA">
      <w:pPr>
        <w:pStyle w:val="af5"/>
      </w:pPr>
      <w:r>
        <w:t xml:space="preserve">      clkdiv&lt;=19'd0;</w:t>
      </w:r>
    </w:p>
    <w:p w14:paraId="478CA61F" w14:textId="77777777" w:rsidR="008C1AE1" w:rsidRDefault="008C1AE1" w:rsidP="007E1CBA">
      <w:pPr>
        <w:pStyle w:val="af5"/>
      </w:pPr>
      <w:r>
        <w:t xml:space="preserve">    else</w:t>
      </w:r>
    </w:p>
    <w:p w14:paraId="79CDE0CE" w14:textId="77777777" w:rsidR="008C1AE1" w:rsidRDefault="008C1AE1" w:rsidP="007E1CBA">
      <w:pPr>
        <w:pStyle w:val="af5"/>
      </w:pPr>
      <w:r>
        <w:t xml:space="preserve">      clkdiv&lt;=clkdiv+1;</w:t>
      </w:r>
    </w:p>
    <w:p w14:paraId="6A362E1A" w14:textId="77777777" w:rsidR="008C1AE1" w:rsidRDefault="008C1AE1" w:rsidP="007E1CBA">
      <w:pPr>
        <w:pStyle w:val="af5"/>
      </w:pPr>
      <w:r>
        <w:t>end</w:t>
      </w:r>
    </w:p>
    <w:p w14:paraId="3B93919C" w14:textId="77777777" w:rsidR="008C1AE1" w:rsidRDefault="008C1AE1" w:rsidP="007E1CBA">
      <w:pPr>
        <w:pStyle w:val="af5"/>
      </w:pPr>
      <w:r>
        <w:t>wire [1:0]bitcnt;</w:t>
      </w:r>
    </w:p>
    <w:p w14:paraId="2745D24F" w14:textId="77777777" w:rsidR="008C1AE1" w:rsidRDefault="008C1AE1" w:rsidP="007E1CBA">
      <w:pPr>
        <w:pStyle w:val="af5"/>
      </w:pPr>
      <w:r>
        <w:t>assign bitcnt=clkdiv[18:17];</w:t>
      </w:r>
    </w:p>
    <w:p w14:paraId="3CA1E2DD" w14:textId="77777777" w:rsidR="008C1AE1" w:rsidRDefault="008C1AE1" w:rsidP="007E1CBA">
      <w:pPr>
        <w:pStyle w:val="af5"/>
      </w:pPr>
      <w:r>
        <w:t xml:space="preserve">always @* </w:t>
      </w:r>
    </w:p>
    <w:p w14:paraId="2988FAAC" w14:textId="77777777" w:rsidR="008C1AE1" w:rsidRDefault="008C1AE1" w:rsidP="007E1CBA">
      <w:pPr>
        <w:pStyle w:val="af5"/>
      </w:pPr>
      <w:r>
        <w:t>begin</w:t>
      </w:r>
    </w:p>
    <w:p w14:paraId="07056FC8" w14:textId="77777777" w:rsidR="008C1AE1" w:rsidRDefault="008C1AE1" w:rsidP="007E1CBA">
      <w:pPr>
        <w:pStyle w:val="af5"/>
      </w:pPr>
      <w:r>
        <w:t xml:space="preserve">    if(!rst_n)</w:t>
      </w:r>
    </w:p>
    <w:p w14:paraId="769DF038" w14:textId="77777777" w:rsidR="008C1AE1" w:rsidRDefault="008C1AE1" w:rsidP="007E1CBA">
      <w:pPr>
        <w:pStyle w:val="af5"/>
      </w:pPr>
      <w:r>
        <w:t xml:space="preserve">        an=4'd0;</w:t>
      </w:r>
    </w:p>
    <w:p w14:paraId="241586C3" w14:textId="77777777" w:rsidR="008C1AE1" w:rsidRDefault="008C1AE1" w:rsidP="007E1CBA">
      <w:pPr>
        <w:pStyle w:val="af5"/>
      </w:pPr>
      <w:r>
        <w:t xml:space="preserve">     else</w:t>
      </w:r>
    </w:p>
    <w:p w14:paraId="68DFA866" w14:textId="77777777" w:rsidR="008C1AE1" w:rsidRDefault="008C1AE1" w:rsidP="007E1CBA">
      <w:pPr>
        <w:pStyle w:val="af5"/>
      </w:pPr>
      <w:r>
        <w:t xml:space="preserve">        an=4'd0;</w:t>
      </w:r>
    </w:p>
    <w:p w14:paraId="674C4EC8" w14:textId="77777777" w:rsidR="008C1AE1" w:rsidRDefault="008C1AE1" w:rsidP="007E1CBA">
      <w:pPr>
        <w:pStyle w:val="af5"/>
      </w:pPr>
      <w:r>
        <w:t xml:space="preserve">        an[bitcnt]=1;</w:t>
      </w:r>
    </w:p>
    <w:p w14:paraId="757746EA" w14:textId="77777777" w:rsidR="008C1AE1" w:rsidRDefault="008C1AE1" w:rsidP="007E1CBA">
      <w:pPr>
        <w:pStyle w:val="af5"/>
      </w:pPr>
      <w:r>
        <w:t>end</w:t>
      </w:r>
    </w:p>
    <w:p w14:paraId="7BE86D4D" w14:textId="77777777" w:rsidR="008C1AE1" w:rsidRDefault="008C1AE1" w:rsidP="007E1CBA">
      <w:pPr>
        <w:pStyle w:val="af5"/>
      </w:pPr>
      <w:r>
        <w:t xml:space="preserve">reg [3:0]digit;     </w:t>
      </w:r>
    </w:p>
    <w:p w14:paraId="1EB60B33" w14:textId="77777777" w:rsidR="008C1AE1" w:rsidRDefault="008C1AE1" w:rsidP="007E1CBA">
      <w:pPr>
        <w:pStyle w:val="af5"/>
      </w:pPr>
      <w:r>
        <w:t>always@(*)</w:t>
      </w:r>
    </w:p>
    <w:p w14:paraId="48D8707A" w14:textId="77777777" w:rsidR="008C1AE1" w:rsidRDefault="008C1AE1" w:rsidP="007E1CBA">
      <w:pPr>
        <w:pStyle w:val="af5"/>
      </w:pPr>
      <w:r>
        <w:t>begin</w:t>
      </w:r>
    </w:p>
    <w:p w14:paraId="325FE711" w14:textId="77777777" w:rsidR="008C1AE1" w:rsidRDefault="008C1AE1" w:rsidP="007E1CBA">
      <w:pPr>
        <w:pStyle w:val="af5"/>
      </w:pPr>
      <w:r>
        <w:t xml:space="preserve">   if(!rst_n)</w:t>
      </w:r>
    </w:p>
    <w:p w14:paraId="24303C7D" w14:textId="77777777" w:rsidR="008C1AE1" w:rsidRDefault="008C1AE1" w:rsidP="007E1CBA">
      <w:pPr>
        <w:pStyle w:val="af5"/>
      </w:pPr>
      <w:r>
        <w:t xml:space="preserve">      digit=4'd0;</w:t>
      </w:r>
    </w:p>
    <w:p w14:paraId="698D3B8F" w14:textId="77777777" w:rsidR="008C1AE1" w:rsidRDefault="008C1AE1" w:rsidP="007E1CBA">
      <w:pPr>
        <w:pStyle w:val="af5"/>
      </w:pPr>
      <w:r>
        <w:t xml:space="preserve">   else</w:t>
      </w:r>
    </w:p>
    <w:p w14:paraId="6A32C6F8" w14:textId="77777777" w:rsidR="008C1AE1" w:rsidRDefault="008C1AE1" w:rsidP="007E1CBA">
      <w:pPr>
        <w:pStyle w:val="af5"/>
      </w:pPr>
      <w:r>
        <w:t xml:space="preserve">      case(bitcnt)</w:t>
      </w:r>
    </w:p>
    <w:p w14:paraId="3908191F" w14:textId="77777777" w:rsidR="008C1AE1" w:rsidRDefault="008C1AE1" w:rsidP="007E1CBA">
      <w:pPr>
        <w:pStyle w:val="af5"/>
      </w:pPr>
      <w:r>
        <w:t xml:space="preserve">        2'd0:digit=x[3:0];</w:t>
      </w:r>
    </w:p>
    <w:p w14:paraId="06B88BDD" w14:textId="77777777" w:rsidR="008C1AE1" w:rsidRDefault="008C1AE1" w:rsidP="007E1CBA">
      <w:pPr>
        <w:pStyle w:val="af5"/>
      </w:pPr>
      <w:r>
        <w:t xml:space="preserve">        2'd1:digit=x[7:4];</w:t>
      </w:r>
    </w:p>
    <w:p w14:paraId="70DA4957" w14:textId="77777777" w:rsidR="008C1AE1" w:rsidRDefault="008C1AE1" w:rsidP="007E1CBA">
      <w:pPr>
        <w:pStyle w:val="af5"/>
      </w:pPr>
      <w:r>
        <w:t xml:space="preserve">        2'd2:digit=x[11:8];</w:t>
      </w:r>
    </w:p>
    <w:p w14:paraId="013C8752" w14:textId="77777777" w:rsidR="008C1AE1" w:rsidRDefault="008C1AE1" w:rsidP="007E1CBA">
      <w:pPr>
        <w:pStyle w:val="af5"/>
      </w:pPr>
      <w:r>
        <w:t xml:space="preserve">        2'd3:digit=x[15:12];</w:t>
      </w:r>
    </w:p>
    <w:p w14:paraId="0A1FF9E2" w14:textId="77777777" w:rsidR="008C1AE1" w:rsidRDefault="008C1AE1" w:rsidP="007E1CBA">
      <w:pPr>
        <w:pStyle w:val="af5"/>
      </w:pPr>
      <w:r>
        <w:t xml:space="preserve">      default:digit=4'd0;</w:t>
      </w:r>
    </w:p>
    <w:p w14:paraId="07C20336" w14:textId="77777777" w:rsidR="008C1AE1" w:rsidRDefault="008C1AE1" w:rsidP="007E1CBA">
      <w:pPr>
        <w:pStyle w:val="af5"/>
      </w:pPr>
      <w:r>
        <w:t xml:space="preserve">      endcase</w:t>
      </w:r>
    </w:p>
    <w:p w14:paraId="3901DEC2" w14:textId="77777777" w:rsidR="008C1AE1" w:rsidRDefault="008C1AE1" w:rsidP="007E1CBA">
      <w:pPr>
        <w:pStyle w:val="af5"/>
      </w:pPr>
      <w:r>
        <w:t>end</w:t>
      </w:r>
    </w:p>
    <w:p w14:paraId="17CB9A26" w14:textId="77777777" w:rsidR="008C1AE1" w:rsidRDefault="008C1AE1" w:rsidP="007E1CBA">
      <w:pPr>
        <w:pStyle w:val="af5"/>
      </w:pPr>
    </w:p>
    <w:p w14:paraId="78E5618B" w14:textId="77777777" w:rsidR="008C1AE1" w:rsidRPr="008B1B0B" w:rsidRDefault="008C1AE1" w:rsidP="007E1CBA">
      <w:pPr>
        <w:pStyle w:val="af5"/>
        <w:rPr>
          <w:color w:val="FF0000"/>
        </w:rPr>
      </w:pPr>
      <w:r w:rsidRPr="008B1B0B">
        <w:rPr>
          <w:rFonts w:hint="eastAsia"/>
          <w:color w:val="FF0000"/>
        </w:rPr>
        <w:lastRenderedPageBreak/>
        <w:t>//</w:t>
      </w:r>
      <w:r w:rsidRPr="008B1B0B">
        <w:rPr>
          <w:rFonts w:hint="eastAsia"/>
          <w:color w:val="FF0000"/>
        </w:rPr>
        <w:t>数码管显示</w:t>
      </w:r>
    </w:p>
    <w:p w14:paraId="12DC051D" w14:textId="77777777" w:rsidR="008C1AE1" w:rsidRDefault="008C1AE1" w:rsidP="007E1CBA">
      <w:pPr>
        <w:pStyle w:val="af5"/>
      </w:pPr>
      <w:r>
        <w:t>always @(*) begin</w:t>
      </w:r>
    </w:p>
    <w:p w14:paraId="1DBCE781" w14:textId="77777777" w:rsidR="008C1AE1" w:rsidRDefault="008C1AE1" w:rsidP="007E1CBA">
      <w:pPr>
        <w:pStyle w:val="af5"/>
      </w:pPr>
      <w:r>
        <w:t xml:space="preserve">     if(!rst_n)</w:t>
      </w:r>
    </w:p>
    <w:p w14:paraId="7309FBA7" w14:textId="77777777" w:rsidR="008C1AE1" w:rsidRDefault="008C1AE1" w:rsidP="007E1CBA">
      <w:pPr>
        <w:pStyle w:val="af5"/>
      </w:pPr>
      <w:r>
        <w:t xml:space="preserve">        a_to_g=7'b1111111;</w:t>
      </w:r>
    </w:p>
    <w:p w14:paraId="610833EC" w14:textId="77777777" w:rsidR="008C1AE1" w:rsidRDefault="008C1AE1" w:rsidP="007E1CBA">
      <w:pPr>
        <w:pStyle w:val="af5"/>
      </w:pPr>
      <w:r>
        <w:t xml:space="preserve">     else</w:t>
      </w:r>
    </w:p>
    <w:p w14:paraId="12BCC120" w14:textId="77777777" w:rsidR="008C1AE1" w:rsidRDefault="008C1AE1" w:rsidP="007E1CBA">
      <w:pPr>
        <w:pStyle w:val="af5"/>
      </w:pPr>
      <w:r>
        <w:t xml:space="preserve">        case(digit)</w:t>
      </w:r>
    </w:p>
    <w:p w14:paraId="6E499AAD" w14:textId="77777777" w:rsidR="008C1AE1" w:rsidRDefault="008C1AE1" w:rsidP="007E1CBA">
      <w:pPr>
        <w:pStyle w:val="af5"/>
      </w:pPr>
      <w:r>
        <w:t xml:space="preserve">            0:a_to_g=7'b1111110;</w:t>
      </w:r>
    </w:p>
    <w:p w14:paraId="18BFC594" w14:textId="77777777" w:rsidR="008C1AE1" w:rsidRDefault="008C1AE1" w:rsidP="007E1CBA">
      <w:pPr>
        <w:pStyle w:val="af5"/>
      </w:pPr>
      <w:r>
        <w:t xml:space="preserve">            1:a_to_g=7'b0110000;</w:t>
      </w:r>
    </w:p>
    <w:p w14:paraId="100B7372" w14:textId="77777777" w:rsidR="008C1AE1" w:rsidRDefault="008C1AE1" w:rsidP="007E1CBA">
      <w:pPr>
        <w:pStyle w:val="af5"/>
      </w:pPr>
      <w:r>
        <w:t xml:space="preserve">            2:a_to_g=7'b1101101;</w:t>
      </w:r>
    </w:p>
    <w:p w14:paraId="22588421" w14:textId="77777777" w:rsidR="008C1AE1" w:rsidRDefault="008C1AE1" w:rsidP="007E1CBA">
      <w:pPr>
        <w:pStyle w:val="af5"/>
      </w:pPr>
      <w:r>
        <w:t xml:space="preserve">            3:a_to_g=7'b1111001;</w:t>
      </w:r>
    </w:p>
    <w:p w14:paraId="38D1A3CE" w14:textId="77777777" w:rsidR="008C1AE1" w:rsidRDefault="008C1AE1" w:rsidP="007E1CBA">
      <w:pPr>
        <w:pStyle w:val="af5"/>
      </w:pPr>
      <w:r>
        <w:t xml:space="preserve">            4:a_to_g=7'b0110011;</w:t>
      </w:r>
    </w:p>
    <w:p w14:paraId="5D85EA0E" w14:textId="77777777" w:rsidR="008C1AE1" w:rsidRDefault="008C1AE1" w:rsidP="007E1CBA">
      <w:pPr>
        <w:pStyle w:val="af5"/>
      </w:pPr>
      <w:r>
        <w:t xml:space="preserve">            5:a_to_g=7'b1011011;</w:t>
      </w:r>
    </w:p>
    <w:p w14:paraId="7570FB37" w14:textId="77777777" w:rsidR="008C1AE1" w:rsidRDefault="008C1AE1" w:rsidP="007E1CBA">
      <w:pPr>
        <w:pStyle w:val="af5"/>
      </w:pPr>
      <w:r>
        <w:t xml:space="preserve">            6:a_to_g=7'b1011111;</w:t>
      </w:r>
    </w:p>
    <w:p w14:paraId="0A626EE9" w14:textId="77777777" w:rsidR="008C1AE1" w:rsidRDefault="008C1AE1" w:rsidP="007E1CBA">
      <w:pPr>
        <w:pStyle w:val="af5"/>
      </w:pPr>
      <w:r>
        <w:t xml:space="preserve">            7:a_to_g=7'b1110000;</w:t>
      </w:r>
    </w:p>
    <w:p w14:paraId="7D4592EB" w14:textId="77777777" w:rsidR="008C1AE1" w:rsidRDefault="008C1AE1" w:rsidP="007E1CBA">
      <w:pPr>
        <w:pStyle w:val="af5"/>
      </w:pPr>
      <w:r>
        <w:t xml:space="preserve">            8:a_to_g=7'b1111111;</w:t>
      </w:r>
    </w:p>
    <w:p w14:paraId="71223D00" w14:textId="77777777" w:rsidR="008C1AE1" w:rsidRDefault="008C1AE1" w:rsidP="007E1CBA">
      <w:pPr>
        <w:pStyle w:val="af5"/>
      </w:pPr>
      <w:r>
        <w:t xml:space="preserve">            9:a_to_g=7'b1111011;</w:t>
      </w:r>
    </w:p>
    <w:p w14:paraId="498B1E1D" w14:textId="77777777" w:rsidR="008C1AE1" w:rsidRDefault="008C1AE1" w:rsidP="007E1CBA">
      <w:pPr>
        <w:pStyle w:val="af5"/>
      </w:pPr>
      <w:r>
        <w:t xml:space="preserve">            10:a_to_g=7'b1111111;</w:t>
      </w:r>
    </w:p>
    <w:p w14:paraId="790F14C6" w14:textId="77777777" w:rsidR="008C1AE1" w:rsidRDefault="008C1AE1" w:rsidP="007E1CBA">
      <w:pPr>
        <w:pStyle w:val="af5"/>
      </w:pPr>
      <w:r>
        <w:t xml:space="preserve">            4'b1111:a_to_g=7'b0000000;</w:t>
      </w:r>
    </w:p>
    <w:p w14:paraId="529CF2C1" w14:textId="77777777" w:rsidR="008C1AE1" w:rsidRDefault="008C1AE1" w:rsidP="007E1CBA">
      <w:pPr>
        <w:pStyle w:val="af5"/>
      </w:pPr>
      <w:r>
        <w:t xml:space="preserve">            default a_to_g=7'b1111110;</w:t>
      </w:r>
    </w:p>
    <w:p w14:paraId="6A19B5A5" w14:textId="77777777" w:rsidR="008C1AE1" w:rsidRDefault="008C1AE1" w:rsidP="007E1CBA">
      <w:pPr>
        <w:pStyle w:val="af5"/>
      </w:pPr>
      <w:r>
        <w:t xml:space="preserve">        endcase </w:t>
      </w:r>
    </w:p>
    <w:p w14:paraId="775A6B7B" w14:textId="77777777" w:rsidR="008C1AE1" w:rsidRDefault="008C1AE1" w:rsidP="007E1CBA">
      <w:pPr>
        <w:pStyle w:val="af5"/>
      </w:pPr>
      <w:r>
        <w:t>end</w:t>
      </w:r>
    </w:p>
    <w:p w14:paraId="62DA4724" w14:textId="77777777" w:rsidR="008C1AE1" w:rsidRDefault="008C1AE1" w:rsidP="007E1CBA">
      <w:pPr>
        <w:pStyle w:val="af5"/>
      </w:pPr>
      <w:r>
        <w:t>endmodule</w:t>
      </w:r>
    </w:p>
    <w:p w14:paraId="5D021511" w14:textId="67B9E56D" w:rsidR="008C1AE1" w:rsidRDefault="008B1B0B" w:rsidP="00647C82">
      <w:pPr>
        <w:pStyle w:val="3"/>
      </w:pPr>
      <w:bookmarkStart w:id="106" w:name="_Toc57972660"/>
      <w:r>
        <w:rPr>
          <w:rFonts w:hint="eastAsia"/>
        </w:rPr>
        <w:t>周期计数信号</w:t>
      </w:r>
      <w:r w:rsidR="008C1AE1" w:rsidRPr="008C1AE1">
        <w:t>edgecounter</w:t>
      </w:r>
      <w:bookmarkEnd w:id="106"/>
    </w:p>
    <w:p w14:paraId="381B4911" w14:textId="1323BC78" w:rsidR="008C1AE1" w:rsidRDefault="008C1AE1" w:rsidP="008B1B0B">
      <w:pPr>
        <w:pStyle w:val="af5"/>
      </w:pPr>
      <w:r>
        <w:t>`timescale 1ns / 1ps</w:t>
      </w:r>
    </w:p>
    <w:p w14:paraId="09CEE626" w14:textId="77777777" w:rsidR="008C1AE1" w:rsidRDefault="008C1AE1" w:rsidP="008B1B0B">
      <w:pPr>
        <w:pStyle w:val="af5"/>
      </w:pPr>
      <w:r>
        <w:t>module edgecounter(</w:t>
      </w:r>
    </w:p>
    <w:p w14:paraId="615FF288" w14:textId="77777777" w:rsidR="008C1AE1" w:rsidRDefault="008C1AE1" w:rsidP="008B1B0B">
      <w:pPr>
        <w:pStyle w:val="af5"/>
      </w:pPr>
      <w:r>
        <w:t xml:space="preserve">    input rst_n,</w:t>
      </w:r>
    </w:p>
    <w:p w14:paraId="38E8241F" w14:textId="77777777" w:rsidR="008C1AE1" w:rsidRDefault="008C1AE1" w:rsidP="008B1B0B">
      <w:pPr>
        <w:pStyle w:val="af5"/>
      </w:pPr>
      <w:r>
        <w:t xml:space="preserve">    input ena,</w:t>
      </w:r>
    </w:p>
    <w:p w14:paraId="3CBE9580" w14:textId="77777777" w:rsidR="008C1AE1" w:rsidRDefault="008C1AE1" w:rsidP="008B1B0B">
      <w:pPr>
        <w:pStyle w:val="af5"/>
      </w:pPr>
      <w:r>
        <w:t xml:space="preserve">    input clk,</w:t>
      </w:r>
    </w:p>
    <w:p w14:paraId="767A19FA" w14:textId="77777777" w:rsidR="008C1AE1" w:rsidRDefault="008C1AE1" w:rsidP="008B1B0B">
      <w:pPr>
        <w:pStyle w:val="af5"/>
      </w:pPr>
      <w:r>
        <w:t xml:space="preserve">    input in,</w:t>
      </w:r>
    </w:p>
    <w:p w14:paraId="45437ACA" w14:textId="77777777" w:rsidR="008C1AE1" w:rsidRDefault="008C1AE1" w:rsidP="008B1B0B">
      <w:pPr>
        <w:pStyle w:val="af5"/>
      </w:pPr>
      <w:r>
        <w:t xml:space="preserve">    output reg [6:0] a_to_g,</w:t>
      </w:r>
    </w:p>
    <w:p w14:paraId="48CA71AC" w14:textId="77777777" w:rsidR="008C1AE1" w:rsidRDefault="008C1AE1" w:rsidP="008B1B0B">
      <w:pPr>
        <w:pStyle w:val="af5"/>
      </w:pPr>
      <w:r>
        <w:t xml:space="preserve">    output reg [1:0] an</w:t>
      </w:r>
    </w:p>
    <w:p w14:paraId="1977A89B" w14:textId="77777777" w:rsidR="008C1AE1" w:rsidRDefault="008C1AE1" w:rsidP="008B1B0B">
      <w:pPr>
        <w:pStyle w:val="af5"/>
      </w:pPr>
      <w:r>
        <w:t>);</w:t>
      </w:r>
    </w:p>
    <w:p w14:paraId="1E8C02F9" w14:textId="77777777" w:rsidR="008C1AE1" w:rsidRDefault="008C1AE1" w:rsidP="008B1B0B">
      <w:pPr>
        <w:pStyle w:val="af5"/>
      </w:pPr>
    </w:p>
    <w:p w14:paraId="7C5ADAED" w14:textId="77777777" w:rsidR="008C1AE1" w:rsidRDefault="008C1AE1" w:rsidP="008B1B0B">
      <w:pPr>
        <w:pStyle w:val="af5"/>
      </w:pPr>
      <w:r>
        <w:t>reg [7:0] count = 0;</w:t>
      </w:r>
    </w:p>
    <w:p w14:paraId="448DB972" w14:textId="77777777" w:rsidR="008C1AE1" w:rsidRDefault="008C1AE1" w:rsidP="008B1B0B">
      <w:pPr>
        <w:pStyle w:val="af5"/>
      </w:pPr>
      <w:r>
        <w:t>reg [7:0] x = 0;</w:t>
      </w:r>
    </w:p>
    <w:p w14:paraId="0C10344B" w14:textId="77777777" w:rsidR="008C1AE1" w:rsidRDefault="008C1AE1" w:rsidP="008B1B0B">
      <w:pPr>
        <w:pStyle w:val="af5"/>
      </w:pPr>
    </w:p>
    <w:p w14:paraId="64B2C79C" w14:textId="77777777" w:rsidR="008C1AE1" w:rsidRDefault="008C1AE1" w:rsidP="008B1B0B">
      <w:pPr>
        <w:pStyle w:val="af5"/>
      </w:pPr>
    </w:p>
    <w:p w14:paraId="39A08583" w14:textId="77777777" w:rsidR="008C1AE1" w:rsidRDefault="008C1AE1" w:rsidP="008B1B0B">
      <w:pPr>
        <w:pStyle w:val="af5"/>
      </w:pPr>
      <w:r>
        <w:t>always @(negedge in or negedge rst_n)</w:t>
      </w:r>
    </w:p>
    <w:p w14:paraId="5E2EC443" w14:textId="77777777" w:rsidR="008C1AE1" w:rsidRDefault="008C1AE1" w:rsidP="008B1B0B">
      <w:pPr>
        <w:pStyle w:val="af5"/>
      </w:pPr>
      <w:r>
        <w:t xml:space="preserve">    if(!rst_n) </w:t>
      </w:r>
    </w:p>
    <w:p w14:paraId="432C17BB" w14:textId="77777777" w:rsidR="008C1AE1" w:rsidRDefault="008C1AE1" w:rsidP="008B1B0B">
      <w:pPr>
        <w:pStyle w:val="af5"/>
      </w:pPr>
      <w:r>
        <w:t xml:space="preserve">        count &lt;= 0;</w:t>
      </w:r>
    </w:p>
    <w:p w14:paraId="0D972F2A" w14:textId="77777777" w:rsidR="008C1AE1" w:rsidRDefault="008C1AE1" w:rsidP="008B1B0B">
      <w:pPr>
        <w:pStyle w:val="af5"/>
      </w:pPr>
      <w:r>
        <w:t xml:space="preserve">    else if(ena) </w:t>
      </w:r>
    </w:p>
    <w:p w14:paraId="7BF903A5" w14:textId="77777777" w:rsidR="008C1AE1" w:rsidRDefault="008C1AE1" w:rsidP="008B1B0B">
      <w:pPr>
        <w:pStyle w:val="af5"/>
      </w:pPr>
      <w:r>
        <w:t xml:space="preserve">        count = count + 1;</w:t>
      </w:r>
    </w:p>
    <w:p w14:paraId="1B0DC349" w14:textId="77777777" w:rsidR="008C1AE1" w:rsidRDefault="008C1AE1" w:rsidP="008B1B0B">
      <w:pPr>
        <w:pStyle w:val="af5"/>
      </w:pPr>
    </w:p>
    <w:p w14:paraId="7A09822F" w14:textId="77777777" w:rsidR="008C1AE1" w:rsidRDefault="008C1AE1" w:rsidP="008B1B0B">
      <w:pPr>
        <w:pStyle w:val="af5"/>
      </w:pPr>
      <w:r>
        <w:t>function [7:0] binary2bcd(input [7:0] b);</w:t>
      </w:r>
    </w:p>
    <w:p w14:paraId="59D44DE4" w14:textId="77777777" w:rsidR="008C1AE1" w:rsidRDefault="008C1AE1" w:rsidP="008B1B0B">
      <w:pPr>
        <w:pStyle w:val="af5"/>
      </w:pPr>
      <w:r>
        <w:t xml:space="preserve">    begin</w:t>
      </w:r>
    </w:p>
    <w:p w14:paraId="40BD17BE" w14:textId="77777777" w:rsidR="008C1AE1" w:rsidRDefault="008C1AE1" w:rsidP="008B1B0B">
      <w:pPr>
        <w:pStyle w:val="af5"/>
      </w:pPr>
      <w:r>
        <w:t xml:space="preserve">        binary2bcd[3:0] = b % 10;</w:t>
      </w:r>
    </w:p>
    <w:p w14:paraId="3144ADCA" w14:textId="77777777" w:rsidR="008C1AE1" w:rsidRDefault="008C1AE1" w:rsidP="008B1B0B">
      <w:pPr>
        <w:pStyle w:val="af5"/>
      </w:pPr>
      <w:r>
        <w:t xml:space="preserve">        binary2bcd[7:4] = b / 10;</w:t>
      </w:r>
    </w:p>
    <w:p w14:paraId="32CBE916" w14:textId="77777777" w:rsidR="008C1AE1" w:rsidRDefault="008C1AE1" w:rsidP="008B1B0B">
      <w:pPr>
        <w:pStyle w:val="af5"/>
      </w:pPr>
      <w:r>
        <w:t xml:space="preserve">    end</w:t>
      </w:r>
    </w:p>
    <w:p w14:paraId="53B9CE80" w14:textId="77777777" w:rsidR="008C1AE1" w:rsidRDefault="008C1AE1" w:rsidP="008B1B0B">
      <w:pPr>
        <w:pStyle w:val="af5"/>
      </w:pPr>
      <w:r>
        <w:t>endfunction</w:t>
      </w:r>
    </w:p>
    <w:p w14:paraId="1A33F8B7" w14:textId="77777777" w:rsidR="008C1AE1" w:rsidRDefault="008C1AE1" w:rsidP="008B1B0B">
      <w:pPr>
        <w:pStyle w:val="af5"/>
      </w:pPr>
    </w:p>
    <w:p w14:paraId="56D953C1" w14:textId="77777777" w:rsidR="008C1AE1" w:rsidRDefault="008C1AE1" w:rsidP="008B1B0B">
      <w:pPr>
        <w:pStyle w:val="af5"/>
      </w:pPr>
      <w:r>
        <w:t xml:space="preserve">always@(count) </w:t>
      </w:r>
    </w:p>
    <w:p w14:paraId="6A6EF3B2" w14:textId="77777777" w:rsidR="008C1AE1" w:rsidRDefault="008C1AE1" w:rsidP="008B1B0B">
      <w:pPr>
        <w:pStyle w:val="af5"/>
      </w:pPr>
      <w:r>
        <w:t xml:space="preserve">    x = binary2bcd(count);</w:t>
      </w:r>
    </w:p>
    <w:p w14:paraId="3D87D2AC" w14:textId="77777777" w:rsidR="008C1AE1" w:rsidRDefault="008C1AE1" w:rsidP="008B1B0B">
      <w:pPr>
        <w:pStyle w:val="af5"/>
      </w:pPr>
    </w:p>
    <w:p w14:paraId="1EA9F69D" w14:textId="77777777" w:rsidR="008C1AE1" w:rsidRDefault="008C1AE1" w:rsidP="008B1B0B">
      <w:pPr>
        <w:pStyle w:val="af5"/>
      </w:pPr>
      <w:r>
        <w:t>reg[17:0]clkdiv;</w:t>
      </w:r>
    </w:p>
    <w:p w14:paraId="7966AE9D" w14:textId="77777777" w:rsidR="008C1AE1" w:rsidRDefault="008C1AE1" w:rsidP="008B1B0B">
      <w:pPr>
        <w:pStyle w:val="af5"/>
      </w:pPr>
    </w:p>
    <w:p w14:paraId="7345A51C" w14:textId="77777777" w:rsidR="008C1AE1" w:rsidRDefault="008C1AE1" w:rsidP="008B1B0B">
      <w:pPr>
        <w:pStyle w:val="af5"/>
      </w:pPr>
      <w:r>
        <w:t>always @(posedge clk or negedge rst_n)</w:t>
      </w:r>
    </w:p>
    <w:p w14:paraId="51DC088D" w14:textId="77777777" w:rsidR="008C1AE1" w:rsidRDefault="008C1AE1" w:rsidP="008B1B0B">
      <w:pPr>
        <w:pStyle w:val="af5"/>
      </w:pPr>
      <w:r>
        <w:t>begin</w:t>
      </w:r>
    </w:p>
    <w:p w14:paraId="0140D9ED" w14:textId="77777777" w:rsidR="008C1AE1" w:rsidRDefault="008C1AE1" w:rsidP="008B1B0B">
      <w:pPr>
        <w:pStyle w:val="af5"/>
      </w:pPr>
      <w:r>
        <w:t xml:space="preserve">   if(!rst_n)</w:t>
      </w:r>
    </w:p>
    <w:p w14:paraId="2FF4FE43" w14:textId="77777777" w:rsidR="008C1AE1" w:rsidRDefault="008C1AE1" w:rsidP="008B1B0B">
      <w:pPr>
        <w:pStyle w:val="af5"/>
      </w:pPr>
      <w:r>
        <w:t xml:space="preserve">      clkdiv&lt;=19'd0;</w:t>
      </w:r>
    </w:p>
    <w:p w14:paraId="64CB2DC6" w14:textId="77777777" w:rsidR="008C1AE1" w:rsidRDefault="008C1AE1" w:rsidP="008B1B0B">
      <w:pPr>
        <w:pStyle w:val="af5"/>
      </w:pPr>
      <w:r>
        <w:t xml:space="preserve">    else</w:t>
      </w:r>
    </w:p>
    <w:p w14:paraId="61A7FDAD" w14:textId="77777777" w:rsidR="008C1AE1" w:rsidRDefault="008C1AE1" w:rsidP="008B1B0B">
      <w:pPr>
        <w:pStyle w:val="af5"/>
      </w:pPr>
      <w:r>
        <w:t xml:space="preserve">      clkdiv&lt;=clkdiv+1;</w:t>
      </w:r>
    </w:p>
    <w:p w14:paraId="04BBB7DC" w14:textId="77777777" w:rsidR="008C1AE1" w:rsidRDefault="008C1AE1" w:rsidP="008B1B0B">
      <w:pPr>
        <w:pStyle w:val="af5"/>
      </w:pPr>
      <w:r>
        <w:t>end</w:t>
      </w:r>
    </w:p>
    <w:p w14:paraId="30891684" w14:textId="77777777" w:rsidR="008C1AE1" w:rsidRDefault="008C1AE1" w:rsidP="008B1B0B">
      <w:pPr>
        <w:pStyle w:val="af5"/>
      </w:pPr>
      <w:r>
        <w:t>wire bitcnt;</w:t>
      </w:r>
    </w:p>
    <w:p w14:paraId="16318426" w14:textId="77777777" w:rsidR="008C1AE1" w:rsidRDefault="008C1AE1" w:rsidP="008B1B0B">
      <w:pPr>
        <w:pStyle w:val="af5"/>
      </w:pPr>
      <w:r>
        <w:t>assign bitcnt=clkdiv[17];</w:t>
      </w:r>
    </w:p>
    <w:p w14:paraId="04A75025" w14:textId="77777777" w:rsidR="008C1AE1" w:rsidRDefault="008C1AE1" w:rsidP="008B1B0B">
      <w:pPr>
        <w:pStyle w:val="af5"/>
      </w:pPr>
    </w:p>
    <w:p w14:paraId="21BA409C" w14:textId="77777777" w:rsidR="008C1AE1" w:rsidRDefault="008C1AE1" w:rsidP="008B1B0B">
      <w:pPr>
        <w:pStyle w:val="af5"/>
      </w:pPr>
      <w:r>
        <w:t xml:space="preserve">always @* </w:t>
      </w:r>
    </w:p>
    <w:p w14:paraId="014D57C0" w14:textId="77777777" w:rsidR="008C1AE1" w:rsidRDefault="008C1AE1" w:rsidP="008B1B0B">
      <w:pPr>
        <w:pStyle w:val="af5"/>
      </w:pPr>
      <w:r>
        <w:t>begin</w:t>
      </w:r>
    </w:p>
    <w:p w14:paraId="0F2C0146" w14:textId="77777777" w:rsidR="008C1AE1" w:rsidRDefault="008C1AE1" w:rsidP="008B1B0B">
      <w:pPr>
        <w:pStyle w:val="af5"/>
      </w:pPr>
      <w:r>
        <w:t xml:space="preserve">    if(!rst_n)</w:t>
      </w:r>
    </w:p>
    <w:p w14:paraId="26398777" w14:textId="77777777" w:rsidR="008C1AE1" w:rsidRDefault="008C1AE1" w:rsidP="008B1B0B">
      <w:pPr>
        <w:pStyle w:val="af5"/>
      </w:pPr>
      <w:r>
        <w:t xml:space="preserve">        an=2'd0;</w:t>
      </w:r>
    </w:p>
    <w:p w14:paraId="080EA595" w14:textId="77777777" w:rsidR="008C1AE1" w:rsidRDefault="008C1AE1" w:rsidP="008B1B0B">
      <w:pPr>
        <w:pStyle w:val="af5"/>
      </w:pPr>
      <w:r>
        <w:t xml:space="preserve">     else</w:t>
      </w:r>
    </w:p>
    <w:p w14:paraId="34F2E995" w14:textId="77777777" w:rsidR="008C1AE1" w:rsidRDefault="008C1AE1" w:rsidP="008B1B0B">
      <w:pPr>
        <w:pStyle w:val="af5"/>
      </w:pPr>
      <w:r>
        <w:t xml:space="preserve">        an=2'd0;</w:t>
      </w:r>
    </w:p>
    <w:p w14:paraId="65F7CDE9" w14:textId="77777777" w:rsidR="008C1AE1" w:rsidRDefault="008C1AE1" w:rsidP="008B1B0B">
      <w:pPr>
        <w:pStyle w:val="af5"/>
      </w:pPr>
      <w:r>
        <w:t xml:space="preserve">        an[bitcnt]=1;</w:t>
      </w:r>
    </w:p>
    <w:p w14:paraId="6EA33E7E" w14:textId="77777777" w:rsidR="008C1AE1" w:rsidRDefault="008C1AE1" w:rsidP="008B1B0B">
      <w:pPr>
        <w:pStyle w:val="af5"/>
      </w:pPr>
      <w:r>
        <w:t>end</w:t>
      </w:r>
    </w:p>
    <w:p w14:paraId="07A15E04" w14:textId="77777777" w:rsidR="008C1AE1" w:rsidRDefault="008C1AE1" w:rsidP="008B1B0B">
      <w:pPr>
        <w:pStyle w:val="af5"/>
      </w:pPr>
    </w:p>
    <w:p w14:paraId="54A064D7" w14:textId="77777777" w:rsidR="008C1AE1" w:rsidRDefault="008C1AE1" w:rsidP="008B1B0B">
      <w:pPr>
        <w:pStyle w:val="af5"/>
      </w:pPr>
      <w:r>
        <w:t xml:space="preserve">reg [3:0]digit;     </w:t>
      </w:r>
    </w:p>
    <w:p w14:paraId="28497E73" w14:textId="77777777" w:rsidR="008C1AE1" w:rsidRDefault="008C1AE1" w:rsidP="008B1B0B">
      <w:pPr>
        <w:pStyle w:val="af5"/>
      </w:pPr>
    </w:p>
    <w:p w14:paraId="2684BC4C" w14:textId="77777777" w:rsidR="008C1AE1" w:rsidRDefault="008C1AE1" w:rsidP="008B1B0B">
      <w:pPr>
        <w:pStyle w:val="af5"/>
      </w:pPr>
      <w:r>
        <w:t>always@(*)</w:t>
      </w:r>
    </w:p>
    <w:p w14:paraId="4D388421" w14:textId="77777777" w:rsidR="008C1AE1" w:rsidRDefault="008C1AE1" w:rsidP="008B1B0B">
      <w:pPr>
        <w:pStyle w:val="af5"/>
      </w:pPr>
      <w:r>
        <w:t>begin</w:t>
      </w:r>
    </w:p>
    <w:p w14:paraId="0C31BBA3" w14:textId="77777777" w:rsidR="008C1AE1" w:rsidRDefault="008C1AE1" w:rsidP="008B1B0B">
      <w:pPr>
        <w:pStyle w:val="af5"/>
      </w:pPr>
      <w:r>
        <w:t xml:space="preserve">   if(!rst_n)</w:t>
      </w:r>
    </w:p>
    <w:p w14:paraId="6AF800ED" w14:textId="77777777" w:rsidR="008C1AE1" w:rsidRDefault="008C1AE1" w:rsidP="008B1B0B">
      <w:pPr>
        <w:pStyle w:val="af5"/>
      </w:pPr>
      <w:r>
        <w:t xml:space="preserve">      digit=4'd0;</w:t>
      </w:r>
    </w:p>
    <w:p w14:paraId="47488473" w14:textId="77777777" w:rsidR="008C1AE1" w:rsidRDefault="008C1AE1" w:rsidP="008B1B0B">
      <w:pPr>
        <w:pStyle w:val="af5"/>
      </w:pPr>
      <w:r>
        <w:t xml:space="preserve">   else</w:t>
      </w:r>
    </w:p>
    <w:p w14:paraId="440E0F76" w14:textId="77777777" w:rsidR="008C1AE1" w:rsidRDefault="008C1AE1" w:rsidP="008B1B0B">
      <w:pPr>
        <w:pStyle w:val="af5"/>
      </w:pPr>
      <w:r>
        <w:t xml:space="preserve">      case(bitcnt)</w:t>
      </w:r>
    </w:p>
    <w:p w14:paraId="6A73F9FB" w14:textId="77777777" w:rsidR="008C1AE1" w:rsidRDefault="008C1AE1" w:rsidP="008B1B0B">
      <w:pPr>
        <w:pStyle w:val="af5"/>
      </w:pPr>
      <w:r>
        <w:t xml:space="preserve">        2'd0:digit=x[3:0];</w:t>
      </w:r>
    </w:p>
    <w:p w14:paraId="7E4A0366" w14:textId="77777777" w:rsidR="008C1AE1" w:rsidRDefault="008C1AE1" w:rsidP="008B1B0B">
      <w:pPr>
        <w:pStyle w:val="af5"/>
      </w:pPr>
      <w:r>
        <w:t xml:space="preserve">        2'd1:digit=x[7:4];</w:t>
      </w:r>
    </w:p>
    <w:p w14:paraId="78714B80" w14:textId="77777777" w:rsidR="008C1AE1" w:rsidRDefault="008C1AE1" w:rsidP="008B1B0B">
      <w:pPr>
        <w:pStyle w:val="af5"/>
      </w:pPr>
      <w:r>
        <w:t xml:space="preserve">        2'd2:digit=x[11:8];</w:t>
      </w:r>
    </w:p>
    <w:p w14:paraId="2D6A599F" w14:textId="77777777" w:rsidR="008C1AE1" w:rsidRDefault="008C1AE1" w:rsidP="008B1B0B">
      <w:pPr>
        <w:pStyle w:val="af5"/>
      </w:pPr>
      <w:r>
        <w:t xml:space="preserve">        2'd3:digit=x[15:12];</w:t>
      </w:r>
    </w:p>
    <w:p w14:paraId="63FD06CB" w14:textId="77777777" w:rsidR="008C1AE1" w:rsidRDefault="008C1AE1" w:rsidP="008B1B0B">
      <w:pPr>
        <w:pStyle w:val="af5"/>
      </w:pPr>
      <w:r>
        <w:t xml:space="preserve">      default:digit=4'd0;</w:t>
      </w:r>
    </w:p>
    <w:p w14:paraId="7CFA985F" w14:textId="77777777" w:rsidR="008C1AE1" w:rsidRDefault="008C1AE1" w:rsidP="008B1B0B">
      <w:pPr>
        <w:pStyle w:val="af5"/>
      </w:pPr>
      <w:r>
        <w:t xml:space="preserve">      endcase</w:t>
      </w:r>
    </w:p>
    <w:p w14:paraId="34B473AB" w14:textId="77777777" w:rsidR="008C1AE1" w:rsidRDefault="008C1AE1" w:rsidP="008B1B0B">
      <w:pPr>
        <w:pStyle w:val="af5"/>
      </w:pPr>
      <w:r>
        <w:t>end</w:t>
      </w:r>
    </w:p>
    <w:p w14:paraId="09C6240B" w14:textId="77777777" w:rsidR="008C1AE1" w:rsidRDefault="008C1AE1" w:rsidP="008B1B0B">
      <w:pPr>
        <w:pStyle w:val="af5"/>
      </w:pPr>
    </w:p>
    <w:p w14:paraId="116160F6" w14:textId="77777777" w:rsidR="008C1AE1" w:rsidRPr="003763ED" w:rsidRDefault="008C1AE1" w:rsidP="008B1B0B">
      <w:pPr>
        <w:pStyle w:val="af5"/>
        <w:rPr>
          <w:color w:val="FF0000"/>
        </w:rPr>
      </w:pPr>
      <w:r w:rsidRPr="003763ED">
        <w:rPr>
          <w:rFonts w:hint="eastAsia"/>
          <w:color w:val="FF0000"/>
        </w:rPr>
        <w:t>//</w:t>
      </w:r>
      <w:r w:rsidRPr="003763ED">
        <w:rPr>
          <w:rFonts w:hint="eastAsia"/>
          <w:color w:val="FF0000"/>
        </w:rPr>
        <w:t>数码管显示</w:t>
      </w:r>
    </w:p>
    <w:p w14:paraId="5FD1823A" w14:textId="77777777" w:rsidR="008C1AE1" w:rsidRDefault="008C1AE1" w:rsidP="008B1B0B">
      <w:pPr>
        <w:pStyle w:val="af5"/>
      </w:pPr>
      <w:r>
        <w:t>always @(*)</w:t>
      </w:r>
    </w:p>
    <w:p w14:paraId="037DC224" w14:textId="77777777" w:rsidR="008C1AE1" w:rsidRDefault="008C1AE1" w:rsidP="008B1B0B">
      <w:pPr>
        <w:pStyle w:val="af5"/>
      </w:pPr>
      <w:r>
        <w:t xml:space="preserve">     if(!rst_n)</w:t>
      </w:r>
    </w:p>
    <w:p w14:paraId="0A8D951B" w14:textId="77777777" w:rsidR="008C1AE1" w:rsidRDefault="008C1AE1" w:rsidP="008B1B0B">
      <w:pPr>
        <w:pStyle w:val="af5"/>
      </w:pPr>
      <w:r>
        <w:t xml:space="preserve">        a_to_g=7'b1111111;</w:t>
      </w:r>
    </w:p>
    <w:p w14:paraId="749DDEDC" w14:textId="77777777" w:rsidR="008C1AE1" w:rsidRDefault="008C1AE1" w:rsidP="008B1B0B">
      <w:pPr>
        <w:pStyle w:val="af5"/>
      </w:pPr>
      <w:r>
        <w:t xml:space="preserve">     else</w:t>
      </w:r>
    </w:p>
    <w:p w14:paraId="677B84A6" w14:textId="77777777" w:rsidR="008C1AE1" w:rsidRDefault="008C1AE1" w:rsidP="008B1B0B">
      <w:pPr>
        <w:pStyle w:val="af5"/>
      </w:pPr>
      <w:r>
        <w:t xml:space="preserve">        case(digit)</w:t>
      </w:r>
    </w:p>
    <w:p w14:paraId="089CAF59" w14:textId="77777777" w:rsidR="008C1AE1" w:rsidRDefault="008C1AE1" w:rsidP="008B1B0B">
      <w:pPr>
        <w:pStyle w:val="af5"/>
      </w:pPr>
      <w:r>
        <w:t xml:space="preserve">            0:a_to_g=7'b1111110;</w:t>
      </w:r>
    </w:p>
    <w:p w14:paraId="7DFF910A" w14:textId="77777777" w:rsidR="008C1AE1" w:rsidRDefault="008C1AE1" w:rsidP="008B1B0B">
      <w:pPr>
        <w:pStyle w:val="af5"/>
      </w:pPr>
      <w:r>
        <w:t xml:space="preserve">            1:a_to_g=7'b0110000;</w:t>
      </w:r>
    </w:p>
    <w:p w14:paraId="506C372D" w14:textId="77777777" w:rsidR="008C1AE1" w:rsidRDefault="008C1AE1" w:rsidP="008B1B0B">
      <w:pPr>
        <w:pStyle w:val="af5"/>
      </w:pPr>
      <w:r>
        <w:lastRenderedPageBreak/>
        <w:t xml:space="preserve">            2:a_to_g=7'b1101101;</w:t>
      </w:r>
    </w:p>
    <w:p w14:paraId="628D8DA4" w14:textId="77777777" w:rsidR="008C1AE1" w:rsidRDefault="008C1AE1" w:rsidP="008B1B0B">
      <w:pPr>
        <w:pStyle w:val="af5"/>
      </w:pPr>
      <w:r>
        <w:t xml:space="preserve">            3:a_to_g=7'b1111001;</w:t>
      </w:r>
    </w:p>
    <w:p w14:paraId="6B7FB3AD" w14:textId="77777777" w:rsidR="008C1AE1" w:rsidRDefault="008C1AE1" w:rsidP="008B1B0B">
      <w:pPr>
        <w:pStyle w:val="af5"/>
      </w:pPr>
      <w:r>
        <w:t xml:space="preserve">            4:a_to_g=7'b0110011;</w:t>
      </w:r>
    </w:p>
    <w:p w14:paraId="1D1CF1A8" w14:textId="77777777" w:rsidR="008C1AE1" w:rsidRDefault="008C1AE1" w:rsidP="008B1B0B">
      <w:pPr>
        <w:pStyle w:val="af5"/>
      </w:pPr>
      <w:r>
        <w:t xml:space="preserve">            5:a_to_g=7'b1011011;</w:t>
      </w:r>
    </w:p>
    <w:p w14:paraId="7A6F6C9B" w14:textId="77777777" w:rsidR="008C1AE1" w:rsidRDefault="008C1AE1" w:rsidP="008B1B0B">
      <w:pPr>
        <w:pStyle w:val="af5"/>
      </w:pPr>
      <w:r>
        <w:t xml:space="preserve">            6:a_to_g=7'b1011111;</w:t>
      </w:r>
    </w:p>
    <w:p w14:paraId="1FA66774" w14:textId="77777777" w:rsidR="008C1AE1" w:rsidRDefault="008C1AE1" w:rsidP="008B1B0B">
      <w:pPr>
        <w:pStyle w:val="af5"/>
      </w:pPr>
      <w:r>
        <w:t xml:space="preserve">            7:a_to_g=7'b1110000;</w:t>
      </w:r>
    </w:p>
    <w:p w14:paraId="4DDB8B68" w14:textId="77777777" w:rsidR="008C1AE1" w:rsidRDefault="008C1AE1" w:rsidP="008B1B0B">
      <w:pPr>
        <w:pStyle w:val="af5"/>
      </w:pPr>
      <w:r>
        <w:t xml:space="preserve">            8:a_to_g=7'b1111111;</w:t>
      </w:r>
    </w:p>
    <w:p w14:paraId="7A7FEC72" w14:textId="77777777" w:rsidR="008C1AE1" w:rsidRDefault="008C1AE1" w:rsidP="008B1B0B">
      <w:pPr>
        <w:pStyle w:val="af5"/>
      </w:pPr>
      <w:r>
        <w:t xml:space="preserve">            9:a_to_g=7'b1111011;</w:t>
      </w:r>
    </w:p>
    <w:p w14:paraId="189EBF30" w14:textId="77777777" w:rsidR="008C1AE1" w:rsidRDefault="008C1AE1" w:rsidP="008B1B0B">
      <w:pPr>
        <w:pStyle w:val="af5"/>
      </w:pPr>
      <w:r>
        <w:t xml:space="preserve">            10:a_to_g=7'b1111111;</w:t>
      </w:r>
    </w:p>
    <w:p w14:paraId="1D194BF6" w14:textId="77777777" w:rsidR="008C1AE1" w:rsidRDefault="008C1AE1" w:rsidP="008B1B0B">
      <w:pPr>
        <w:pStyle w:val="af5"/>
      </w:pPr>
      <w:r>
        <w:t xml:space="preserve">            4'b1111:a_to_g=7'b0000000;</w:t>
      </w:r>
    </w:p>
    <w:p w14:paraId="6E83E6B2" w14:textId="77777777" w:rsidR="008C1AE1" w:rsidRDefault="008C1AE1" w:rsidP="008B1B0B">
      <w:pPr>
        <w:pStyle w:val="af5"/>
      </w:pPr>
      <w:r>
        <w:t xml:space="preserve">            default a_to_g=7'b1111110;</w:t>
      </w:r>
    </w:p>
    <w:p w14:paraId="55361BB2" w14:textId="77777777" w:rsidR="008C1AE1" w:rsidRDefault="008C1AE1" w:rsidP="008B1B0B">
      <w:pPr>
        <w:pStyle w:val="af5"/>
      </w:pPr>
      <w:r>
        <w:t xml:space="preserve">        endcase </w:t>
      </w:r>
    </w:p>
    <w:p w14:paraId="17D15E33" w14:textId="77777777" w:rsidR="008C1AE1" w:rsidRDefault="008C1AE1" w:rsidP="008B1B0B">
      <w:pPr>
        <w:pStyle w:val="af5"/>
      </w:pPr>
      <w:r>
        <w:t xml:space="preserve">    </w:t>
      </w:r>
    </w:p>
    <w:p w14:paraId="04E42080" w14:textId="3EDDDD50" w:rsidR="008C1AE1" w:rsidRDefault="008C1AE1" w:rsidP="008B1B0B">
      <w:pPr>
        <w:pStyle w:val="af5"/>
      </w:pPr>
      <w:r>
        <w:t>endmodule</w:t>
      </w:r>
    </w:p>
    <w:p w14:paraId="60802824" w14:textId="653FDB4C" w:rsidR="008C1AE1" w:rsidRPr="008C1AE1" w:rsidRDefault="003763ED" w:rsidP="00647C82">
      <w:pPr>
        <w:pStyle w:val="3"/>
      </w:pPr>
      <w:bookmarkStart w:id="107" w:name="_Toc57972661"/>
      <w:r w:rsidRPr="003763ED">
        <w:rPr>
          <w:rFonts w:hint="eastAsia"/>
        </w:rPr>
        <w:t>微分器</w:t>
      </w:r>
      <w:r w:rsidR="008C1AE1" w:rsidRPr="008C1AE1">
        <w:t>differenciator</w:t>
      </w:r>
      <w:bookmarkEnd w:id="107"/>
    </w:p>
    <w:p w14:paraId="10C9623D" w14:textId="77777777" w:rsidR="008C1AE1" w:rsidRDefault="008C1AE1" w:rsidP="003763ED">
      <w:pPr>
        <w:pStyle w:val="af5"/>
      </w:pPr>
      <w:r>
        <w:t>`timescale 1ns / 1ps</w:t>
      </w:r>
    </w:p>
    <w:p w14:paraId="18CA795B" w14:textId="77777777" w:rsidR="008C1AE1" w:rsidRDefault="008C1AE1" w:rsidP="003763ED">
      <w:pPr>
        <w:pStyle w:val="af5"/>
      </w:pPr>
      <w:r>
        <w:t>module differenciator(</w:t>
      </w:r>
    </w:p>
    <w:p w14:paraId="2A9E5E91" w14:textId="77777777" w:rsidR="008C1AE1" w:rsidRDefault="008C1AE1" w:rsidP="003763ED">
      <w:pPr>
        <w:pStyle w:val="af5"/>
      </w:pPr>
      <w:r>
        <w:t xml:space="preserve">    input clk,</w:t>
      </w:r>
    </w:p>
    <w:p w14:paraId="189EB798" w14:textId="77777777" w:rsidR="008C1AE1" w:rsidRDefault="008C1AE1" w:rsidP="003763ED">
      <w:pPr>
        <w:pStyle w:val="af5"/>
      </w:pPr>
      <w:r>
        <w:t xml:space="preserve">    input NumIn,</w:t>
      </w:r>
    </w:p>
    <w:p w14:paraId="1BF610AC" w14:textId="77777777" w:rsidR="008C1AE1" w:rsidRDefault="008C1AE1" w:rsidP="003763ED">
      <w:pPr>
        <w:pStyle w:val="af5"/>
      </w:pPr>
      <w:r>
        <w:t xml:space="preserve">    input NumOut</w:t>
      </w:r>
    </w:p>
    <w:p w14:paraId="49EA50C7" w14:textId="77777777" w:rsidR="008C1AE1" w:rsidRDefault="008C1AE1" w:rsidP="003763ED">
      <w:pPr>
        <w:pStyle w:val="af5"/>
      </w:pPr>
      <w:r>
        <w:t xml:space="preserve">    );</w:t>
      </w:r>
    </w:p>
    <w:p w14:paraId="3D29C845" w14:textId="77777777" w:rsidR="008C1AE1" w:rsidRDefault="008C1AE1" w:rsidP="003763ED">
      <w:pPr>
        <w:pStyle w:val="af5"/>
      </w:pPr>
      <w:r>
        <w:t xml:space="preserve">    </w:t>
      </w:r>
    </w:p>
    <w:p w14:paraId="06F4E114" w14:textId="77777777" w:rsidR="008C1AE1" w:rsidRDefault="008C1AE1" w:rsidP="003763ED">
      <w:pPr>
        <w:pStyle w:val="af5"/>
      </w:pPr>
      <w:r>
        <w:t xml:space="preserve">    reg cstate = 0, nstate = 0;</w:t>
      </w:r>
    </w:p>
    <w:p w14:paraId="7B6B5FDA" w14:textId="77777777" w:rsidR="008C1AE1" w:rsidRDefault="008C1AE1" w:rsidP="003763ED">
      <w:pPr>
        <w:pStyle w:val="af5"/>
      </w:pPr>
      <w:r>
        <w:t xml:space="preserve">    always @(posedge clk)</w:t>
      </w:r>
    </w:p>
    <w:p w14:paraId="6149391C" w14:textId="77777777" w:rsidR="008C1AE1" w:rsidRDefault="008C1AE1" w:rsidP="003763ED">
      <w:pPr>
        <w:pStyle w:val="af5"/>
      </w:pPr>
      <w:r>
        <w:t xml:space="preserve">    cstate = nstate;</w:t>
      </w:r>
    </w:p>
    <w:p w14:paraId="5120DE62" w14:textId="77777777" w:rsidR="008C1AE1" w:rsidRDefault="008C1AE1" w:rsidP="003763ED">
      <w:pPr>
        <w:pStyle w:val="af5"/>
      </w:pPr>
      <w:r>
        <w:t xml:space="preserve">    </w:t>
      </w:r>
    </w:p>
    <w:p w14:paraId="75002F10" w14:textId="77777777" w:rsidR="008C1AE1" w:rsidRDefault="008C1AE1" w:rsidP="003763ED">
      <w:pPr>
        <w:pStyle w:val="af5"/>
      </w:pPr>
      <w:r>
        <w:t xml:space="preserve">    always @(posedge clk)</w:t>
      </w:r>
    </w:p>
    <w:p w14:paraId="231A745F" w14:textId="77777777" w:rsidR="008C1AE1" w:rsidRDefault="008C1AE1" w:rsidP="003763ED">
      <w:pPr>
        <w:pStyle w:val="af5"/>
      </w:pPr>
      <w:r>
        <w:t xml:space="preserve">    nstate = NumIn;</w:t>
      </w:r>
    </w:p>
    <w:p w14:paraId="48EF2838" w14:textId="77777777" w:rsidR="008C1AE1" w:rsidRDefault="008C1AE1" w:rsidP="003763ED">
      <w:pPr>
        <w:pStyle w:val="af5"/>
      </w:pPr>
      <w:r>
        <w:t xml:space="preserve">    </w:t>
      </w:r>
    </w:p>
    <w:p w14:paraId="19E6BFAB" w14:textId="77777777" w:rsidR="008C1AE1" w:rsidRDefault="008C1AE1" w:rsidP="003763ED">
      <w:pPr>
        <w:pStyle w:val="af5"/>
      </w:pPr>
      <w:r>
        <w:t xml:space="preserve">    assign NumOut = (cstate == 0) &amp;&amp; (nstate == 1)?1:0;</w:t>
      </w:r>
    </w:p>
    <w:p w14:paraId="4453B5FF" w14:textId="77777777" w:rsidR="008C1AE1" w:rsidRDefault="008C1AE1" w:rsidP="003763ED">
      <w:pPr>
        <w:pStyle w:val="af5"/>
      </w:pPr>
      <w:r>
        <w:t xml:space="preserve">    </w:t>
      </w:r>
    </w:p>
    <w:p w14:paraId="7D3BC616" w14:textId="45A305CF" w:rsidR="001E1D7C" w:rsidRDefault="008C1AE1" w:rsidP="003763ED">
      <w:pPr>
        <w:pStyle w:val="af5"/>
      </w:pPr>
      <w:r>
        <w:t>endmodule</w:t>
      </w:r>
    </w:p>
    <w:p w14:paraId="1A22A8D9" w14:textId="6C8B6312" w:rsidR="008C1AE1" w:rsidRDefault="00A91DAC" w:rsidP="00647C82">
      <w:pPr>
        <w:pStyle w:val="3"/>
      </w:pPr>
      <w:bookmarkStart w:id="108" w:name="_Toc57972662"/>
      <w:r>
        <w:rPr>
          <w:rFonts w:hint="eastAsia"/>
        </w:rPr>
        <w:t>按键控制周期</w:t>
      </w:r>
      <w:r w:rsidR="008C1AE1" w:rsidRPr="008C1AE1">
        <w:t>pressadjuster</w:t>
      </w:r>
      <w:bookmarkEnd w:id="108"/>
    </w:p>
    <w:p w14:paraId="64E63392" w14:textId="77777777" w:rsidR="008C1AE1" w:rsidRDefault="008C1AE1" w:rsidP="0037594B">
      <w:pPr>
        <w:pStyle w:val="af5"/>
      </w:pPr>
      <w:r>
        <w:t>`timescale 1ns / 1ps</w:t>
      </w:r>
    </w:p>
    <w:p w14:paraId="6E555F79" w14:textId="77777777" w:rsidR="008C1AE1" w:rsidRDefault="008C1AE1" w:rsidP="0037594B">
      <w:pPr>
        <w:pStyle w:val="af5"/>
      </w:pPr>
      <w:r>
        <w:t>module pressadjuster(</w:t>
      </w:r>
    </w:p>
    <w:p w14:paraId="5C3C9353" w14:textId="77777777" w:rsidR="008C1AE1" w:rsidRDefault="008C1AE1" w:rsidP="0037594B">
      <w:pPr>
        <w:pStyle w:val="af5"/>
      </w:pPr>
      <w:r>
        <w:t xml:space="preserve">    input minadj,</w:t>
      </w:r>
    </w:p>
    <w:p w14:paraId="1AECC66C" w14:textId="77777777" w:rsidR="008C1AE1" w:rsidRDefault="008C1AE1" w:rsidP="0037594B">
      <w:pPr>
        <w:pStyle w:val="af5"/>
      </w:pPr>
      <w:r>
        <w:t xml:space="preserve">    input secadj,</w:t>
      </w:r>
    </w:p>
    <w:p w14:paraId="0884ECF6" w14:textId="77777777" w:rsidR="008C1AE1" w:rsidRDefault="008C1AE1" w:rsidP="0037594B">
      <w:pPr>
        <w:pStyle w:val="af5"/>
      </w:pPr>
      <w:r>
        <w:t xml:space="preserve">    input timerst,</w:t>
      </w:r>
    </w:p>
    <w:p w14:paraId="6E835708" w14:textId="77777777" w:rsidR="008C1AE1" w:rsidRDefault="008C1AE1" w:rsidP="0037594B">
      <w:pPr>
        <w:pStyle w:val="af5"/>
      </w:pPr>
      <w:r>
        <w:t xml:space="preserve">    input en,</w:t>
      </w:r>
    </w:p>
    <w:p w14:paraId="3FAEBA8D" w14:textId="77777777" w:rsidR="008C1AE1" w:rsidRDefault="008C1AE1" w:rsidP="0037594B">
      <w:pPr>
        <w:pStyle w:val="af5"/>
      </w:pPr>
      <w:r>
        <w:t xml:space="preserve">    input clk,</w:t>
      </w:r>
    </w:p>
    <w:p w14:paraId="2D379BC0" w14:textId="77777777" w:rsidR="008C1AE1" w:rsidRDefault="008C1AE1" w:rsidP="0037594B">
      <w:pPr>
        <w:pStyle w:val="af5"/>
      </w:pPr>
      <w:r>
        <w:t xml:space="preserve">    output wire[15:0] numout</w:t>
      </w:r>
    </w:p>
    <w:p w14:paraId="495ED723" w14:textId="77777777" w:rsidR="008C1AE1" w:rsidRDefault="008C1AE1" w:rsidP="0037594B">
      <w:pPr>
        <w:pStyle w:val="af5"/>
      </w:pPr>
      <w:r>
        <w:t xml:space="preserve">    );</w:t>
      </w:r>
    </w:p>
    <w:p w14:paraId="56703101" w14:textId="77777777" w:rsidR="008C1AE1" w:rsidRDefault="008C1AE1" w:rsidP="0037594B">
      <w:pPr>
        <w:pStyle w:val="af5"/>
      </w:pPr>
    </w:p>
    <w:p w14:paraId="2914E4A8" w14:textId="77777777" w:rsidR="008C1AE1" w:rsidRDefault="008C1AE1" w:rsidP="0037594B">
      <w:pPr>
        <w:pStyle w:val="af5"/>
      </w:pPr>
      <w:r>
        <w:t>reg [6:0] min = 0, sec = 0;</w:t>
      </w:r>
    </w:p>
    <w:p w14:paraId="2194CD16" w14:textId="77777777" w:rsidR="008C1AE1" w:rsidRDefault="008C1AE1" w:rsidP="0037594B">
      <w:pPr>
        <w:pStyle w:val="af5"/>
      </w:pPr>
      <w:r>
        <w:t>function [7:0] binary2bcd(input [7:0] b);</w:t>
      </w:r>
    </w:p>
    <w:p w14:paraId="648C867A" w14:textId="77777777" w:rsidR="008C1AE1" w:rsidRDefault="008C1AE1" w:rsidP="0037594B">
      <w:pPr>
        <w:pStyle w:val="af5"/>
      </w:pPr>
      <w:r>
        <w:t xml:space="preserve">    begin</w:t>
      </w:r>
    </w:p>
    <w:p w14:paraId="7E0FED14" w14:textId="77777777" w:rsidR="008C1AE1" w:rsidRDefault="008C1AE1" w:rsidP="0037594B">
      <w:pPr>
        <w:pStyle w:val="af5"/>
      </w:pPr>
      <w:r>
        <w:t xml:space="preserve">        binary2bcd[3:0] = b % 10;</w:t>
      </w:r>
    </w:p>
    <w:p w14:paraId="440714A6" w14:textId="77777777" w:rsidR="008C1AE1" w:rsidRDefault="008C1AE1" w:rsidP="0037594B">
      <w:pPr>
        <w:pStyle w:val="af5"/>
      </w:pPr>
      <w:r>
        <w:t xml:space="preserve">        binary2bcd[7:4] = b / 10;</w:t>
      </w:r>
    </w:p>
    <w:p w14:paraId="5EAFEBDC" w14:textId="77777777" w:rsidR="008C1AE1" w:rsidRDefault="008C1AE1" w:rsidP="0037594B">
      <w:pPr>
        <w:pStyle w:val="af5"/>
      </w:pPr>
      <w:r>
        <w:lastRenderedPageBreak/>
        <w:t xml:space="preserve">    end</w:t>
      </w:r>
    </w:p>
    <w:p w14:paraId="1DF842AC" w14:textId="77777777" w:rsidR="008C1AE1" w:rsidRDefault="008C1AE1" w:rsidP="0037594B">
      <w:pPr>
        <w:pStyle w:val="af5"/>
      </w:pPr>
      <w:r>
        <w:t>endfunction</w:t>
      </w:r>
    </w:p>
    <w:p w14:paraId="58227B9A" w14:textId="77777777" w:rsidR="008C1AE1" w:rsidRDefault="008C1AE1" w:rsidP="0037594B">
      <w:pPr>
        <w:pStyle w:val="af5"/>
      </w:pPr>
    </w:p>
    <w:p w14:paraId="3DECA8D9" w14:textId="77777777" w:rsidR="008C1AE1" w:rsidRDefault="008C1AE1" w:rsidP="0037594B">
      <w:pPr>
        <w:pStyle w:val="af5"/>
      </w:pPr>
      <w:r>
        <w:t>assign numout = {binary2bcd(min), binary2bcd(sec)};</w:t>
      </w:r>
    </w:p>
    <w:p w14:paraId="3B1667DF" w14:textId="77777777" w:rsidR="008C1AE1" w:rsidRPr="0037594B" w:rsidRDefault="008C1AE1" w:rsidP="0037594B">
      <w:pPr>
        <w:pStyle w:val="af5"/>
        <w:rPr>
          <w:color w:val="FF0000"/>
        </w:rPr>
      </w:pPr>
      <w:r w:rsidRPr="0037594B">
        <w:rPr>
          <w:rFonts w:hint="eastAsia"/>
          <w:color w:val="FF0000"/>
        </w:rPr>
        <w:t>//</w:t>
      </w:r>
      <w:r w:rsidRPr="0037594B">
        <w:rPr>
          <w:rFonts w:hint="eastAsia"/>
          <w:color w:val="FF0000"/>
        </w:rPr>
        <w:t>调节番茄钟的周期</w:t>
      </w:r>
    </w:p>
    <w:p w14:paraId="659BA416" w14:textId="77777777" w:rsidR="008C1AE1" w:rsidRDefault="008C1AE1" w:rsidP="0037594B">
      <w:pPr>
        <w:pStyle w:val="af5"/>
      </w:pPr>
      <w:r>
        <w:t>always@(posedge clk)</w:t>
      </w:r>
    </w:p>
    <w:p w14:paraId="1EF2C42C" w14:textId="77777777" w:rsidR="008C1AE1" w:rsidRDefault="008C1AE1" w:rsidP="0037594B">
      <w:pPr>
        <w:pStyle w:val="af5"/>
      </w:pPr>
      <w:r>
        <w:t>if(en)</w:t>
      </w:r>
    </w:p>
    <w:p w14:paraId="625CA034" w14:textId="77777777" w:rsidR="008C1AE1" w:rsidRDefault="008C1AE1" w:rsidP="0037594B">
      <w:pPr>
        <w:pStyle w:val="af5"/>
      </w:pPr>
      <w:r>
        <w:t xml:space="preserve">    if(timerst)</w:t>
      </w:r>
    </w:p>
    <w:p w14:paraId="167ACB07" w14:textId="77777777" w:rsidR="008C1AE1" w:rsidRDefault="008C1AE1" w:rsidP="0037594B">
      <w:pPr>
        <w:pStyle w:val="af5"/>
      </w:pPr>
      <w:r>
        <w:t xml:space="preserve">        if(min == 0 &amp;&amp; sec == 0) </w:t>
      </w:r>
    </w:p>
    <w:p w14:paraId="7FCB80BD" w14:textId="77777777" w:rsidR="008C1AE1" w:rsidRDefault="008C1AE1" w:rsidP="0037594B">
      <w:pPr>
        <w:pStyle w:val="af5"/>
      </w:pPr>
      <w:r>
        <w:t xml:space="preserve">            min = 25;</w:t>
      </w:r>
    </w:p>
    <w:p w14:paraId="3D16D184" w14:textId="77777777" w:rsidR="008C1AE1" w:rsidRDefault="008C1AE1" w:rsidP="0037594B">
      <w:pPr>
        <w:pStyle w:val="af5"/>
      </w:pPr>
      <w:r>
        <w:t xml:space="preserve">        else</w:t>
      </w:r>
    </w:p>
    <w:p w14:paraId="2F707C5C" w14:textId="77777777" w:rsidR="008C1AE1" w:rsidRDefault="008C1AE1" w:rsidP="0037594B">
      <w:pPr>
        <w:pStyle w:val="af5"/>
      </w:pPr>
      <w:r>
        <w:t xml:space="preserve">            begin</w:t>
      </w:r>
    </w:p>
    <w:p w14:paraId="095FB33C" w14:textId="77777777" w:rsidR="008C1AE1" w:rsidRDefault="008C1AE1" w:rsidP="0037594B">
      <w:pPr>
        <w:pStyle w:val="af5"/>
      </w:pPr>
      <w:r>
        <w:t xml:space="preserve">                min = 0;</w:t>
      </w:r>
    </w:p>
    <w:p w14:paraId="376BC829" w14:textId="77777777" w:rsidR="008C1AE1" w:rsidRDefault="008C1AE1" w:rsidP="0037594B">
      <w:pPr>
        <w:pStyle w:val="af5"/>
      </w:pPr>
      <w:r>
        <w:t xml:space="preserve">                sec = 0;</w:t>
      </w:r>
    </w:p>
    <w:p w14:paraId="3CEA8BAF" w14:textId="77777777" w:rsidR="008C1AE1" w:rsidRDefault="008C1AE1" w:rsidP="0037594B">
      <w:pPr>
        <w:pStyle w:val="af5"/>
      </w:pPr>
      <w:r>
        <w:t xml:space="preserve">            end</w:t>
      </w:r>
    </w:p>
    <w:p w14:paraId="0CFD9AA9" w14:textId="77777777" w:rsidR="008C1AE1" w:rsidRDefault="008C1AE1" w:rsidP="0037594B">
      <w:pPr>
        <w:pStyle w:val="af5"/>
      </w:pPr>
      <w:r>
        <w:t xml:space="preserve">            </w:t>
      </w:r>
    </w:p>
    <w:p w14:paraId="7822EFF3" w14:textId="1A8BBE92" w:rsidR="008C1AE1" w:rsidRPr="00BC0F66" w:rsidRDefault="008C1AE1" w:rsidP="0037594B">
      <w:pPr>
        <w:pStyle w:val="af5"/>
        <w:rPr>
          <w:color w:val="FF0000"/>
        </w:rPr>
      </w:pPr>
      <w:r>
        <w:t>else if(minadj)</w:t>
      </w:r>
      <w:r w:rsidR="00BC0F66">
        <w:rPr>
          <w:color w:val="FF0000"/>
        </w:rPr>
        <w:t>//</w:t>
      </w:r>
      <w:r w:rsidR="00BC0F66">
        <w:rPr>
          <w:rFonts w:hint="eastAsia"/>
          <w:color w:val="FF0000"/>
        </w:rPr>
        <w:t>按键有效分钟数加</w:t>
      </w:r>
      <w:r w:rsidR="00BC0F66">
        <w:rPr>
          <w:rFonts w:hint="eastAsia"/>
          <w:color w:val="FF0000"/>
        </w:rPr>
        <w:t>1</w:t>
      </w:r>
    </w:p>
    <w:p w14:paraId="6F5C4412" w14:textId="0C9835D2" w:rsidR="008C1AE1" w:rsidRPr="0045167F" w:rsidRDefault="008C1AE1" w:rsidP="0037594B">
      <w:pPr>
        <w:pStyle w:val="af5"/>
        <w:rPr>
          <w:color w:val="FF0000"/>
        </w:rPr>
      </w:pPr>
      <w:r>
        <w:rPr>
          <w:rFonts w:hint="eastAsia"/>
        </w:rPr>
        <w:t xml:space="preserve">    if(min &gt; 99) </w:t>
      </w:r>
      <w:r w:rsidRPr="0045167F">
        <w:rPr>
          <w:rFonts w:hint="eastAsia"/>
          <w:color w:val="FF0000"/>
        </w:rPr>
        <w:t>//</w:t>
      </w:r>
      <w:r w:rsidRPr="0045167F">
        <w:rPr>
          <w:rFonts w:hint="eastAsia"/>
          <w:color w:val="FF0000"/>
        </w:rPr>
        <w:t>分钟上</w:t>
      </w:r>
      <w:r w:rsidR="0078301D">
        <w:rPr>
          <w:rFonts w:hint="eastAsia"/>
          <w:color w:val="FF0000"/>
        </w:rPr>
        <w:t>限</w:t>
      </w:r>
      <w:r w:rsidRPr="0045167F">
        <w:rPr>
          <w:rFonts w:hint="eastAsia"/>
          <w:color w:val="FF0000"/>
        </w:rPr>
        <w:t>99</w:t>
      </w:r>
    </w:p>
    <w:p w14:paraId="41AC5E0D" w14:textId="77777777" w:rsidR="008C1AE1" w:rsidRDefault="008C1AE1" w:rsidP="0037594B">
      <w:pPr>
        <w:pStyle w:val="af5"/>
      </w:pPr>
      <w:r>
        <w:t xml:space="preserve">        min = 0;</w:t>
      </w:r>
    </w:p>
    <w:p w14:paraId="0CA0E7C7" w14:textId="77777777" w:rsidR="008C1AE1" w:rsidRDefault="008C1AE1" w:rsidP="0037594B">
      <w:pPr>
        <w:pStyle w:val="af5"/>
      </w:pPr>
      <w:r>
        <w:t xml:space="preserve">    else </w:t>
      </w:r>
    </w:p>
    <w:p w14:paraId="13E8629C" w14:textId="77777777" w:rsidR="008C1AE1" w:rsidRDefault="008C1AE1" w:rsidP="0037594B">
      <w:pPr>
        <w:pStyle w:val="af5"/>
      </w:pPr>
      <w:r>
        <w:t xml:space="preserve">        min = min + 1;</w:t>
      </w:r>
    </w:p>
    <w:p w14:paraId="551BBFAE" w14:textId="77777777" w:rsidR="008C1AE1" w:rsidRDefault="008C1AE1" w:rsidP="0037594B">
      <w:pPr>
        <w:pStyle w:val="af5"/>
      </w:pPr>
    </w:p>
    <w:p w14:paraId="3A979FB1" w14:textId="2F69F2DD" w:rsidR="00BC0F66" w:rsidRPr="00BC0F66" w:rsidRDefault="008C1AE1" w:rsidP="00BC0F66">
      <w:pPr>
        <w:pStyle w:val="af5"/>
        <w:rPr>
          <w:color w:val="FF0000"/>
        </w:rPr>
      </w:pPr>
      <w:r>
        <w:t>else if(secadj)</w:t>
      </w:r>
      <w:r w:rsidR="00BC0F66" w:rsidRPr="00BC0F66">
        <w:rPr>
          <w:color w:val="FF0000"/>
        </w:rPr>
        <w:t xml:space="preserve"> </w:t>
      </w:r>
      <w:r w:rsidR="00BC0F66">
        <w:rPr>
          <w:color w:val="FF0000"/>
        </w:rPr>
        <w:t>//</w:t>
      </w:r>
      <w:r w:rsidR="00BC0F66">
        <w:rPr>
          <w:rFonts w:hint="eastAsia"/>
          <w:color w:val="FF0000"/>
        </w:rPr>
        <w:t>按键有效秒数加</w:t>
      </w:r>
      <w:r w:rsidR="00BC0F66">
        <w:rPr>
          <w:rFonts w:hint="eastAsia"/>
          <w:color w:val="FF0000"/>
        </w:rPr>
        <w:t>1</w:t>
      </w:r>
    </w:p>
    <w:p w14:paraId="10D92121" w14:textId="77777777" w:rsidR="008C1AE1" w:rsidRDefault="008C1AE1" w:rsidP="0037594B">
      <w:pPr>
        <w:pStyle w:val="af5"/>
      </w:pPr>
      <w:r>
        <w:t xml:space="preserve">    if(min &gt; 99) </w:t>
      </w:r>
    </w:p>
    <w:p w14:paraId="74D8A1C9" w14:textId="77777777" w:rsidR="008C1AE1" w:rsidRDefault="008C1AE1" w:rsidP="0037594B">
      <w:pPr>
        <w:pStyle w:val="af5"/>
      </w:pPr>
      <w:r>
        <w:t xml:space="preserve">        sec = 0;</w:t>
      </w:r>
    </w:p>
    <w:p w14:paraId="35C3A211" w14:textId="77777777" w:rsidR="008C1AE1" w:rsidRDefault="008C1AE1" w:rsidP="0037594B">
      <w:pPr>
        <w:pStyle w:val="af5"/>
      </w:pPr>
      <w:r>
        <w:t xml:space="preserve">    else </w:t>
      </w:r>
    </w:p>
    <w:p w14:paraId="2D2D3E5E" w14:textId="77777777" w:rsidR="008C1AE1" w:rsidRDefault="008C1AE1" w:rsidP="0037594B">
      <w:pPr>
        <w:pStyle w:val="af5"/>
      </w:pPr>
      <w:r>
        <w:t xml:space="preserve">        sec = sec + 1;</w:t>
      </w:r>
    </w:p>
    <w:p w14:paraId="484E2F03" w14:textId="6F325867" w:rsidR="008C1AE1" w:rsidRDefault="008C1AE1" w:rsidP="0037594B">
      <w:pPr>
        <w:pStyle w:val="af5"/>
      </w:pPr>
      <w:r>
        <w:t>endmodule</w:t>
      </w:r>
    </w:p>
    <w:p w14:paraId="79765363" w14:textId="207AE0C2" w:rsidR="00920347" w:rsidRDefault="0037594B" w:rsidP="00647C82">
      <w:pPr>
        <w:pStyle w:val="3"/>
      </w:pPr>
      <w:bookmarkStart w:id="109" w:name="_Toc57972663"/>
      <w:r>
        <w:rPr>
          <w:rFonts w:hint="eastAsia"/>
        </w:rPr>
        <w:t>PWM</w:t>
      </w:r>
      <w:r>
        <w:rPr>
          <w:rFonts w:hint="eastAsia"/>
        </w:rPr>
        <w:t>控制器</w:t>
      </w:r>
      <w:r w:rsidR="00920347" w:rsidRPr="00920347">
        <w:t>pwmctrl</w:t>
      </w:r>
      <w:bookmarkEnd w:id="109"/>
    </w:p>
    <w:p w14:paraId="019D2FAE" w14:textId="77777777" w:rsidR="00920347" w:rsidRDefault="00920347" w:rsidP="0037594B">
      <w:pPr>
        <w:pStyle w:val="af5"/>
      </w:pPr>
      <w:r>
        <w:t>`timescale 1ns / 1ps</w:t>
      </w:r>
    </w:p>
    <w:p w14:paraId="063AE501" w14:textId="77777777" w:rsidR="00920347" w:rsidRDefault="00920347" w:rsidP="0037594B">
      <w:pPr>
        <w:pStyle w:val="af5"/>
      </w:pPr>
      <w:r>
        <w:t>module pwmctrl</w:t>
      </w:r>
    </w:p>
    <w:p w14:paraId="1C701316" w14:textId="77777777" w:rsidR="00920347" w:rsidRDefault="00920347" w:rsidP="0037594B">
      <w:pPr>
        <w:pStyle w:val="af5"/>
      </w:pPr>
      <w:r>
        <w:t>(</w:t>
      </w:r>
    </w:p>
    <w:p w14:paraId="1298E90D" w14:textId="77777777" w:rsidR="00920347" w:rsidRDefault="00920347" w:rsidP="0037594B">
      <w:pPr>
        <w:pStyle w:val="af5"/>
      </w:pPr>
      <w:r>
        <w:t xml:space="preserve">    input wire clk,</w:t>
      </w:r>
    </w:p>
    <w:p w14:paraId="0F3158CD" w14:textId="77777777" w:rsidR="00920347" w:rsidRDefault="00920347" w:rsidP="0037594B">
      <w:pPr>
        <w:pStyle w:val="af5"/>
      </w:pPr>
      <w:r>
        <w:t xml:space="preserve">    input linein,</w:t>
      </w:r>
    </w:p>
    <w:p w14:paraId="73286DB9" w14:textId="77777777" w:rsidR="00920347" w:rsidRDefault="00920347" w:rsidP="0037594B">
      <w:pPr>
        <w:pStyle w:val="af5"/>
      </w:pPr>
      <w:r>
        <w:t xml:space="preserve">    output lineout,</w:t>
      </w:r>
    </w:p>
    <w:p w14:paraId="71065212" w14:textId="77777777" w:rsidR="00920347" w:rsidRDefault="00920347" w:rsidP="0037594B">
      <w:pPr>
        <w:pStyle w:val="af5"/>
      </w:pPr>
      <w:r>
        <w:t xml:space="preserve">    input [7:0] pwmctrl</w:t>
      </w:r>
    </w:p>
    <w:p w14:paraId="1A876883" w14:textId="77777777" w:rsidR="00920347" w:rsidRDefault="00920347" w:rsidP="0037594B">
      <w:pPr>
        <w:pStyle w:val="af5"/>
      </w:pPr>
      <w:r>
        <w:t>);</w:t>
      </w:r>
    </w:p>
    <w:p w14:paraId="57C139B0" w14:textId="77777777" w:rsidR="00920347" w:rsidRDefault="00920347" w:rsidP="0037594B">
      <w:pPr>
        <w:pStyle w:val="af5"/>
      </w:pPr>
      <w:r>
        <w:t>reg [7:0]count = 0;</w:t>
      </w:r>
    </w:p>
    <w:p w14:paraId="2ACEF572" w14:textId="77777777" w:rsidR="00920347" w:rsidRDefault="00920347" w:rsidP="0037594B">
      <w:pPr>
        <w:pStyle w:val="af5"/>
      </w:pPr>
      <w:r>
        <w:t xml:space="preserve">    always@(posedge clk) </w:t>
      </w:r>
    </w:p>
    <w:p w14:paraId="60AAEE74" w14:textId="77777777" w:rsidR="00920347" w:rsidRDefault="00920347" w:rsidP="0037594B">
      <w:pPr>
        <w:pStyle w:val="af5"/>
      </w:pPr>
      <w:r>
        <w:t xml:space="preserve">        count = count + 1;</w:t>
      </w:r>
    </w:p>
    <w:p w14:paraId="188AC264" w14:textId="77777777" w:rsidR="00920347" w:rsidRDefault="00920347" w:rsidP="0037594B">
      <w:pPr>
        <w:pStyle w:val="af5"/>
      </w:pPr>
      <w:r>
        <w:t xml:space="preserve">    assign lineout = count &lt; pwmctrl?linein:1'bz;</w:t>
      </w:r>
    </w:p>
    <w:p w14:paraId="675A4D55" w14:textId="30DDD21A" w:rsidR="008C1AE1" w:rsidRDefault="00920347" w:rsidP="0037594B">
      <w:pPr>
        <w:pStyle w:val="af5"/>
      </w:pPr>
      <w:r>
        <w:t>endmodule</w:t>
      </w:r>
    </w:p>
    <w:p w14:paraId="48D20F94" w14:textId="4D9B71FA" w:rsidR="000740F8" w:rsidRDefault="000740F8" w:rsidP="000740F8">
      <w:pPr>
        <w:pStyle w:val="2"/>
        <w:spacing w:before="240" w:after="120"/>
      </w:pPr>
      <w:bookmarkStart w:id="110" w:name="_Toc57972664"/>
      <w:r>
        <w:rPr>
          <w:rFonts w:hint="eastAsia"/>
        </w:rPr>
        <w:t>约束文件</w:t>
      </w:r>
      <w:bookmarkEnd w:id="110"/>
    </w:p>
    <w:p w14:paraId="5F70703D" w14:textId="7C157352" w:rsidR="000740F8" w:rsidRDefault="000740F8" w:rsidP="00647C82">
      <w:pPr>
        <w:pStyle w:val="3"/>
      </w:pPr>
      <w:bookmarkStart w:id="111" w:name="_Toc57972665"/>
      <w:r>
        <w:rPr>
          <w:rFonts w:hint="eastAsia"/>
        </w:rPr>
        <w:t>CON</w:t>
      </w:r>
      <w:r>
        <w:t>_of_tomato</w:t>
      </w:r>
      <w:bookmarkEnd w:id="111"/>
    </w:p>
    <w:p w14:paraId="441A49C6" w14:textId="77777777" w:rsidR="000740F8" w:rsidRDefault="000740F8" w:rsidP="0037594B">
      <w:pPr>
        <w:pStyle w:val="af5"/>
      </w:pPr>
      <w:r>
        <w:t>set_property PACKAGE_PIN B4 [get_ports {a_to_g[13]}]</w:t>
      </w:r>
    </w:p>
    <w:p w14:paraId="3F8D0885" w14:textId="77777777" w:rsidR="000740F8" w:rsidRDefault="000740F8" w:rsidP="0037594B">
      <w:pPr>
        <w:pStyle w:val="af5"/>
      </w:pPr>
      <w:r>
        <w:lastRenderedPageBreak/>
        <w:t>set_property PACKAGE_PIN A4 [get_ports {a_to_g[12]}]</w:t>
      </w:r>
    </w:p>
    <w:p w14:paraId="208CBD1F" w14:textId="77777777" w:rsidR="000740F8" w:rsidRDefault="000740F8" w:rsidP="0037594B">
      <w:pPr>
        <w:pStyle w:val="af5"/>
      </w:pPr>
      <w:r>
        <w:t>set_property PACKAGE_PIN A3 [get_ports {a_to_g[11]}]</w:t>
      </w:r>
    </w:p>
    <w:p w14:paraId="524009D4" w14:textId="77777777" w:rsidR="000740F8" w:rsidRDefault="000740F8" w:rsidP="0037594B">
      <w:pPr>
        <w:pStyle w:val="af5"/>
      </w:pPr>
      <w:r>
        <w:t>set_property PACKAGE_PIN B1 [get_ports {a_to_g[10]}]</w:t>
      </w:r>
    </w:p>
    <w:p w14:paraId="7DC5F35D" w14:textId="77777777" w:rsidR="000740F8" w:rsidRDefault="000740F8" w:rsidP="0037594B">
      <w:pPr>
        <w:pStyle w:val="af5"/>
      </w:pPr>
      <w:r>
        <w:t>set_property PACKAGE_PIN A1 [get_ports {a_to_g[9]}]</w:t>
      </w:r>
    </w:p>
    <w:p w14:paraId="2E161F76" w14:textId="77777777" w:rsidR="000740F8" w:rsidRDefault="000740F8" w:rsidP="0037594B">
      <w:pPr>
        <w:pStyle w:val="af5"/>
      </w:pPr>
      <w:r>
        <w:t>set_property PACKAGE_PIN B3 [get_ports {a_to_g[8]}]</w:t>
      </w:r>
    </w:p>
    <w:p w14:paraId="21C1C244" w14:textId="77777777" w:rsidR="000740F8" w:rsidRDefault="000740F8" w:rsidP="0037594B">
      <w:pPr>
        <w:pStyle w:val="af5"/>
      </w:pPr>
      <w:r>
        <w:t>set_property PACKAGE_PIN B2 [get_ports {a_to_g[7]}]</w:t>
      </w:r>
    </w:p>
    <w:p w14:paraId="214680B9" w14:textId="77777777" w:rsidR="000740F8" w:rsidRDefault="000740F8" w:rsidP="0037594B">
      <w:pPr>
        <w:pStyle w:val="af5"/>
      </w:pPr>
      <w:r>
        <w:t>set_property IOSTANDARD LVCMOS33 [get_ports {a_to_g[13]}]</w:t>
      </w:r>
    </w:p>
    <w:p w14:paraId="28C500C4" w14:textId="77777777" w:rsidR="000740F8" w:rsidRDefault="000740F8" w:rsidP="0037594B">
      <w:pPr>
        <w:pStyle w:val="af5"/>
      </w:pPr>
      <w:r>
        <w:t>set_property IOSTANDARD LVCMOS33 [get_ports {a_to_g[12]}]</w:t>
      </w:r>
    </w:p>
    <w:p w14:paraId="28BB2497" w14:textId="77777777" w:rsidR="000740F8" w:rsidRDefault="000740F8" w:rsidP="0037594B">
      <w:pPr>
        <w:pStyle w:val="af5"/>
      </w:pPr>
      <w:r>
        <w:t>set_property IOSTANDARD LVCMOS33 [get_ports {a_to_g[11]}]</w:t>
      </w:r>
    </w:p>
    <w:p w14:paraId="2E776FFA" w14:textId="77777777" w:rsidR="000740F8" w:rsidRDefault="000740F8" w:rsidP="0037594B">
      <w:pPr>
        <w:pStyle w:val="af5"/>
      </w:pPr>
      <w:r>
        <w:t>set_property IOSTANDARD LVCMOS33 [get_ports {a_to_g[10]}]</w:t>
      </w:r>
    </w:p>
    <w:p w14:paraId="370F895C" w14:textId="77777777" w:rsidR="000740F8" w:rsidRDefault="000740F8" w:rsidP="0037594B">
      <w:pPr>
        <w:pStyle w:val="af5"/>
      </w:pPr>
      <w:r>
        <w:t>set_property IOSTANDARD LVCMOS33 [get_ports {a_to_g[9]}]</w:t>
      </w:r>
    </w:p>
    <w:p w14:paraId="6A156975" w14:textId="77777777" w:rsidR="000740F8" w:rsidRDefault="000740F8" w:rsidP="0037594B">
      <w:pPr>
        <w:pStyle w:val="af5"/>
      </w:pPr>
      <w:r>
        <w:t>set_property IOSTANDARD LVCMOS33 [get_ports {a_to_g[8]}]</w:t>
      </w:r>
    </w:p>
    <w:p w14:paraId="527BA1F1" w14:textId="77777777" w:rsidR="000740F8" w:rsidRDefault="000740F8" w:rsidP="0037594B">
      <w:pPr>
        <w:pStyle w:val="af5"/>
      </w:pPr>
      <w:r>
        <w:t>set_property IOSTANDARD LVCMOS33 [get_ports {a_to_g[7]}]</w:t>
      </w:r>
    </w:p>
    <w:p w14:paraId="6C007EBA" w14:textId="77777777" w:rsidR="000740F8" w:rsidRDefault="000740F8" w:rsidP="0037594B">
      <w:pPr>
        <w:pStyle w:val="af5"/>
      </w:pPr>
      <w:r>
        <w:t>set_property PACKAGE_PIN G2 [get_ports {anout[7]}]</w:t>
      </w:r>
    </w:p>
    <w:p w14:paraId="6A0AA027" w14:textId="77777777" w:rsidR="000740F8" w:rsidRDefault="000740F8" w:rsidP="0037594B">
      <w:pPr>
        <w:pStyle w:val="af5"/>
      </w:pPr>
      <w:r>
        <w:t>set_property PACKAGE_PIN C2 [get_ports {anout[6]}]</w:t>
      </w:r>
    </w:p>
    <w:p w14:paraId="34AED84D" w14:textId="77777777" w:rsidR="000740F8" w:rsidRDefault="000740F8" w:rsidP="0037594B">
      <w:pPr>
        <w:pStyle w:val="af5"/>
      </w:pPr>
      <w:r>
        <w:t>set_property PACKAGE_PIN C1 [get_ports {anout[5]}]</w:t>
      </w:r>
    </w:p>
    <w:p w14:paraId="32ACDD89" w14:textId="77777777" w:rsidR="000740F8" w:rsidRDefault="000740F8" w:rsidP="0037594B">
      <w:pPr>
        <w:pStyle w:val="af5"/>
      </w:pPr>
      <w:r>
        <w:t>set_property PACKAGE_PIN H1 [get_ports {anout[4]}]</w:t>
      </w:r>
    </w:p>
    <w:p w14:paraId="2CBBA943" w14:textId="77777777" w:rsidR="000740F8" w:rsidRDefault="000740F8" w:rsidP="0037594B">
      <w:pPr>
        <w:pStyle w:val="af5"/>
      </w:pPr>
      <w:r>
        <w:t>set_property IOSTANDARD LVCMOS33 [get_ports {anout[7]}]</w:t>
      </w:r>
    </w:p>
    <w:p w14:paraId="365936AC" w14:textId="77777777" w:rsidR="000740F8" w:rsidRDefault="000740F8" w:rsidP="0037594B">
      <w:pPr>
        <w:pStyle w:val="af5"/>
      </w:pPr>
      <w:r>
        <w:t>set_property IOSTANDARD LVCMOS33 [get_ports {anout[6]}]</w:t>
      </w:r>
    </w:p>
    <w:p w14:paraId="17933B54" w14:textId="77777777" w:rsidR="000740F8" w:rsidRDefault="000740F8" w:rsidP="0037594B">
      <w:pPr>
        <w:pStyle w:val="af5"/>
      </w:pPr>
      <w:r>
        <w:t>set_property IOSTANDARD LVCMOS33 [get_ports {anout[5]}]</w:t>
      </w:r>
    </w:p>
    <w:p w14:paraId="0657CD00" w14:textId="77777777" w:rsidR="000740F8" w:rsidRDefault="000740F8" w:rsidP="0037594B">
      <w:pPr>
        <w:pStyle w:val="af5"/>
      </w:pPr>
      <w:r>
        <w:t>set_property IOSTANDARD LVCMOS33 [get_ports {anout[4]}]</w:t>
      </w:r>
    </w:p>
    <w:p w14:paraId="7160376A" w14:textId="77777777" w:rsidR="000740F8" w:rsidRDefault="000740F8" w:rsidP="0037594B">
      <w:pPr>
        <w:pStyle w:val="af5"/>
      </w:pPr>
      <w:r>
        <w:t>set_property PACKAGE_PIN D4 [get_ports {a_to_g[6]}]</w:t>
      </w:r>
    </w:p>
    <w:p w14:paraId="133AC31D" w14:textId="77777777" w:rsidR="000740F8" w:rsidRDefault="000740F8" w:rsidP="0037594B">
      <w:pPr>
        <w:pStyle w:val="af5"/>
      </w:pPr>
      <w:r>
        <w:t>set_property PACKAGE_PIN E3 [get_ports {a_to_g[5]}]</w:t>
      </w:r>
    </w:p>
    <w:p w14:paraId="505BEEB3" w14:textId="77777777" w:rsidR="000740F8" w:rsidRDefault="000740F8" w:rsidP="0037594B">
      <w:pPr>
        <w:pStyle w:val="af5"/>
      </w:pPr>
      <w:r>
        <w:t>set_property PACKAGE_PIN D3 [get_ports {a_to_g[4]}]</w:t>
      </w:r>
    </w:p>
    <w:p w14:paraId="71E12796" w14:textId="77777777" w:rsidR="000740F8" w:rsidRDefault="000740F8" w:rsidP="0037594B">
      <w:pPr>
        <w:pStyle w:val="af5"/>
      </w:pPr>
      <w:r>
        <w:t>set_property PACKAGE_PIN F4 [get_ports {a_to_g[3]}]</w:t>
      </w:r>
    </w:p>
    <w:p w14:paraId="65B8882C" w14:textId="77777777" w:rsidR="000740F8" w:rsidRDefault="000740F8" w:rsidP="0037594B">
      <w:pPr>
        <w:pStyle w:val="af5"/>
      </w:pPr>
      <w:r>
        <w:t>set_property PACKAGE_PIN F3 [get_ports {a_to_g[2]}]</w:t>
      </w:r>
    </w:p>
    <w:p w14:paraId="734CE25D" w14:textId="77777777" w:rsidR="000740F8" w:rsidRDefault="000740F8" w:rsidP="0037594B">
      <w:pPr>
        <w:pStyle w:val="af5"/>
      </w:pPr>
      <w:r>
        <w:t>set_property PACKAGE_PIN E2 [get_ports {a_to_g[1]}]</w:t>
      </w:r>
    </w:p>
    <w:p w14:paraId="6794F694" w14:textId="77777777" w:rsidR="000740F8" w:rsidRDefault="000740F8" w:rsidP="0037594B">
      <w:pPr>
        <w:pStyle w:val="af5"/>
      </w:pPr>
      <w:r>
        <w:t>set_property PACKAGE_PIN D2 [get_ports {a_to_g[0]}]</w:t>
      </w:r>
    </w:p>
    <w:p w14:paraId="58C48214" w14:textId="77777777" w:rsidR="000740F8" w:rsidRDefault="000740F8" w:rsidP="0037594B">
      <w:pPr>
        <w:pStyle w:val="af5"/>
      </w:pPr>
      <w:r>
        <w:t>set_property PACKAGE_PIN G1 [get_ports {anout[3]}]</w:t>
      </w:r>
    </w:p>
    <w:p w14:paraId="05BF0BD7" w14:textId="77777777" w:rsidR="000740F8" w:rsidRDefault="000740F8" w:rsidP="0037594B">
      <w:pPr>
        <w:pStyle w:val="af5"/>
      </w:pPr>
      <w:r>
        <w:t>set_property PACKAGE_PIN F1 [get_ports {anout[2]}]</w:t>
      </w:r>
    </w:p>
    <w:p w14:paraId="0D35F107" w14:textId="77777777" w:rsidR="000740F8" w:rsidRDefault="000740F8" w:rsidP="0037594B">
      <w:pPr>
        <w:pStyle w:val="af5"/>
      </w:pPr>
      <w:r>
        <w:t>set_property PACKAGE_PIN E1 [get_ports {anout[1]}]</w:t>
      </w:r>
    </w:p>
    <w:p w14:paraId="696C5CAD" w14:textId="77777777" w:rsidR="000740F8" w:rsidRDefault="000740F8" w:rsidP="0037594B">
      <w:pPr>
        <w:pStyle w:val="af5"/>
      </w:pPr>
      <w:r>
        <w:t>set_property PACKAGE_PIN G6 [get_ports {anout[0]}]</w:t>
      </w:r>
    </w:p>
    <w:p w14:paraId="7D2C4F75" w14:textId="77777777" w:rsidR="000740F8" w:rsidRDefault="000740F8" w:rsidP="0037594B">
      <w:pPr>
        <w:pStyle w:val="af5"/>
      </w:pPr>
      <w:r>
        <w:t>set_property PACKAGE_PIN V1 [get_ports key1]</w:t>
      </w:r>
    </w:p>
    <w:p w14:paraId="27F129F3" w14:textId="77777777" w:rsidR="000740F8" w:rsidRDefault="000740F8" w:rsidP="0037594B">
      <w:pPr>
        <w:pStyle w:val="af5"/>
      </w:pPr>
      <w:r>
        <w:t>set_property PACKAGE_PIN R11 [get_ports key2]</w:t>
      </w:r>
    </w:p>
    <w:p w14:paraId="69E31F39" w14:textId="77777777" w:rsidR="000740F8" w:rsidRDefault="000740F8" w:rsidP="0037594B">
      <w:pPr>
        <w:pStyle w:val="af5"/>
      </w:pPr>
      <w:r>
        <w:t>set_property IOSTANDARD LVCMOS33 [get_ports key2]</w:t>
      </w:r>
    </w:p>
    <w:p w14:paraId="4931C6A4" w14:textId="77777777" w:rsidR="000740F8" w:rsidRDefault="000740F8" w:rsidP="0037594B">
      <w:pPr>
        <w:pStyle w:val="af5"/>
      </w:pPr>
      <w:r>
        <w:t>set_property IOSTANDARD LVCMOS33 [get_ports key1]</w:t>
      </w:r>
    </w:p>
    <w:p w14:paraId="159E61DD" w14:textId="77777777" w:rsidR="000740F8" w:rsidRDefault="000740F8" w:rsidP="0037594B">
      <w:pPr>
        <w:pStyle w:val="af5"/>
      </w:pPr>
      <w:r>
        <w:t>set_property IOSTANDARD LVCMOS33 [get_ports {anout[3]}]</w:t>
      </w:r>
    </w:p>
    <w:p w14:paraId="781D1E6B" w14:textId="77777777" w:rsidR="000740F8" w:rsidRDefault="000740F8" w:rsidP="0037594B">
      <w:pPr>
        <w:pStyle w:val="af5"/>
      </w:pPr>
      <w:r>
        <w:t>set_property IOSTANDARD LVCMOS33 [get_ports {anout[2]}]</w:t>
      </w:r>
    </w:p>
    <w:p w14:paraId="1024E57C" w14:textId="77777777" w:rsidR="000740F8" w:rsidRDefault="000740F8" w:rsidP="0037594B">
      <w:pPr>
        <w:pStyle w:val="af5"/>
      </w:pPr>
      <w:r>
        <w:t>set_property IOSTANDARD LVCMOS33 [get_ports {anout[1]}]</w:t>
      </w:r>
    </w:p>
    <w:p w14:paraId="72848E33" w14:textId="77777777" w:rsidR="000740F8" w:rsidRDefault="000740F8" w:rsidP="0037594B">
      <w:pPr>
        <w:pStyle w:val="af5"/>
      </w:pPr>
      <w:r>
        <w:t>set_property IOSTANDARD LVCMOS33 [get_ports {anout[0]}]</w:t>
      </w:r>
    </w:p>
    <w:p w14:paraId="625037A8" w14:textId="77777777" w:rsidR="000740F8" w:rsidRDefault="000740F8" w:rsidP="0037594B">
      <w:pPr>
        <w:pStyle w:val="af5"/>
      </w:pPr>
      <w:r>
        <w:t>set_property IOSTANDARD LVCMOS33 [get_ports {a_to_g[6]}]</w:t>
      </w:r>
    </w:p>
    <w:p w14:paraId="3A740F0F" w14:textId="77777777" w:rsidR="000740F8" w:rsidRDefault="000740F8" w:rsidP="0037594B">
      <w:pPr>
        <w:pStyle w:val="af5"/>
      </w:pPr>
      <w:r>
        <w:t>set_property IOSTANDARD LVCMOS33 [get_ports {a_to_g[5]}]</w:t>
      </w:r>
    </w:p>
    <w:p w14:paraId="117282ED" w14:textId="77777777" w:rsidR="000740F8" w:rsidRDefault="000740F8" w:rsidP="0037594B">
      <w:pPr>
        <w:pStyle w:val="af5"/>
      </w:pPr>
      <w:r>
        <w:t>set_property IOSTANDARD LVCMOS33 [get_ports {a_to_g[4]}]</w:t>
      </w:r>
    </w:p>
    <w:p w14:paraId="711574B8" w14:textId="77777777" w:rsidR="000740F8" w:rsidRDefault="000740F8" w:rsidP="0037594B">
      <w:pPr>
        <w:pStyle w:val="af5"/>
      </w:pPr>
      <w:r>
        <w:t>set_property IOSTANDARD LVCMOS33 [get_ports {a_to_g[3]}]</w:t>
      </w:r>
    </w:p>
    <w:p w14:paraId="5F2BA0A4" w14:textId="77777777" w:rsidR="000740F8" w:rsidRDefault="000740F8" w:rsidP="0037594B">
      <w:pPr>
        <w:pStyle w:val="af5"/>
      </w:pPr>
      <w:r>
        <w:t>set_property IOSTANDARD LVCMOS33 [get_ports {a_to_g[2]}]</w:t>
      </w:r>
    </w:p>
    <w:p w14:paraId="27BE9FB4" w14:textId="77777777" w:rsidR="000740F8" w:rsidRDefault="000740F8" w:rsidP="0037594B">
      <w:pPr>
        <w:pStyle w:val="af5"/>
      </w:pPr>
      <w:r>
        <w:t>set_property IOSTANDARD LVCMOS33 [get_ports {a_to_g[1]}]</w:t>
      </w:r>
    </w:p>
    <w:p w14:paraId="570173FD" w14:textId="77777777" w:rsidR="000740F8" w:rsidRDefault="000740F8" w:rsidP="0037594B">
      <w:pPr>
        <w:pStyle w:val="af5"/>
      </w:pPr>
      <w:r>
        <w:t>set_property IOSTANDARD LVCMOS33 [get_ports {a_to_g[0]}]</w:t>
      </w:r>
    </w:p>
    <w:p w14:paraId="6DCB8234" w14:textId="77777777" w:rsidR="000740F8" w:rsidRDefault="000740F8" w:rsidP="0037594B">
      <w:pPr>
        <w:pStyle w:val="af5"/>
      </w:pPr>
      <w:r>
        <w:t>set_property IOSTANDARD LVCMOS33 [get_ports {led[7]}]</w:t>
      </w:r>
    </w:p>
    <w:p w14:paraId="334F082B" w14:textId="77777777" w:rsidR="000740F8" w:rsidRDefault="000740F8" w:rsidP="0037594B">
      <w:pPr>
        <w:pStyle w:val="af5"/>
      </w:pPr>
      <w:r>
        <w:t>set_property IOSTANDARD LVCMOS33 [get_ports {led[6]}]</w:t>
      </w:r>
    </w:p>
    <w:p w14:paraId="79F91616" w14:textId="77777777" w:rsidR="000740F8" w:rsidRDefault="000740F8" w:rsidP="0037594B">
      <w:pPr>
        <w:pStyle w:val="af5"/>
      </w:pPr>
      <w:r>
        <w:t>set_property IOSTANDARD LVCMOS33 [get_ports {led[5]}]</w:t>
      </w:r>
    </w:p>
    <w:p w14:paraId="63D13A3C" w14:textId="77777777" w:rsidR="000740F8" w:rsidRDefault="000740F8" w:rsidP="0037594B">
      <w:pPr>
        <w:pStyle w:val="af5"/>
      </w:pPr>
      <w:r>
        <w:lastRenderedPageBreak/>
        <w:t>set_property IOSTANDARD LVCMOS33 [get_ports {led[4]}]</w:t>
      </w:r>
    </w:p>
    <w:p w14:paraId="6CB3ED88" w14:textId="77777777" w:rsidR="000740F8" w:rsidRDefault="000740F8" w:rsidP="0037594B">
      <w:pPr>
        <w:pStyle w:val="af5"/>
      </w:pPr>
      <w:r>
        <w:t>set_property IOSTANDARD LVCMOS33 [get_ports {led[3]}]</w:t>
      </w:r>
    </w:p>
    <w:p w14:paraId="4DAC5D29" w14:textId="77777777" w:rsidR="000740F8" w:rsidRDefault="000740F8" w:rsidP="0037594B">
      <w:pPr>
        <w:pStyle w:val="af5"/>
      </w:pPr>
      <w:r>
        <w:t>set_property IOSTANDARD LVCMOS33 [get_ports {led[2]}]</w:t>
      </w:r>
    </w:p>
    <w:p w14:paraId="687ED751" w14:textId="77777777" w:rsidR="000740F8" w:rsidRDefault="000740F8" w:rsidP="0037594B">
      <w:pPr>
        <w:pStyle w:val="af5"/>
      </w:pPr>
      <w:r>
        <w:t>set_property IOSTANDARD LVCMOS33 [get_ports {led[1]}]</w:t>
      </w:r>
    </w:p>
    <w:p w14:paraId="65172E11" w14:textId="77777777" w:rsidR="000740F8" w:rsidRDefault="000740F8" w:rsidP="0037594B">
      <w:pPr>
        <w:pStyle w:val="af5"/>
      </w:pPr>
      <w:r>
        <w:t>set_property IOSTANDARD LVCMOS33 [get_ports {led[0]}]</w:t>
      </w:r>
    </w:p>
    <w:p w14:paraId="454F34BE" w14:textId="77777777" w:rsidR="000740F8" w:rsidRDefault="000740F8" w:rsidP="0037594B">
      <w:pPr>
        <w:pStyle w:val="af5"/>
      </w:pPr>
      <w:r>
        <w:t>set_property PACKAGE_PIN F6 [get_ports {led[7]}]</w:t>
      </w:r>
    </w:p>
    <w:p w14:paraId="0AA72C73" w14:textId="77777777" w:rsidR="000740F8" w:rsidRDefault="000740F8" w:rsidP="0037594B">
      <w:pPr>
        <w:pStyle w:val="af5"/>
      </w:pPr>
      <w:r>
        <w:t>set_property PACKAGE_PIN G4 [get_ports {led[6]}]</w:t>
      </w:r>
    </w:p>
    <w:p w14:paraId="4A60FFEF" w14:textId="77777777" w:rsidR="000740F8" w:rsidRDefault="000740F8" w:rsidP="0037594B">
      <w:pPr>
        <w:pStyle w:val="af5"/>
      </w:pPr>
      <w:r>
        <w:t>set_property PACKAGE_PIN G3 [get_ports {led[5]}]</w:t>
      </w:r>
    </w:p>
    <w:p w14:paraId="06474A98" w14:textId="77777777" w:rsidR="000740F8" w:rsidRDefault="000740F8" w:rsidP="0037594B">
      <w:pPr>
        <w:pStyle w:val="af5"/>
      </w:pPr>
      <w:r>
        <w:t>set_property PACKAGE_PIN J4 [get_ports {led[4]}]</w:t>
      </w:r>
    </w:p>
    <w:p w14:paraId="780569BB" w14:textId="77777777" w:rsidR="000740F8" w:rsidRDefault="000740F8" w:rsidP="0037594B">
      <w:pPr>
        <w:pStyle w:val="af5"/>
      </w:pPr>
      <w:r>
        <w:t>set_property PACKAGE_PIN H4 [get_ports {led[3]}]</w:t>
      </w:r>
    </w:p>
    <w:p w14:paraId="02B613D6" w14:textId="77777777" w:rsidR="000740F8" w:rsidRDefault="000740F8" w:rsidP="0037594B">
      <w:pPr>
        <w:pStyle w:val="af5"/>
      </w:pPr>
      <w:r>
        <w:t>set_property PACKAGE_PIN J3 [get_ports {led[2]}]</w:t>
      </w:r>
    </w:p>
    <w:p w14:paraId="1E23B79C" w14:textId="77777777" w:rsidR="000740F8" w:rsidRDefault="000740F8" w:rsidP="0037594B">
      <w:pPr>
        <w:pStyle w:val="af5"/>
      </w:pPr>
      <w:r>
        <w:t>set_property PACKAGE_PIN J2 [get_ports {led[1]}]</w:t>
      </w:r>
    </w:p>
    <w:p w14:paraId="5B479E5C" w14:textId="77777777" w:rsidR="000740F8" w:rsidRDefault="000740F8" w:rsidP="0037594B">
      <w:pPr>
        <w:pStyle w:val="af5"/>
      </w:pPr>
      <w:r>
        <w:t>set_property PACKAGE_PIN K2 [get_ports {led[0]}]</w:t>
      </w:r>
    </w:p>
    <w:p w14:paraId="65931339" w14:textId="77777777" w:rsidR="000740F8" w:rsidRDefault="000740F8" w:rsidP="0037594B">
      <w:pPr>
        <w:pStyle w:val="af5"/>
      </w:pPr>
      <w:r>
        <w:t>set_property PACKAGE_PIN P17 [get_ports dclk_in]</w:t>
      </w:r>
    </w:p>
    <w:p w14:paraId="56556FCF" w14:textId="77777777" w:rsidR="000740F8" w:rsidRDefault="000740F8" w:rsidP="0037594B">
      <w:pPr>
        <w:pStyle w:val="af5"/>
      </w:pPr>
      <w:r>
        <w:t>set_property IOSTANDARD LVCMOS33 [get_ports dclk_in]</w:t>
      </w:r>
    </w:p>
    <w:p w14:paraId="26AF4CF0" w14:textId="77777777" w:rsidR="000740F8" w:rsidRDefault="000740F8" w:rsidP="0037594B">
      <w:pPr>
        <w:pStyle w:val="af5"/>
      </w:pPr>
      <w:r>
        <w:t>set_property PACKAGE_PIN R1 [get_ports reset_in]</w:t>
      </w:r>
    </w:p>
    <w:p w14:paraId="2E276CE1" w14:textId="77777777" w:rsidR="000740F8" w:rsidRDefault="000740F8" w:rsidP="0037594B">
      <w:pPr>
        <w:pStyle w:val="af5"/>
      </w:pPr>
      <w:r>
        <w:t>set_property PACKAGE_PIN C12 [get_ports vauxpl]</w:t>
      </w:r>
    </w:p>
    <w:p w14:paraId="3988B779" w14:textId="77777777" w:rsidR="000740F8" w:rsidRDefault="000740F8" w:rsidP="0037594B">
      <w:pPr>
        <w:pStyle w:val="af5"/>
      </w:pPr>
      <w:r>
        <w:t>set_property IOSTANDARD LVCMOS33 [get_ports vauxnl]</w:t>
      </w:r>
    </w:p>
    <w:p w14:paraId="4CF37E97" w14:textId="77777777" w:rsidR="000740F8" w:rsidRDefault="000740F8" w:rsidP="0037594B">
      <w:pPr>
        <w:pStyle w:val="af5"/>
      </w:pPr>
      <w:r>
        <w:t>set_property IOSTANDARD LVCMOS33 [get_ports vauxpl]</w:t>
      </w:r>
    </w:p>
    <w:p w14:paraId="344C3455" w14:textId="77777777" w:rsidR="000740F8" w:rsidRDefault="000740F8" w:rsidP="0037594B">
      <w:pPr>
        <w:pStyle w:val="af5"/>
      </w:pPr>
      <w:r>
        <w:t>set_property IOSTANDARD LVCMOS33 [get_ports reset_in]</w:t>
      </w:r>
    </w:p>
    <w:p w14:paraId="6A8073AC" w14:textId="77777777" w:rsidR="000740F8" w:rsidRDefault="000740F8" w:rsidP="0037594B">
      <w:pPr>
        <w:pStyle w:val="af5"/>
      </w:pPr>
      <w:r>
        <w:t>set_property PACKAGE_PIN N4 [get_ports {customtimeena}]</w:t>
      </w:r>
    </w:p>
    <w:p w14:paraId="5CE282AC" w14:textId="77777777" w:rsidR="000740F8" w:rsidRDefault="000740F8" w:rsidP="0037594B">
      <w:pPr>
        <w:pStyle w:val="af5"/>
      </w:pPr>
      <w:r>
        <w:t>set_property IOSTANDARD LVCMOS33 [get_ports {customtimeena}]</w:t>
      </w:r>
    </w:p>
    <w:p w14:paraId="78BBDD9E" w14:textId="77777777" w:rsidR="000740F8" w:rsidRDefault="000740F8" w:rsidP="0037594B">
      <w:pPr>
        <w:pStyle w:val="af5"/>
      </w:pPr>
      <w:r>
        <w:t>set_property PACKAGE_PIN U4 [get_ports {minadjin}]</w:t>
      </w:r>
    </w:p>
    <w:p w14:paraId="5A31EE22" w14:textId="77777777" w:rsidR="000740F8" w:rsidRDefault="000740F8" w:rsidP="0037594B">
      <w:pPr>
        <w:pStyle w:val="af5"/>
      </w:pPr>
      <w:r>
        <w:t>set_property IOSTANDARD LVCMOS33 [get_ports {minadjin}]</w:t>
      </w:r>
    </w:p>
    <w:p w14:paraId="48897261" w14:textId="77777777" w:rsidR="000740F8" w:rsidRDefault="000740F8" w:rsidP="0037594B">
      <w:pPr>
        <w:pStyle w:val="af5"/>
      </w:pPr>
      <w:r>
        <w:t>set_property PACKAGE_PIN R17 [get_ports {secadjin}]</w:t>
      </w:r>
    </w:p>
    <w:p w14:paraId="5BF5DFE2" w14:textId="77777777" w:rsidR="000740F8" w:rsidRDefault="000740F8" w:rsidP="0037594B">
      <w:pPr>
        <w:pStyle w:val="af5"/>
      </w:pPr>
      <w:r>
        <w:t>set_property IOSTANDARD LVCMOS33 [get_ports {secadjin}]</w:t>
      </w:r>
    </w:p>
    <w:p w14:paraId="029AC97B" w14:textId="77777777" w:rsidR="000740F8" w:rsidRDefault="000740F8" w:rsidP="0037594B">
      <w:pPr>
        <w:pStyle w:val="af5"/>
      </w:pPr>
      <w:r>
        <w:t>set_property PACKAGE_PIN R15 [get_ports {timerstin}]</w:t>
      </w:r>
    </w:p>
    <w:p w14:paraId="5DF5FD70" w14:textId="07302823" w:rsidR="000740F8" w:rsidRPr="000740F8" w:rsidRDefault="000740F8" w:rsidP="0037594B">
      <w:pPr>
        <w:pStyle w:val="af5"/>
      </w:pPr>
      <w:r>
        <w:t>set_property IOSTANDARD LVCMOS33 [get_ports {timerstin}]</w:t>
      </w:r>
    </w:p>
    <w:p w14:paraId="0C4AE20A" w14:textId="77777777" w:rsidR="00F95FD5" w:rsidRDefault="00F95FD5" w:rsidP="009F6F22">
      <w:pPr>
        <w:ind w:firstLine="480"/>
      </w:pPr>
    </w:p>
    <w:p w14:paraId="765422C0" w14:textId="77777777" w:rsidR="009F6F22" w:rsidRPr="009F6F22" w:rsidRDefault="009F6F22" w:rsidP="009F6F22">
      <w:pPr>
        <w:ind w:firstLine="480"/>
        <w:sectPr w:rsidR="009F6F22" w:rsidRPr="009F6F22" w:rsidSect="002A2E5F">
          <w:headerReference w:type="even" r:id="rId35"/>
          <w:footnotePr>
            <w:numFmt w:val="decimalEnclosedCircleChinese"/>
            <w:numRestart w:val="eachSect"/>
          </w:footnotePr>
          <w:pgSz w:w="11907" w:h="16840" w:code="9"/>
          <w:pgMar w:top="1701" w:right="1474" w:bottom="1418" w:left="1474" w:header="1134" w:footer="992" w:gutter="0"/>
          <w:cols w:space="425"/>
          <w:docGrid w:linePitch="384" w:charSpace="7430"/>
        </w:sectPr>
      </w:pPr>
    </w:p>
    <w:bookmarkEnd w:id="93"/>
    <w:bookmarkEnd w:id="94"/>
    <w:bookmarkEnd w:id="95"/>
    <w:p w14:paraId="14C62773" w14:textId="77777777" w:rsidR="000D42A6" w:rsidRDefault="000D42A6" w:rsidP="00F95083">
      <w:pPr>
        <w:ind w:firstLine="480"/>
      </w:pPr>
    </w:p>
    <w:p w14:paraId="10E41875" w14:textId="77777777" w:rsidR="000D42A6" w:rsidRDefault="000D42A6" w:rsidP="00F95083">
      <w:pPr>
        <w:ind w:firstLine="480"/>
      </w:pPr>
    </w:p>
    <w:p w14:paraId="198B0464" w14:textId="77777777" w:rsidR="006B16DE" w:rsidRDefault="006B16DE" w:rsidP="00F95083">
      <w:pPr>
        <w:ind w:firstLine="480"/>
      </w:pPr>
    </w:p>
    <w:p w14:paraId="05343989" w14:textId="77777777" w:rsidR="006B16DE" w:rsidRDefault="006B16DE" w:rsidP="00F95083">
      <w:pPr>
        <w:ind w:firstLine="480"/>
      </w:pPr>
    </w:p>
    <w:p w14:paraId="3F900201" w14:textId="77777777" w:rsidR="00A12349" w:rsidRDefault="00A12349" w:rsidP="00F95083">
      <w:pPr>
        <w:ind w:firstLine="480"/>
      </w:pPr>
    </w:p>
    <w:p w14:paraId="12A9B3E9" w14:textId="77777777" w:rsidR="009857AA" w:rsidRDefault="009857AA" w:rsidP="00F95083">
      <w:pPr>
        <w:ind w:firstLine="480"/>
      </w:pPr>
    </w:p>
    <w:p w14:paraId="1367B96E" w14:textId="77777777" w:rsidR="005C09EB" w:rsidRDefault="005C09EB" w:rsidP="00F95083">
      <w:pPr>
        <w:ind w:firstLine="480"/>
      </w:pPr>
    </w:p>
    <w:p w14:paraId="0D4164E4" w14:textId="77777777" w:rsidR="004E164B" w:rsidRPr="004E164B" w:rsidRDefault="004E164B" w:rsidP="004E164B">
      <w:pPr>
        <w:ind w:firstLine="480"/>
      </w:pPr>
      <w:bookmarkStart w:id="112" w:name="_Toc156291166"/>
      <w:bookmarkStart w:id="113" w:name="_Toc156292018"/>
      <w:bookmarkStart w:id="114" w:name="_Toc163533804"/>
    </w:p>
    <w:p w14:paraId="20C82D96" w14:textId="77777777" w:rsidR="004E164B" w:rsidRPr="004E164B" w:rsidRDefault="004E164B" w:rsidP="004E164B">
      <w:pPr>
        <w:ind w:firstLine="480"/>
      </w:pPr>
    </w:p>
    <w:p w14:paraId="3A899428" w14:textId="77777777" w:rsidR="004E164B" w:rsidRDefault="004E164B" w:rsidP="004E164B">
      <w:pPr>
        <w:ind w:firstLine="480"/>
      </w:pPr>
    </w:p>
    <w:p w14:paraId="4B059301" w14:textId="77777777" w:rsidR="004E164B" w:rsidRDefault="004E164B" w:rsidP="004E164B">
      <w:pPr>
        <w:ind w:firstLine="480"/>
      </w:pPr>
    </w:p>
    <w:p w14:paraId="2FE56A5A" w14:textId="77777777" w:rsidR="004E164B" w:rsidRDefault="004E164B" w:rsidP="004E164B">
      <w:pPr>
        <w:ind w:firstLine="480"/>
      </w:pPr>
    </w:p>
    <w:p w14:paraId="0F2DC222" w14:textId="77777777" w:rsidR="00E85FF1" w:rsidRDefault="00E85FF1" w:rsidP="004E164B">
      <w:pPr>
        <w:ind w:firstLine="480"/>
      </w:pPr>
    </w:p>
    <w:p w14:paraId="697D581C" w14:textId="77777777" w:rsidR="00E85FF1" w:rsidRDefault="00E85FF1" w:rsidP="004E164B">
      <w:pPr>
        <w:ind w:firstLine="480"/>
      </w:pPr>
    </w:p>
    <w:p w14:paraId="08AA0823" w14:textId="77777777" w:rsidR="00E85FF1" w:rsidRDefault="00E85FF1" w:rsidP="004E164B">
      <w:pPr>
        <w:ind w:firstLine="480"/>
      </w:pPr>
    </w:p>
    <w:p w14:paraId="7E06D1A5" w14:textId="77777777" w:rsidR="00E85FF1" w:rsidRDefault="00E85FF1" w:rsidP="004E164B">
      <w:pPr>
        <w:ind w:firstLine="480"/>
      </w:pPr>
    </w:p>
    <w:p w14:paraId="66A5AA37" w14:textId="77777777" w:rsidR="00E85FF1" w:rsidRDefault="00E85FF1" w:rsidP="004E164B">
      <w:pPr>
        <w:ind w:firstLine="480"/>
      </w:pPr>
    </w:p>
    <w:p w14:paraId="7C7FE2CF" w14:textId="77777777" w:rsidR="00E85FF1" w:rsidRDefault="00E85FF1" w:rsidP="004E164B">
      <w:pPr>
        <w:ind w:firstLine="480"/>
      </w:pPr>
    </w:p>
    <w:p w14:paraId="512D0F71" w14:textId="77777777" w:rsidR="00E85FF1" w:rsidRDefault="00E85FF1" w:rsidP="004E164B">
      <w:pPr>
        <w:ind w:firstLine="480"/>
      </w:pPr>
    </w:p>
    <w:p w14:paraId="48B63FC9" w14:textId="77777777" w:rsidR="00E85FF1" w:rsidRDefault="00E85FF1" w:rsidP="004E164B">
      <w:pPr>
        <w:ind w:firstLine="480"/>
      </w:pPr>
    </w:p>
    <w:p w14:paraId="12B9E4C7" w14:textId="77777777" w:rsidR="00E85FF1" w:rsidRDefault="00E85FF1" w:rsidP="004E164B">
      <w:pPr>
        <w:ind w:firstLine="480"/>
      </w:pPr>
    </w:p>
    <w:p w14:paraId="008A6935" w14:textId="77777777" w:rsidR="00E85FF1" w:rsidRDefault="00E85FF1" w:rsidP="004E164B">
      <w:pPr>
        <w:ind w:firstLine="480"/>
      </w:pPr>
    </w:p>
    <w:p w14:paraId="58F2D199" w14:textId="77777777" w:rsidR="00E85FF1" w:rsidRDefault="00E85FF1" w:rsidP="004E164B">
      <w:pPr>
        <w:ind w:firstLine="480"/>
      </w:pPr>
    </w:p>
    <w:p w14:paraId="765FAF06" w14:textId="77777777" w:rsidR="00194039" w:rsidRDefault="00E85FF1" w:rsidP="00194039">
      <w:pPr>
        <w:ind w:firstLine="480"/>
      </w:pPr>
      <w:r>
        <w:br w:type="page"/>
      </w:r>
    </w:p>
    <w:p w14:paraId="4FCA79AE" w14:textId="77777777" w:rsidR="00194039" w:rsidRDefault="00194039" w:rsidP="00194039">
      <w:pPr>
        <w:ind w:firstLine="480"/>
      </w:pPr>
    </w:p>
    <w:p w14:paraId="25AAF5D5" w14:textId="77777777" w:rsidR="00194039" w:rsidRDefault="00194039" w:rsidP="00194039">
      <w:pPr>
        <w:ind w:firstLine="480"/>
      </w:pPr>
    </w:p>
    <w:p w14:paraId="2AA5BC41" w14:textId="77777777" w:rsidR="00194039" w:rsidRDefault="00194039" w:rsidP="00194039">
      <w:pPr>
        <w:ind w:firstLine="480"/>
      </w:pPr>
    </w:p>
    <w:p w14:paraId="3333D538" w14:textId="77777777" w:rsidR="00194039" w:rsidRDefault="00194039" w:rsidP="00194039">
      <w:pPr>
        <w:ind w:firstLine="480"/>
      </w:pPr>
    </w:p>
    <w:bookmarkEnd w:id="112"/>
    <w:bookmarkEnd w:id="113"/>
    <w:bookmarkEnd w:id="114"/>
    <w:p w14:paraId="66878362" w14:textId="77777777" w:rsidR="00D907AB" w:rsidRDefault="00D907AB" w:rsidP="006F55B0">
      <w:pPr>
        <w:widowControl/>
        <w:ind w:firstLine="480"/>
        <w:jc w:val="left"/>
        <w:rPr>
          <w:kern w:val="0"/>
        </w:rPr>
      </w:pPr>
    </w:p>
    <w:p w14:paraId="77C82FB9" w14:textId="77777777" w:rsidR="00D907AB" w:rsidRDefault="00D907AB" w:rsidP="006F55B0">
      <w:pPr>
        <w:widowControl/>
        <w:ind w:firstLine="480"/>
        <w:jc w:val="left"/>
        <w:rPr>
          <w:kern w:val="0"/>
        </w:rPr>
      </w:pPr>
    </w:p>
    <w:p w14:paraId="55DBC657" w14:textId="77777777" w:rsidR="00D907AB" w:rsidRPr="007F5648" w:rsidRDefault="00D907AB" w:rsidP="006F55B0">
      <w:pPr>
        <w:widowControl/>
        <w:ind w:firstLine="480"/>
        <w:jc w:val="left"/>
        <w:rPr>
          <w:kern w:val="0"/>
        </w:rPr>
      </w:pPr>
    </w:p>
    <w:p w14:paraId="6B54D470" w14:textId="77777777" w:rsidR="00306FCB" w:rsidRPr="006F55B0" w:rsidRDefault="00306FCB" w:rsidP="00F95083">
      <w:pPr>
        <w:ind w:firstLine="480"/>
      </w:pPr>
    </w:p>
    <w:p w14:paraId="3066CEEA" w14:textId="77777777" w:rsidR="00306FCB" w:rsidRDefault="00306FCB" w:rsidP="00F95083">
      <w:pPr>
        <w:ind w:firstLine="480"/>
      </w:pPr>
    </w:p>
    <w:p w14:paraId="731CB528" w14:textId="77777777" w:rsidR="00306FCB" w:rsidRDefault="00306FCB" w:rsidP="00F95083">
      <w:pPr>
        <w:ind w:firstLine="480"/>
      </w:pPr>
    </w:p>
    <w:p w14:paraId="2F5EAAAE" w14:textId="77777777" w:rsidR="00306FCB" w:rsidRDefault="00306FCB" w:rsidP="00F95083">
      <w:pPr>
        <w:ind w:firstLine="480"/>
      </w:pPr>
    </w:p>
    <w:p w14:paraId="5DC6A575" w14:textId="77777777" w:rsidR="00306FCB" w:rsidRPr="00F07D09" w:rsidRDefault="00306FCB" w:rsidP="00F95083">
      <w:pPr>
        <w:ind w:firstLine="480"/>
      </w:pPr>
    </w:p>
    <w:p w14:paraId="28C667F3" w14:textId="77777777" w:rsidR="00306FCB" w:rsidRDefault="00306FCB" w:rsidP="00F95083">
      <w:pPr>
        <w:ind w:firstLine="480"/>
      </w:pPr>
    </w:p>
    <w:p w14:paraId="5E8EA513" w14:textId="77777777" w:rsidR="00306FCB" w:rsidRDefault="00306FCB" w:rsidP="00F95083">
      <w:pPr>
        <w:ind w:firstLine="480"/>
      </w:pPr>
    </w:p>
    <w:p w14:paraId="215FB4E7" w14:textId="77777777" w:rsidR="00306FCB" w:rsidRDefault="00306FCB" w:rsidP="00F95083">
      <w:pPr>
        <w:ind w:firstLine="480"/>
      </w:pPr>
    </w:p>
    <w:p w14:paraId="6FABC414" w14:textId="77777777" w:rsidR="00306FCB" w:rsidRDefault="00306FCB" w:rsidP="00F95083">
      <w:pPr>
        <w:ind w:firstLine="480"/>
      </w:pPr>
    </w:p>
    <w:p w14:paraId="2B8E1C04" w14:textId="77777777" w:rsidR="00306FCB" w:rsidRDefault="00306FCB" w:rsidP="00F95083">
      <w:pPr>
        <w:ind w:firstLine="480"/>
      </w:pPr>
    </w:p>
    <w:p w14:paraId="05D59CE6" w14:textId="77777777" w:rsidR="00306FCB" w:rsidRDefault="00306FCB" w:rsidP="00F95083">
      <w:pPr>
        <w:ind w:firstLine="480"/>
      </w:pPr>
    </w:p>
    <w:p w14:paraId="6EF0D60E" w14:textId="77777777" w:rsidR="00306FCB" w:rsidRDefault="00306FCB" w:rsidP="00F95083">
      <w:pPr>
        <w:ind w:firstLine="480"/>
      </w:pPr>
    </w:p>
    <w:p w14:paraId="2850C143" w14:textId="77777777" w:rsidR="00306FCB" w:rsidRDefault="00306FCB" w:rsidP="00F95083">
      <w:pPr>
        <w:ind w:firstLine="480"/>
      </w:pPr>
    </w:p>
    <w:p w14:paraId="3D12E9A7" w14:textId="77777777" w:rsidR="00306FCB" w:rsidRDefault="00306FCB" w:rsidP="00D907AB">
      <w:pPr>
        <w:spacing w:line="240" w:lineRule="auto"/>
        <w:ind w:firstLineChars="0" w:firstLine="0"/>
      </w:pPr>
    </w:p>
    <w:p w14:paraId="199A7BFE" w14:textId="77777777" w:rsidR="00D907AB" w:rsidRDefault="00D907AB" w:rsidP="00D907AB">
      <w:pPr>
        <w:spacing w:line="240" w:lineRule="auto"/>
        <w:ind w:firstLineChars="0" w:firstLine="0"/>
      </w:pPr>
    </w:p>
    <w:p w14:paraId="56938E52" w14:textId="77777777" w:rsidR="00D907AB" w:rsidRDefault="00D907AB" w:rsidP="00D907AB">
      <w:pPr>
        <w:spacing w:line="240" w:lineRule="auto"/>
        <w:ind w:firstLineChars="0" w:firstLine="0"/>
      </w:pPr>
    </w:p>
    <w:p w14:paraId="75C7D1D4" w14:textId="77777777" w:rsidR="00D907AB" w:rsidRDefault="00D907AB" w:rsidP="00D907AB">
      <w:pPr>
        <w:spacing w:line="240" w:lineRule="auto"/>
        <w:ind w:firstLineChars="0" w:firstLine="0"/>
      </w:pPr>
    </w:p>
    <w:p w14:paraId="0DC99D64" w14:textId="77777777" w:rsidR="00D907AB" w:rsidRDefault="00D907AB" w:rsidP="00D907AB">
      <w:pPr>
        <w:spacing w:line="240" w:lineRule="auto"/>
        <w:ind w:firstLineChars="0" w:firstLine="0"/>
      </w:pPr>
    </w:p>
    <w:p w14:paraId="0AA7C40C" w14:textId="77777777" w:rsidR="00D907AB" w:rsidRDefault="00D907AB" w:rsidP="00D907AB">
      <w:pPr>
        <w:spacing w:line="240" w:lineRule="auto"/>
        <w:ind w:firstLineChars="0" w:firstLine="0"/>
      </w:pPr>
    </w:p>
    <w:p w14:paraId="6118B51B" w14:textId="77777777" w:rsidR="00D907AB" w:rsidRDefault="00D907AB" w:rsidP="00D907AB">
      <w:pPr>
        <w:spacing w:line="240" w:lineRule="auto"/>
        <w:ind w:firstLineChars="0" w:firstLine="0"/>
      </w:pPr>
    </w:p>
    <w:p w14:paraId="0BE8C838" w14:textId="77777777" w:rsidR="00D907AB" w:rsidRDefault="00D907AB" w:rsidP="00D907AB">
      <w:pPr>
        <w:spacing w:line="240" w:lineRule="auto"/>
        <w:ind w:firstLineChars="0" w:firstLine="0"/>
      </w:pPr>
    </w:p>
    <w:p w14:paraId="7C55C609" w14:textId="77777777" w:rsidR="00D907AB" w:rsidRDefault="00D907AB" w:rsidP="00D907AB">
      <w:pPr>
        <w:spacing w:line="240" w:lineRule="auto"/>
        <w:ind w:firstLineChars="0" w:firstLine="0"/>
      </w:pPr>
    </w:p>
    <w:p w14:paraId="019B423B" w14:textId="77777777" w:rsidR="00D907AB" w:rsidRDefault="00D907AB" w:rsidP="00D907AB">
      <w:pPr>
        <w:spacing w:line="240" w:lineRule="auto"/>
        <w:ind w:firstLineChars="0" w:firstLine="0"/>
      </w:pPr>
    </w:p>
    <w:p w14:paraId="3C4887C2" w14:textId="77777777" w:rsidR="00D907AB" w:rsidRDefault="00D907AB" w:rsidP="00D907AB">
      <w:pPr>
        <w:spacing w:line="240" w:lineRule="auto"/>
        <w:ind w:firstLineChars="0" w:firstLine="0"/>
      </w:pPr>
    </w:p>
    <w:p w14:paraId="458CEB67" w14:textId="77777777" w:rsidR="00D907AB" w:rsidRDefault="00D907AB" w:rsidP="00D907AB">
      <w:pPr>
        <w:spacing w:line="240" w:lineRule="auto"/>
        <w:ind w:firstLineChars="0" w:firstLine="0"/>
      </w:pPr>
    </w:p>
    <w:p w14:paraId="4A2FB020" w14:textId="77777777" w:rsidR="00D907AB" w:rsidRDefault="00D907AB" w:rsidP="00D907AB">
      <w:pPr>
        <w:spacing w:line="240" w:lineRule="auto"/>
        <w:ind w:firstLineChars="0" w:firstLine="0"/>
      </w:pPr>
    </w:p>
    <w:p w14:paraId="22849012" w14:textId="77777777" w:rsidR="00D907AB" w:rsidRDefault="00D907AB" w:rsidP="00D907AB">
      <w:pPr>
        <w:spacing w:line="240" w:lineRule="auto"/>
        <w:ind w:firstLineChars="0" w:firstLine="0"/>
      </w:pPr>
    </w:p>
    <w:p w14:paraId="5297D137" w14:textId="77777777" w:rsidR="00D907AB" w:rsidRDefault="00D907AB" w:rsidP="00D907AB">
      <w:pPr>
        <w:spacing w:line="240" w:lineRule="auto"/>
        <w:ind w:firstLineChars="0" w:firstLine="0"/>
      </w:pPr>
    </w:p>
    <w:p w14:paraId="2541FA2E" w14:textId="77777777" w:rsidR="00D907AB" w:rsidRDefault="00D907AB" w:rsidP="00D907AB">
      <w:pPr>
        <w:spacing w:line="240" w:lineRule="auto"/>
        <w:ind w:firstLineChars="0" w:firstLine="0"/>
      </w:pPr>
    </w:p>
    <w:p w14:paraId="6F279053" w14:textId="77777777" w:rsidR="00D907AB" w:rsidRDefault="00D907AB" w:rsidP="00D907AB">
      <w:pPr>
        <w:spacing w:line="240" w:lineRule="auto"/>
        <w:ind w:firstLineChars="0" w:firstLine="0"/>
      </w:pPr>
    </w:p>
    <w:p w14:paraId="5BD8A348" w14:textId="77777777" w:rsidR="00D907AB" w:rsidRDefault="00D907AB" w:rsidP="00D907AB">
      <w:pPr>
        <w:spacing w:line="240" w:lineRule="auto"/>
        <w:ind w:firstLineChars="0" w:firstLine="0"/>
      </w:pPr>
    </w:p>
    <w:p w14:paraId="20FCE6FC" w14:textId="77777777" w:rsidR="00D907AB" w:rsidRDefault="00D907AB" w:rsidP="00D907AB">
      <w:pPr>
        <w:spacing w:line="240" w:lineRule="auto"/>
        <w:ind w:firstLineChars="0" w:firstLine="0"/>
      </w:pPr>
    </w:p>
    <w:p w14:paraId="2136259E" w14:textId="77777777" w:rsidR="00D907AB" w:rsidRDefault="00D907AB" w:rsidP="00D907AB">
      <w:pPr>
        <w:spacing w:line="240" w:lineRule="auto"/>
        <w:ind w:firstLineChars="0" w:firstLine="0"/>
      </w:pPr>
    </w:p>
    <w:p w14:paraId="354DF099" w14:textId="77777777" w:rsidR="00D907AB" w:rsidRDefault="00D907AB" w:rsidP="00D907AB">
      <w:pPr>
        <w:spacing w:line="240" w:lineRule="auto"/>
        <w:ind w:firstLineChars="0" w:firstLine="0"/>
      </w:pPr>
    </w:p>
    <w:p w14:paraId="0A13DB07" w14:textId="77777777" w:rsidR="00D907AB" w:rsidRPr="002B7CAA" w:rsidRDefault="00D907AB" w:rsidP="00D907AB">
      <w:pPr>
        <w:spacing w:line="240" w:lineRule="auto"/>
        <w:ind w:firstLineChars="0" w:firstLine="0"/>
      </w:pPr>
    </w:p>
    <w:sectPr w:rsidR="00D907AB" w:rsidRPr="002B7CAA" w:rsidSect="00782C0D">
      <w:headerReference w:type="even" r:id="rId36"/>
      <w:headerReference w:type="default" r:id="rId37"/>
      <w:footerReference w:type="even" r:id="rId38"/>
      <w:footerReference w:type="default" r:id="rId39"/>
      <w:headerReference w:type="first" r:id="rId40"/>
      <w:footerReference w:type="first" r:id="rId41"/>
      <w:type w:val="oddPage"/>
      <w:pgSz w:w="11907" w:h="16840" w:code="9"/>
      <w:pgMar w:top="1701" w:right="1474" w:bottom="1418" w:left="1474" w:header="1134" w:footer="992" w:gutter="0"/>
      <w:cols w:space="425"/>
      <w:docGrid w:linePitch="366"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316404" w14:textId="77777777" w:rsidR="00BC41A8" w:rsidRDefault="00BC41A8" w:rsidP="00F95083">
      <w:pPr>
        <w:ind w:firstLine="480"/>
      </w:pPr>
      <w:r>
        <w:separator/>
      </w:r>
    </w:p>
    <w:p w14:paraId="6CD6CE8F" w14:textId="77777777" w:rsidR="00BC41A8" w:rsidRDefault="00BC41A8" w:rsidP="00F95083">
      <w:pPr>
        <w:ind w:firstLine="480"/>
      </w:pPr>
    </w:p>
    <w:p w14:paraId="07BF2D61" w14:textId="77777777" w:rsidR="00BC41A8" w:rsidRDefault="00BC41A8" w:rsidP="00F95083">
      <w:pPr>
        <w:ind w:firstLine="480"/>
      </w:pPr>
    </w:p>
    <w:p w14:paraId="4C3C853B" w14:textId="77777777" w:rsidR="00BC41A8" w:rsidRDefault="00BC41A8" w:rsidP="00F95083">
      <w:pPr>
        <w:ind w:firstLine="480"/>
      </w:pPr>
    </w:p>
    <w:p w14:paraId="48CFFB9B" w14:textId="77777777" w:rsidR="00BC41A8" w:rsidRDefault="00BC41A8" w:rsidP="00F95083">
      <w:pPr>
        <w:ind w:firstLine="480"/>
      </w:pPr>
    </w:p>
    <w:p w14:paraId="6DF4349C" w14:textId="77777777" w:rsidR="00BC41A8" w:rsidRDefault="00BC41A8" w:rsidP="00F95083">
      <w:pPr>
        <w:ind w:firstLine="480"/>
      </w:pPr>
    </w:p>
    <w:p w14:paraId="4C933391" w14:textId="77777777" w:rsidR="00BC41A8" w:rsidRDefault="00BC41A8" w:rsidP="00F95083">
      <w:pPr>
        <w:ind w:firstLine="480"/>
      </w:pPr>
    </w:p>
    <w:p w14:paraId="462E14EC" w14:textId="77777777" w:rsidR="00BC41A8" w:rsidRDefault="00BC41A8" w:rsidP="00F95083">
      <w:pPr>
        <w:ind w:firstLine="480"/>
      </w:pPr>
    </w:p>
  </w:endnote>
  <w:endnote w:type="continuationSeparator" w:id="0">
    <w:p w14:paraId="2DA03523" w14:textId="77777777" w:rsidR="00BC41A8" w:rsidRDefault="00BC41A8" w:rsidP="00F95083">
      <w:pPr>
        <w:ind w:firstLine="480"/>
      </w:pPr>
      <w:r>
        <w:continuationSeparator/>
      </w:r>
    </w:p>
    <w:p w14:paraId="76235368" w14:textId="77777777" w:rsidR="00BC41A8" w:rsidRDefault="00BC41A8" w:rsidP="00F95083">
      <w:pPr>
        <w:ind w:firstLine="480"/>
      </w:pPr>
    </w:p>
    <w:p w14:paraId="4443B8DD" w14:textId="77777777" w:rsidR="00BC41A8" w:rsidRDefault="00BC41A8" w:rsidP="00F95083">
      <w:pPr>
        <w:ind w:firstLine="480"/>
      </w:pPr>
    </w:p>
    <w:p w14:paraId="7517C854" w14:textId="77777777" w:rsidR="00BC41A8" w:rsidRDefault="00BC41A8" w:rsidP="00F95083">
      <w:pPr>
        <w:ind w:firstLine="480"/>
      </w:pPr>
    </w:p>
    <w:p w14:paraId="2C6D3AC0" w14:textId="77777777" w:rsidR="00BC41A8" w:rsidRDefault="00BC41A8" w:rsidP="00F95083">
      <w:pPr>
        <w:ind w:firstLine="480"/>
      </w:pPr>
    </w:p>
    <w:p w14:paraId="75739184" w14:textId="77777777" w:rsidR="00BC41A8" w:rsidRDefault="00BC41A8" w:rsidP="00F95083">
      <w:pPr>
        <w:ind w:firstLine="480"/>
      </w:pPr>
    </w:p>
    <w:p w14:paraId="6DA276E0" w14:textId="77777777" w:rsidR="00BC41A8" w:rsidRDefault="00BC41A8" w:rsidP="00F95083">
      <w:pPr>
        <w:ind w:firstLine="480"/>
      </w:pPr>
    </w:p>
    <w:p w14:paraId="0CB76E62" w14:textId="77777777" w:rsidR="00BC41A8" w:rsidRDefault="00BC41A8"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default"/>
    <w:sig w:usb0="00000000" w:usb1="0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方正小标宋简体">
    <w:panose1 w:val="03000509000000000000"/>
    <w:charset w:val="86"/>
    <w:family w:val="script"/>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7A17E" w14:textId="77777777" w:rsidR="00547FFA" w:rsidRDefault="00547FFA" w:rsidP="00E85FF1">
    <w:pPr>
      <w:pStyle w:val="a5"/>
      <w:ind w:firstLineChars="0" w:firstLine="0"/>
    </w:pPr>
  </w:p>
  <w:p w14:paraId="7DAB279A" w14:textId="77777777" w:rsidR="00547FFA" w:rsidRDefault="00547FFA" w:rsidP="00E85FF1">
    <w:pPr>
      <w:pStyle w:val="a5"/>
      <w:framePr w:wrap="around" w:vAnchor="text" w:hAnchor="page" w:x="1091" w:y="11"/>
      <w:ind w:firstLine="360"/>
      <w:rPr>
        <w:rStyle w:val="a7"/>
      </w:rPr>
    </w:pPr>
    <w:r>
      <w:rPr>
        <w:rStyle w:val="a7"/>
      </w:rPr>
      <w:fldChar w:fldCharType="begin"/>
    </w:r>
    <w:r>
      <w:rPr>
        <w:rStyle w:val="a7"/>
      </w:rPr>
      <w:instrText xml:space="preserve">PAGE  </w:instrText>
    </w:r>
    <w:r>
      <w:rPr>
        <w:rStyle w:val="a7"/>
      </w:rPr>
      <w:fldChar w:fldCharType="separate"/>
    </w:r>
    <w:r>
      <w:rPr>
        <w:rStyle w:val="a7"/>
      </w:rPr>
      <w:t>11</w:t>
    </w:r>
    <w:r>
      <w:rPr>
        <w:rStyle w:val="a7"/>
      </w:rPr>
      <w:fldChar w:fldCharType="end"/>
    </w:r>
  </w:p>
  <w:p w14:paraId="2A1B2E11" w14:textId="77777777" w:rsidR="00547FFA" w:rsidRDefault="00547FFA" w:rsidP="00E85FF1">
    <w:pPr>
      <w:pStyle w:val="a5"/>
      <w:ind w:right="360" w:firstLineChars="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7EC083" w14:textId="77777777" w:rsidR="00547FFA" w:rsidRDefault="00547FFA" w:rsidP="00EC599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CD30E" w14:textId="77777777" w:rsidR="00547FFA" w:rsidRDefault="00547FFA" w:rsidP="00EC599D">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BDF6E" w14:textId="77777777" w:rsidR="00547FFA" w:rsidRDefault="00547FFA" w:rsidP="007D642E">
    <w:pPr>
      <w:pStyle w:val="a5"/>
      <w:framePr w:wrap="around" w:vAnchor="text" w:hAnchor="margin" w:xAlign="outside" w:y="1"/>
      <w:ind w:firstLine="360"/>
      <w:rPr>
        <w:rStyle w:val="a7"/>
      </w:rPr>
    </w:pPr>
    <w:r>
      <w:rPr>
        <w:rStyle w:val="a7"/>
      </w:rPr>
      <w:fldChar w:fldCharType="begin"/>
    </w:r>
    <w:r>
      <w:rPr>
        <w:rStyle w:val="a7"/>
      </w:rPr>
      <w:instrText xml:space="preserve">PAGE  </w:instrText>
    </w:r>
    <w:r>
      <w:rPr>
        <w:rStyle w:val="a7"/>
      </w:rPr>
      <w:fldChar w:fldCharType="separate"/>
    </w:r>
    <w:r>
      <w:rPr>
        <w:rStyle w:val="a7"/>
      </w:rPr>
      <w:t>I</w:t>
    </w:r>
    <w:r>
      <w:rPr>
        <w:rStyle w:val="a7"/>
      </w:rPr>
      <w:fldChar w:fldCharType="end"/>
    </w:r>
  </w:p>
  <w:p w14:paraId="52074ED5" w14:textId="77777777" w:rsidR="00547FFA" w:rsidRDefault="00547FFA" w:rsidP="00E15FC9">
    <w:pPr>
      <w:pStyle w:val="a5"/>
      <w:ind w:right="360" w:firstLineChars="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C101A" w14:textId="77777777" w:rsidR="00547FFA" w:rsidRDefault="00547FFA" w:rsidP="006A35B7">
    <w:pPr>
      <w:pStyle w:val="a5"/>
      <w:framePr w:wrap="around" w:vAnchor="text" w:hAnchor="margin" w:xAlign="outside" w:y="1"/>
      <w:ind w:firstLineChars="0" w:firstLine="0"/>
      <w:rPr>
        <w:rStyle w:val="a7"/>
      </w:rPr>
    </w:pPr>
    <w:r>
      <w:rPr>
        <w:rStyle w:val="a7"/>
      </w:rPr>
      <w:fldChar w:fldCharType="begin"/>
    </w:r>
    <w:r>
      <w:rPr>
        <w:rStyle w:val="a7"/>
      </w:rPr>
      <w:instrText xml:space="preserve">PAGE  </w:instrText>
    </w:r>
    <w:r>
      <w:rPr>
        <w:rStyle w:val="a7"/>
      </w:rPr>
      <w:fldChar w:fldCharType="separate"/>
    </w:r>
    <w:r>
      <w:rPr>
        <w:rStyle w:val="a7"/>
      </w:rPr>
      <w:t>II</w:t>
    </w:r>
    <w:r>
      <w:rPr>
        <w:rStyle w:val="a7"/>
      </w:rPr>
      <w:fldChar w:fldCharType="end"/>
    </w:r>
  </w:p>
  <w:p w14:paraId="1E0290C9" w14:textId="77777777" w:rsidR="00547FFA" w:rsidRDefault="00547FFA" w:rsidP="009F6F22">
    <w:pPr>
      <w:pStyle w:val="a5"/>
      <w:ind w:right="360"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73801" w14:textId="77777777" w:rsidR="00547FFA" w:rsidRDefault="00547FFA">
    <w:pPr>
      <w:pStyle w:val="a5"/>
      <w:ind w:firstLine="360"/>
      <w:jc w:val="right"/>
    </w:pPr>
    <w:r>
      <w:fldChar w:fldCharType="begin"/>
    </w:r>
    <w:r>
      <w:instrText>PAGE   \* MERGEFORMAT</w:instrText>
    </w:r>
    <w:r>
      <w:fldChar w:fldCharType="separate"/>
    </w:r>
    <w:r>
      <w:rPr>
        <w:lang w:val="zh-CN"/>
      </w:rPr>
      <w:t>2</w:t>
    </w:r>
    <w:r>
      <w:fldChar w:fldCharType="end"/>
    </w:r>
  </w:p>
  <w:p w14:paraId="334C5415" w14:textId="77777777" w:rsidR="00547FFA" w:rsidRDefault="00547FFA" w:rsidP="00E15FC9">
    <w:pPr>
      <w:pStyle w:val="a5"/>
      <w:ind w:right="360" w:firstLineChars="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6F7DB" w14:textId="77777777" w:rsidR="00547FFA" w:rsidRDefault="00547FFA">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3381A9" w14:textId="77777777" w:rsidR="00BC41A8" w:rsidRDefault="00BC41A8" w:rsidP="00B649AF">
      <w:pPr>
        <w:ind w:firstLineChars="0" w:firstLine="0"/>
      </w:pPr>
      <w:r>
        <w:separator/>
      </w:r>
    </w:p>
  </w:footnote>
  <w:footnote w:type="continuationSeparator" w:id="0">
    <w:p w14:paraId="61EEE66F" w14:textId="77777777" w:rsidR="00BC41A8" w:rsidRDefault="00BC41A8" w:rsidP="00F95083">
      <w:pPr>
        <w:ind w:firstLine="480"/>
      </w:pPr>
      <w:r>
        <w:continuationSeparator/>
      </w:r>
    </w:p>
    <w:p w14:paraId="250B1FD2" w14:textId="77777777" w:rsidR="00BC41A8" w:rsidRDefault="00BC41A8" w:rsidP="00F95083">
      <w:pPr>
        <w:ind w:firstLine="480"/>
      </w:pPr>
    </w:p>
    <w:p w14:paraId="36D0876B" w14:textId="77777777" w:rsidR="00BC41A8" w:rsidRDefault="00BC41A8" w:rsidP="00F95083">
      <w:pPr>
        <w:ind w:firstLine="480"/>
      </w:pPr>
    </w:p>
    <w:p w14:paraId="78E7DC53" w14:textId="77777777" w:rsidR="00BC41A8" w:rsidRDefault="00BC41A8" w:rsidP="00F95083">
      <w:pPr>
        <w:ind w:firstLine="480"/>
      </w:pPr>
    </w:p>
    <w:p w14:paraId="71FC4ECA" w14:textId="77777777" w:rsidR="00BC41A8" w:rsidRDefault="00BC41A8" w:rsidP="00F95083">
      <w:pPr>
        <w:ind w:firstLine="480"/>
      </w:pPr>
    </w:p>
    <w:p w14:paraId="77679849" w14:textId="77777777" w:rsidR="00BC41A8" w:rsidRDefault="00BC41A8" w:rsidP="00F95083">
      <w:pPr>
        <w:ind w:firstLine="480"/>
      </w:pPr>
    </w:p>
    <w:p w14:paraId="5C4A20EE" w14:textId="77777777" w:rsidR="00BC41A8" w:rsidRDefault="00BC41A8" w:rsidP="00F95083">
      <w:pPr>
        <w:ind w:firstLine="480"/>
      </w:pPr>
    </w:p>
    <w:p w14:paraId="22DE2068" w14:textId="77777777" w:rsidR="00BC41A8" w:rsidRDefault="00BC41A8" w:rsidP="00F95083">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5D799" w14:textId="77777777" w:rsidR="00547FFA" w:rsidRDefault="00547FFA">
    <w:pPr>
      <w:pStyle w:val="a4"/>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9C172" w14:textId="72316DDA" w:rsidR="00547FFA" w:rsidRDefault="00547FFA" w:rsidP="0042063C">
    <w:pPr>
      <w:pStyle w:val="a4"/>
    </w:pPr>
    <w:r>
      <w:t xml:space="preserve">4  </w:t>
    </w:r>
    <w:r>
      <w:rPr>
        <w:rFonts w:hint="eastAsia"/>
      </w:rPr>
      <w:t>系统使用说明</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A568E" w14:textId="6A894C80" w:rsidR="00547FFA" w:rsidRDefault="00547FFA" w:rsidP="0042063C">
    <w:pPr>
      <w:pStyle w:val="a4"/>
    </w:pPr>
    <w:r>
      <w:rPr>
        <w:rFonts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934CE" w14:textId="77777777" w:rsidR="00547FFA" w:rsidRDefault="00547FFA" w:rsidP="0042063C">
    <w:pPr>
      <w:pStyle w:val="a4"/>
    </w:pPr>
    <w:r>
      <w:rPr>
        <w:rFonts w:hint="eastAsia"/>
      </w:rPr>
      <w:t>总结</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65697F" w14:textId="4BA70F79" w:rsidR="00547FFA" w:rsidRDefault="00547FFA" w:rsidP="0042063C">
    <w:pPr>
      <w:pStyle w:val="a4"/>
    </w:pPr>
    <w:r>
      <w:rPr>
        <w:rFonts w:hint="eastAsia"/>
      </w:rPr>
      <w:t>7</w:t>
    </w:r>
    <w:r>
      <w:t xml:space="preserve">  </w:t>
    </w:r>
    <w:r>
      <w:rPr>
        <w:rFonts w:hint="eastAsia"/>
      </w:rPr>
      <w:t>附</w:t>
    </w:r>
    <w:r>
      <w:rPr>
        <w:rFonts w:hint="eastAsia"/>
      </w:rPr>
      <w:t xml:space="preserve"> </w:t>
    </w:r>
    <w:r>
      <w:t xml:space="preserve"> </w:t>
    </w:r>
    <w:r>
      <w:rPr>
        <w:rFonts w:hint="eastAsia"/>
      </w:rPr>
      <w:t>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6A6FB9" w14:textId="77777777" w:rsidR="00547FFA" w:rsidRPr="009F6F22" w:rsidRDefault="00547FFA" w:rsidP="0042063C">
    <w:pPr>
      <w:pStyle w:val="a4"/>
    </w:pPr>
    <w:r>
      <w:rPr>
        <w:rFonts w:hint="eastAsia"/>
      </w:rPr>
      <w:t>数字电子技术综合实验报告</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8323D" w14:textId="6746205C" w:rsidR="00547FFA" w:rsidRDefault="00547FFA" w:rsidP="0042063C">
    <w:pPr>
      <w:pStyle w:val="a4"/>
    </w:pPr>
    <w:r>
      <w:fldChar w:fldCharType="begin"/>
    </w:r>
    <w:r>
      <w:instrText xml:space="preserve"> STYLEREF  "</w:instrText>
    </w:r>
    <w:r>
      <w:instrText>标题</w:instrText>
    </w:r>
    <w:r>
      <w:instrText xml:space="preserve"> 1"  \* MERGEFORMAT </w:instrText>
    </w:r>
    <w:r>
      <w:fldChar w:fldCharType="separate"/>
    </w:r>
    <w:r w:rsidR="00560827">
      <w:rPr>
        <w:rFonts w:hint="eastAsia"/>
      </w:rPr>
      <w:t>附</w:t>
    </w:r>
    <w:r w:rsidR="00560827">
      <w:rPr>
        <w:rFonts w:hint="eastAsia"/>
      </w:rPr>
      <w:t xml:space="preserve">   </w:t>
    </w:r>
    <w:r w:rsidR="00560827">
      <w:rPr>
        <w:rFonts w:hint="eastAsia"/>
      </w:rPr>
      <w:t>录</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8F71B8" w14:textId="77777777" w:rsidR="00547FFA" w:rsidRDefault="00547FFA" w:rsidP="0042063C">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02659" w14:textId="77777777" w:rsidR="00547FFA" w:rsidRDefault="00547FFA">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BD7F4" w14:textId="77777777" w:rsidR="00547FFA" w:rsidRDefault="00547FFA" w:rsidP="006B7CE8">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CB1428" w14:textId="6A6F1303" w:rsidR="00547FFA" w:rsidRDefault="00547FFA" w:rsidP="0042063C">
    <w:pPr>
      <w:pStyle w:val="a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12457" w14:textId="77777777" w:rsidR="00547FFA" w:rsidRDefault="00547FFA" w:rsidP="0042063C">
    <w:pPr>
      <w:pStyle w:val="a4"/>
    </w:pPr>
    <w:r>
      <w:rPr>
        <w:rFonts w:hint="eastAsia"/>
      </w:rPr>
      <w:t>摘</w:t>
    </w:r>
    <w:r>
      <w:rPr>
        <w:rFonts w:hint="eastAsia"/>
      </w:rPr>
      <w:t xml:space="preserve">  </w:t>
    </w:r>
    <w:r>
      <w:rPr>
        <w:rFonts w:hint="eastAsia"/>
      </w:rPr>
      <w:t>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69B60" w14:textId="26A4B43C" w:rsidR="00547FFA" w:rsidRDefault="00547FFA" w:rsidP="0042063C">
    <w:pPr>
      <w:pStyle w:val="a4"/>
    </w:pPr>
    <w:r>
      <w:rPr>
        <w:rFonts w:hint="eastAsia"/>
      </w:rPr>
      <w:t>目</w:t>
    </w:r>
    <w:r>
      <w:rPr>
        <w:rFonts w:hint="eastAsia"/>
      </w:rPr>
      <w:t xml:space="preserve"> </w:t>
    </w:r>
    <w:r>
      <w:t xml:space="preserve"> </w:t>
    </w:r>
    <w:r>
      <w:rPr>
        <w:rFonts w:hint="eastAsia"/>
      </w:rPr>
      <w:t>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44131" w14:textId="7DA0AEEB" w:rsidR="00547FFA" w:rsidRDefault="00547FFA" w:rsidP="0042063C">
    <w:pPr>
      <w:pStyle w:val="a4"/>
    </w:pPr>
    <w:r>
      <w:rPr>
        <w:rFonts w:hint="eastAsia"/>
      </w:rPr>
      <w:t>1</w:t>
    </w:r>
    <w:r>
      <w:t xml:space="preserve">  </w:t>
    </w:r>
    <w:r>
      <w:rPr>
        <w:rFonts w:hint="eastAsia"/>
      </w:rPr>
      <w:t>前</w:t>
    </w:r>
    <w:r>
      <w:rPr>
        <w:rFonts w:hint="eastAsia"/>
      </w:rPr>
      <w:t xml:space="preserve">  </w:t>
    </w:r>
    <w:r>
      <w:rPr>
        <w:rFonts w:hint="eastAsia"/>
      </w:rPr>
      <w:t>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E64FC" w14:textId="2E740292" w:rsidR="00547FFA" w:rsidRDefault="00547FFA" w:rsidP="0042063C">
    <w:pPr>
      <w:pStyle w:val="a4"/>
    </w:pPr>
    <w:r>
      <w:fldChar w:fldCharType="begin"/>
    </w:r>
    <w:r>
      <w:instrText xml:space="preserve"> STYLEREF  "</w:instrText>
    </w:r>
    <w:r>
      <w:instrText>标题</w:instrText>
    </w:r>
    <w:r>
      <w:instrText xml:space="preserve"> 1" \n  \* MERGEFORMAT </w:instrText>
    </w:r>
    <w:r>
      <w:fldChar w:fldCharType="separate"/>
    </w:r>
    <w:r w:rsidR="00560827">
      <w:t xml:space="preserve">3  </w:t>
    </w:r>
    <w:r>
      <w:fldChar w:fldCharType="end"/>
    </w:r>
    <w:r>
      <w:fldChar w:fldCharType="begin"/>
    </w:r>
    <w:r>
      <w:instrText xml:space="preserve"> STYLEREF  "</w:instrText>
    </w:r>
    <w:r>
      <w:instrText>标题</w:instrText>
    </w:r>
    <w:r>
      <w:instrText xml:space="preserve"> 1" </w:instrText>
    </w:r>
    <w:r>
      <w:fldChar w:fldCharType="separate"/>
    </w:r>
    <w:r w:rsidR="00560827">
      <w:rPr>
        <w:rFonts w:hint="eastAsia"/>
      </w:rPr>
      <w:t>系统调试</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D4512" w14:textId="4B05BCF9" w:rsidR="00547FFA" w:rsidRDefault="00547FFA" w:rsidP="0042063C">
    <w:pPr>
      <w:pStyle w:val="a4"/>
    </w:pPr>
    <w:r>
      <w:rPr>
        <w:rFonts w:hint="eastAsia"/>
      </w:rPr>
      <w:t>2</w:t>
    </w:r>
    <w:r>
      <w:t xml:space="preserve">  </w:t>
    </w:r>
    <w:r>
      <w:rPr>
        <w:rFonts w:hint="eastAsia"/>
      </w:rPr>
      <w:t>基本功能</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B482E8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5F5E2018"/>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B978B1B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7594366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0DFAA1B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70B8A3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30B05D5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A2AA42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21A89E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93627F26"/>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46F585A"/>
    <w:multiLevelType w:val="hybridMultilevel"/>
    <w:tmpl w:val="79868B0E"/>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01">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04706B33"/>
    <w:multiLevelType w:val="multilevel"/>
    <w:tmpl w:val="A68CC714"/>
    <w:lvl w:ilvl="0">
      <w:start w:val="1"/>
      <w:numFmt w:val="decimal"/>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07CD6BAF"/>
    <w:multiLevelType w:val="multilevel"/>
    <w:tmpl w:val="E2FC6152"/>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3" w15:restartNumberingAfterBreak="0">
    <w:nsid w:val="089733F7"/>
    <w:multiLevelType w:val="hybridMultilevel"/>
    <w:tmpl w:val="985A2002"/>
    <w:lvl w:ilvl="0" w:tplc="98240616">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4" w15:restartNumberingAfterBreak="0">
    <w:nsid w:val="0DC7415F"/>
    <w:multiLevelType w:val="multilevel"/>
    <w:tmpl w:val="AE3A913C"/>
    <w:lvl w:ilvl="0">
      <w:start w:val="1"/>
      <w:numFmt w:val="chineseCountingThousand"/>
      <w:isLgl/>
      <w:suff w:val="space"/>
      <w:lvlText w:val="第%1章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5" w15:restartNumberingAfterBreak="0">
    <w:nsid w:val="1127427A"/>
    <w:multiLevelType w:val="multilevel"/>
    <w:tmpl w:val="3188BFC0"/>
    <w:lvl w:ilvl="0">
      <w:start w:val="1"/>
      <w:numFmt w:val="decimal"/>
      <w:lvlText w:val="[%1]"/>
      <w:lvlJc w:val="left"/>
      <w:pPr>
        <w:tabs>
          <w:tab w:val="num" w:pos="488"/>
        </w:tabs>
        <w:ind w:left="488" w:hanging="488"/>
      </w:pPr>
      <w:rPr>
        <w:rFonts w:ascii="Times New Roman" w:eastAsia="宋体" w:hAnsi="Times New Roman" w:hint="default"/>
        <w:b w:val="0"/>
        <w:i w:val="0"/>
        <w:snapToGrid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1D8073B3"/>
    <w:multiLevelType w:val="hybridMultilevel"/>
    <w:tmpl w:val="C0B43E66"/>
    <w:lvl w:ilvl="0" w:tplc="1186AECE">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19" w15:restartNumberingAfterBreak="0">
    <w:nsid w:val="39A067D2"/>
    <w:multiLevelType w:val="hybridMultilevel"/>
    <w:tmpl w:val="FCD4EC64"/>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1260"/>
        </w:tabs>
        <w:ind w:left="1260" w:hanging="420"/>
      </w:pPr>
      <w:rPr>
        <w:rFonts w:ascii="Wingdings" w:hAnsi="Wingdings" w:hint="default"/>
      </w:rPr>
    </w:lvl>
    <w:lvl w:ilvl="2" w:tplc="04090001">
      <w:start w:val="1"/>
      <w:numFmt w:val="bullet"/>
      <w:lvlText w:val=""/>
      <w:lvlJc w:val="left"/>
      <w:pPr>
        <w:tabs>
          <w:tab w:val="num" w:pos="1260"/>
        </w:tabs>
        <w:ind w:left="1260" w:hanging="420"/>
      </w:pPr>
      <w:rPr>
        <w:rFonts w:ascii="Wingdings" w:hAnsi="Wingdings" w:hint="default"/>
      </w:r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BA84AD5"/>
    <w:multiLevelType w:val="hybridMultilevel"/>
    <w:tmpl w:val="1242C4FE"/>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1" w15:restartNumberingAfterBreak="0">
    <w:nsid w:val="42626B47"/>
    <w:multiLevelType w:val="hybridMultilevel"/>
    <w:tmpl w:val="C49C4C7A"/>
    <w:lvl w:ilvl="0" w:tplc="04090001">
      <w:start w:val="1"/>
      <w:numFmt w:val="bullet"/>
      <w:lvlText w:val=""/>
      <w:lvlJc w:val="left"/>
      <w:pPr>
        <w:tabs>
          <w:tab w:val="num" w:pos="1260"/>
        </w:tabs>
        <w:ind w:left="1260" w:hanging="420"/>
      </w:pPr>
      <w:rPr>
        <w:rFonts w:ascii="Wingdings" w:hAnsi="Wingdings" w:hint="default"/>
      </w:rPr>
    </w:lvl>
    <w:lvl w:ilvl="1" w:tplc="0409000F">
      <w:start w:val="1"/>
      <w:numFmt w:val="decimal"/>
      <w:lvlText w:val="%2."/>
      <w:lvlJc w:val="left"/>
      <w:pPr>
        <w:tabs>
          <w:tab w:val="num" w:pos="1680"/>
        </w:tabs>
        <w:ind w:left="1680" w:hanging="420"/>
      </w:pPr>
      <w:rPr>
        <w:rFont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22" w15:restartNumberingAfterBreak="0">
    <w:nsid w:val="471D733F"/>
    <w:multiLevelType w:val="hybridMultilevel"/>
    <w:tmpl w:val="EC922036"/>
    <w:lvl w:ilvl="0" w:tplc="CE2C14A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87B4D42"/>
    <w:multiLevelType w:val="hybridMultilevel"/>
    <w:tmpl w:val="0E620222"/>
    <w:lvl w:ilvl="0" w:tplc="C342445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5B661C6"/>
    <w:multiLevelType w:val="hybridMultilevel"/>
    <w:tmpl w:val="4C747ABC"/>
    <w:lvl w:ilvl="0" w:tplc="4DBE012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D7C3623"/>
    <w:multiLevelType w:val="multilevel"/>
    <w:tmpl w:val="429CAEC6"/>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26" w15:restartNumberingAfterBreak="0">
    <w:nsid w:val="620D57ED"/>
    <w:multiLevelType w:val="hybridMultilevel"/>
    <w:tmpl w:val="2948088C"/>
    <w:lvl w:ilvl="0" w:tplc="512C7AA2">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8776F30"/>
    <w:multiLevelType w:val="hybridMultilevel"/>
    <w:tmpl w:val="B5807A54"/>
    <w:lvl w:ilvl="0" w:tplc="4DBE012E">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9"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30" w15:restartNumberingAfterBreak="0">
    <w:nsid w:val="7B7F7DF3"/>
    <w:multiLevelType w:val="hybridMultilevel"/>
    <w:tmpl w:val="48880B2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C406D77"/>
    <w:multiLevelType w:val="hybridMultilevel"/>
    <w:tmpl w:val="922E711E"/>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num w:numId="1">
    <w:abstractNumId w:val="17"/>
  </w:num>
  <w:num w:numId="2">
    <w:abstractNumId w:val="21"/>
  </w:num>
  <w:num w:numId="3">
    <w:abstractNumId w:val="19"/>
  </w:num>
  <w:num w:numId="4">
    <w:abstractNumId w:val="10"/>
  </w:num>
  <w:num w:numId="5">
    <w:abstractNumId w:val="20"/>
  </w:num>
  <w:num w:numId="6">
    <w:abstractNumId w:val="17"/>
    <w:lvlOverride w:ilvl="0">
      <w:startOverride w:val="1"/>
    </w:lvlOverride>
  </w:num>
  <w:num w:numId="7">
    <w:abstractNumId w:val="13"/>
  </w:num>
  <w:num w:numId="8">
    <w:abstractNumId w:val="25"/>
  </w:num>
  <w:num w:numId="9">
    <w:abstractNumId w:val="28"/>
  </w:num>
  <w:num w:numId="10">
    <w:abstractNumId w:val="18"/>
  </w:num>
  <w:num w:numId="11">
    <w:abstractNumId w:val="29"/>
  </w:num>
  <w:num w:numId="12">
    <w:abstractNumId w:val="31"/>
  </w:num>
  <w:num w:numId="13">
    <w:abstractNumId w:val="15"/>
  </w:num>
  <w:num w:numId="14">
    <w:abstractNumId w:val="11"/>
  </w:num>
  <w:num w:numId="15">
    <w:abstractNumId w:val="25"/>
  </w:num>
  <w:num w:numId="16">
    <w:abstractNumId w:val="8"/>
  </w:num>
  <w:num w:numId="17">
    <w:abstractNumId w:val="3"/>
  </w:num>
  <w:num w:numId="18">
    <w:abstractNumId w:val="2"/>
  </w:num>
  <w:num w:numId="19">
    <w:abstractNumId w:val="1"/>
  </w:num>
  <w:num w:numId="20">
    <w:abstractNumId w:val="0"/>
  </w:num>
  <w:num w:numId="21">
    <w:abstractNumId w:val="9"/>
  </w:num>
  <w:num w:numId="22">
    <w:abstractNumId w:val="7"/>
  </w:num>
  <w:num w:numId="23">
    <w:abstractNumId w:val="6"/>
  </w:num>
  <w:num w:numId="24">
    <w:abstractNumId w:val="5"/>
  </w:num>
  <w:num w:numId="25">
    <w:abstractNumId w:val="4"/>
  </w:num>
  <w:num w:numId="26">
    <w:abstractNumId w:val="25"/>
  </w:num>
  <w:num w:numId="27">
    <w:abstractNumId w:val="25"/>
  </w:num>
  <w:num w:numId="28">
    <w:abstractNumId w:val="25"/>
  </w:num>
  <w:num w:numId="29">
    <w:abstractNumId w:val="25"/>
  </w:num>
  <w:num w:numId="30">
    <w:abstractNumId w:val="25"/>
  </w:num>
  <w:num w:numId="31">
    <w:abstractNumId w:val="25"/>
  </w:num>
  <w:num w:numId="32">
    <w:abstractNumId w:val="25"/>
  </w:num>
  <w:num w:numId="33">
    <w:abstractNumId w:val="12"/>
  </w:num>
  <w:num w:numId="34">
    <w:abstractNumId w:val="14"/>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0"/>
  </w:num>
  <w:num w:numId="40">
    <w:abstractNumId w:val="27"/>
  </w:num>
  <w:num w:numId="41">
    <w:abstractNumId w:val="26"/>
  </w:num>
  <w:num w:numId="42">
    <w:abstractNumId w:val="24"/>
  </w:num>
  <w:num w:numId="43">
    <w:abstractNumId w:val="23"/>
  </w:num>
  <w:num w:numId="4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6"/>
  </w:num>
  <w:num w:numId="48">
    <w:abstractNumId w:val="22"/>
  </w:num>
  <w:num w:numId="4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mirrorMargins/>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107EFA"/>
    <w:rsid w:val="000027CB"/>
    <w:rsid w:val="00002A03"/>
    <w:rsid w:val="00003C1E"/>
    <w:rsid w:val="00006065"/>
    <w:rsid w:val="00006A31"/>
    <w:rsid w:val="000072DF"/>
    <w:rsid w:val="00010209"/>
    <w:rsid w:val="00011854"/>
    <w:rsid w:val="00012AF6"/>
    <w:rsid w:val="00012B3D"/>
    <w:rsid w:val="00014639"/>
    <w:rsid w:val="00014A5B"/>
    <w:rsid w:val="00014AF3"/>
    <w:rsid w:val="00014F7B"/>
    <w:rsid w:val="00016D4D"/>
    <w:rsid w:val="0001795C"/>
    <w:rsid w:val="00017990"/>
    <w:rsid w:val="00020467"/>
    <w:rsid w:val="00020A29"/>
    <w:rsid w:val="00021207"/>
    <w:rsid w:val="00022221"/>
    <w:rsid w:val="0002278E"/>
    <w:rsid w:val="00022E27"/>
    <w:rsid w:val="00025D20"/>
    <w:rsid w:val="000263DC"/>
    <w:rsid w:val="00027E61"/>
    <w:rsid w:val="00031F01"/>
    <w:rsid w:val="00032135"/>
    <w:rsid w:val="0003388A"/>
    <w:rsid w:val="00033996"/>
    <w:rsid w:val="00036C7C"/>
    <w:rsid w:val="00040353"/>
    <w:rsid w:val="00041A23"/>
    <w:rsid w:val="00042FAB"/>
    <w:rsid w:val="00044204"/>
    <w:rsid w:val="00047ED3"/>
    <w:rsid w:val="000506B0"/>
    <w:rsid w:val="000522AC"/>
    <w:rsid w:val="000539B6"/>
    <w:rsid w:val="00053B40"/>
    <w:rsid w:val="00057367"/>
    <w:rsid w:val="00060446"/>
    <w:rsid w:val="00060C7D"/>
    <w:rsid w:val="0006115D"/>
    <w:rsid w:val="000618F1"/>
    <w:rsid w:val="00062030"/>
    <w:rsid w:val="0006246E"/>
    <w:rsid w:val="000626E9"/>
    <w:rsid w:val="0006371F"/>
    <w:rsid w:val="0006582D"/>
    <w:rsid w:val="000664C5"/>
    <w:rsid w:val="00066597"/>
    <w:rsid w:val="00066728"/>
    <w:rsid w:val="00067C2E"/>
    <w:rsid w:val="00070406"/>
    <w:rsid w:val="000709E1"/>
    <w:rsid w:val="00072A8E"/>
    <w:rsid w:val="000735E9"/>
    <w:rsid w:val="000739E8"/>
    <w:rsid w:val="00073FA1"/>
    <w:rsid w:val="000740F8"/>
    <w:rsid w:val="00083B05"/>
    <w:rsid w:val="00084A33"/>
    <w:rsid w:val="0008718B"/>
    <w:rsid w:val="00090979"/>
    <w:rsid w:val="000933E9"/>
    <w:rsid w:val="00093721"/>
    <w:rsid w:val="0009398B"/>
    <w:rsid w:val="00093C81"/>
    <w:rsid w:val="000961E6"/>
    <w:rsid w:val="000965CF"/>
    <w:rsid w:val="00096878"/>
    <w:rsid w:val="00097BE8"/>
    <w:rsid w:val="00097E84"/>
    <w:rsid w:val="000A039E"/>
    <w:rsid w:val="000A0897"/>
    <w:rsid w:val="000A1A73"/>
    <w:rsid w:val="000A2921"/>
    <w:rsid w:val="000A4367"/>
    <w:rsid w:val="000A482B"/>
    <w:rsid w:val="000A4D4A"/>
    <w:rsid w:val="000A57AA"/>
    <w:rsid w:val="000A5A6E"/>
    <w:rsid w:val="000B138C"/>
    <w:rsid w:val="000B30CE"/>
    <w:rsid w:val="000B4661"/>
    <w:rsid w:val="000C016F"/>
    <w:rsid w:val="000C0983"/>
    <w:rsid w:val="000C0AA7"/>
    <w:rsid w:val="000C12E8"/>
    <w:rsid w:val="000C1BEB"/>
    <w:rsid w:val="000C257D"/>
    <w:rsid w:val="000C2F3B"/>
    <w:rsid w:val="000C55ED"/>
    <w:rsid w:val="000C7CFE"/>
    <w:rsid w:val="000D1184"/>
    <w:rsid w:val="000D1DF1"/>
    <w:rsid w:val="000D3B31"/>
    <w:rsid w:val="000D42A6"/>
    <w:rsid w:val="000D4468"/>
    <w:rsid w:val="000D4B46"/>
    <w:rsid w:val="000D51C2"/>
    <w:rsid w:val="000D6527"/>
    <w:rsid w:val="000E149A"/>
    <w:rsid w:val="000E1FE3"/>
    <w:rsid w:val="000E209B"/>
    <w:rsid w:val="000E47E7"/>
    <w:rsid w:val="000E4B00"/>
    <w:rsid w:val="000E4C0F"/>
    <w:rsid w:val="000E5327"/>
    <w:rsid w:val="000E5339"/>
    <w:rsid w:val="000E63E3"/>
    <w:rsid w:val="000F0C27"/>
    <w:rsid w:val="000F10CD"/>
    <w:rsid w:val="000F4797"/>
    <w:rsid w:val="000F5BCC"/>
    <w:rsid w:val="000F63CE"/>
    <w:rsid w:val="000F7001"/>
    <w:rsid w:val="000F7191"/>
    <w:rsid w:val="000F71F5"/>
    <w:rsid w:val="000F7814"/>
    <w:rsid w:val="001018BD"/>
    <w:rsid w:val="00101D74"/>
    <w:rsid w:val="00104F57"/>
    <w:rsid w:val="001074B7"/>
    <w:rsid w:val="00107DFD"/>
    <w:rsid w:val="00107EBD"/>
    <w:rsid w:val="00107EFA"/>
    <w:rsid w:val="0011035B"/>
    <w:rsid w:val="00111C3A"/>
    <w:rsid w:val="0011329A"/>
    <w:rsid w:val="00113EE2"/>
    <w:rsid w:val="00114422"/>
    <w:rsid w:val="00114EE6"/>
    <w:rsid w:val="0011531C"/>
    <w:rsid w:val="00115893"/>
    <w:rsid w:val="00116657"/>
    <w:rsid w:val="00117097"/>
    <w:rsid w:val="00117CDA"/>
    <w:rsid w:val="00120527"/>
    <w:rsid w:val="00120DA7"/>
    <w:rsid w:val="00121A76"/>
    <w:rsid w:val="001220F5"/>
    <w:rsid w:val="00124915"/>
    <w:rsid w:val="00127091"/>
    <w:rsid w:val="0013023C"/>
    <w:rsid w:val="001320D2"/>
    <w:rsid w:val="00136F23"/>
    <w:rsid w:val="00137575"/>
    <w:rsid w:val="00144DAD"/>
    <w:rsid w:val="00145724"/>
    <w:rsid w:val="00146FC2"/>
    <w:rsid w:val="00152291"/>
    <w:rsid w:val="00153F3F"/>
    <w:rsid w:val="00153FA5"/>
    <w:rsid w:val="001547D1"/>
    <w:rsid w:val="00155E97"/>
    <w:rsid w:val="001569CC"/>
    <w:rsid w:val="00157936"/>
    <w:rsid w:val="00157B06"/>
    <w:rsid w:val="0016320C"/>
    <w:rsid w:val="001643D9"/>
    <w:rsid w:val="00165931"/>
    <w:rsid w:val="001670E3"/>
    <w:rsid w:val="00167669"/>
    <w:rsid w:val="00171A7F"/>
    <w:rsid w:val="00172910"/>
    <w:rsid w:val="00175168"/>
    <w:rsid w:val="00177272"/>
    <w:rsid w:val="00177AF9"/>
    <w:rsid w:val="00177C22"/>
    <w:rsid w:val="00180A87"/>
    <w:rsid w:val="00180FEC"/>
    <w:rsid w:val="0018167E"/>
    <w:rsid w:val="00182655"/>
    <w:rsid w:val="00182A5A"/>
    <w:rsid w:val="001833A3"/>
    <w:rsid w:val="00183655"/>
    <w:rsid w:val="00183C38"/>
    <w:rsid w:val="001842AB"/>
    <w:rsid w:val="0018785D"/>
    <w:rsid w:val="00187DCA"/>
    <w:rsid w:val="0019232F"/>
    <w:rsid w:val="0019233A"/>
    <w:rsid w:val="00192913"/>
    <w:rsid w:val="00192C79"/>
    <w:rsid w:val="00194039"/>
    <w:rsid w:val="0019511E"/>
    <w:rsid w:val="001954BD"/>
    <w:rsid w:val="0019567C"/>
    <w:rsid w:val="00195DDF"/>
    <w:rsid w:val="00196C7C"/>
    <w:rsid w:val="00196D2F"/>
    <w:rsid w:val="001A0D0E"/>
    <w:rsid w:val="001A1A92"/>
    <w:rsid w:val="001A2008"/>
    <w:rsid w:val="001A35BB"/>
    <w:rsid w:val="001A5E5B"/>
    <w:rsid w:val="001A692F"/>
    <w:rsid w:val="001A78EE"/>
    <w:rsid w:val="001B0543"/>
    <w:rsid w:val="001B0598"/>
    <w:rsid w:val="001B0890"/>
    <w:rsid w:val="001B43C1"/>
    <w:rsid w:val="001B4F6D"/>
    <w:rsid w:val="001B56CA"/>
    <w:rsid w:val="001B60C9"/>
    <w:rsid w:val="001C00E5"/>
    <w:rsid w:val="001C0A6A"/>
    <w:rsid w:val="001C1069"/>
    <w:rsid w:val="001C15F3"/>
    <w:rsid w:val="001D04A3"/>
    <w:rsid w:val="001D0683"/>
    <w:rsid w:val="001D23E8"/>
    <w:rsid w:val="001D26C1"/>
    <w:rsid w:val="001D2A47"/>
    <w:rsid w:val="001D2B80"/>
    <w:rsid w:val="001D30D7"/>
    <w:rsid w:val="001D3F25"/>
    <w:rsid w:val="001D71FF"/>
    <w:rsid w:val="001D7479"/>
    <w:rsid w:val="001D7A9B"/>
    <w:rsid w:val="001E14BE"/>
    <w:rsid w:val="001E1938"/>
    <w:rsid w:val="001E1D7C"/>
    <w:rsid w:val="001E2ED1"/>
    <w:rsid w:val="001E333D"/>
    <w:rsid w:val="001E3B32"/>
    <w:rsid w:val="001E50AD"/>
    <w:rsid w:val="001E5C9F"/>
    <w:rsid w:val="001F121A"/>
    <w:rsid w:val="001F1669"/>
    <w:rsid w:val="001F419D"/>
    <w:rsid w:val="001F4C26"/>
    <w:rsid w:val="001F630B"/>
    <w:rsid w:val="001F6DF8"/>
    <w:rsid w:val="001F7F83"/>
    <w:rsid w:val="00200E45"/>
    <w:rsid w:val="0020318B"/>
    <w:rsid w:val="0020325C"/>
    <w:rsid w:val="00205B24"/>
    <w:rsid w:val="002063F8"/>
    <w:rsid w:val="00206466"/>
    <w:rsid w:val="00206E08"/>
    <w:rsid w:val="00206E55"/>
    <w:rsid w:val="00210205"/>
    <w:rsid w:val="002105B0"/>
    <w:rsid w:val="002105C7"/>
    <w:rsid w:val="002108AD"/>
    <w:rsid w:val="00210B52"/>
    <w:rsid w:val="002113E2"/>
    <w:rsid w:val="002126DD"/>
    <w:rsid w:val="00212877"/>
    <w:rsid w:val="0021460F"/>
    <w:rsid w:val="0022170E"/>
    <w:rsid w:val="002219C6"/>
    <w:rsid w:val="002226BD"/>
    <w:rsid w:val="00222D65"/>
    <w:rsid w:val="00223585"/>
    <w:rsid w:val="002245D8"/>
    <w:rsid w:val="00225AD8"/>
    <w:rsid w:val="002272F3"/>
    <w:rsid w:val="0023060B"/>
    <w:rsid w:val="00234E5C"/>
    <w:rsid w:val="00235467"/>
    <w:rsid w:val="00235C7A"/>
    <w:rsid w:val="00237863"/>
    <w:rsid w:val="00237F05"/>
    <w:rsid w:val="002402CA"/>
    <w:rsid w:val="00241067"/>
    <w:rsid w:val="002414D1"/>
    <w:rsid w:val="00242D3E"/>
    <w:rsid w:val="00242DDE"/>
    <w:rsid w:val="002440D5"/>
    <w:rsid w:val="00245979"/>
    <w:rsid w:val="002502BB"/>
    <w:rsid w:val="0025038D"/>
    <w:rsid w:val="002505B1"/>
    <w:rsid w:val="002524AF"/>
    <w:rsid w:val="002557A8"/>
    <w:rsid w:val="00256511"/>
    <w:rsid w:val="0026177F"/>
    <w:rsid w:val="00261D8A"/>
    <w:rsid w:val="00263107"/>
    <w:rsid w:val="00263479"/>
    <w:rsid w:val="00263B27"/>
    <w:rsid w:val="00264BEB"/>
    <w:rsid w:val="00264EE0"/>
    <w:rsid w:val="00264FA4"/>
    <w:rsid w:val="0026697B"/>
    <w:rsid w:val="00271540"/>
    <w:rsid w:val="002724C5"/>
    <w:rsid w:val="00272931"/>
    <w:rsid w:val="002729E9"/>
    <w:rsid w:val="00273423"/>
    <w:rsid w:val="00273E85"/>
    <w:rsid w:val="00274D27"/>
    <w:rsid w:val="00275BA5"/>
    <w:rsid w:val="0028043E"/>
    <w:rsid w:val="00281144"/>
    <w:rsid w:val="002816A3"/>
    <w:rsid w:val="0028193A"/>
    <w:rsid w:val="00281B11"/>
    <w:rsid w:val="002822CB"/>
    <w:rsid w:val="002828AB"/>
    <w:rsid w:val="00286BE7"/>
    <w:rsid w:val="00287FA9"/>
    <w:rsid w:val="002905F8"/>
    <w:rsid w:val="0029110B"/>
    <w:rsid w:val="0029134C"/>
    <w:rsid w:val="00292076"/>
    <w:rsid w:val="002931D3"/>
    <w:rsid w:val="0029360D"/>
    <w:rsid w:val="00295B16"/>
    <w:rsid w:val="0029739D"/>
    <w:rsid w:val="002A13BE"/>
    <w:rsid w:val="002A19F3"/>
    <w:rsid w:val="002A1A92"/>
    <w:rsid w:val="002A1E1F"/>
    <w:rsid w:val="002A2E5F"/>
    <w:rsid w:val="002A4776"/>
    <w:rsid w:val="002A47FF"/>
    <w:rsid w:val="002A56DB"/>
    <w:rsid w:val="002A62FD"/>
    <w:rsid w:val="002A7D30"/>
    <w:rsid w:val="002B12EE"/>
    <w:rsid w:val="002B7167"/>
    <w:rsid w:val="002B7CAA"/>
    <w:rsid w:val="002C5D0A"/>
    <w:rsid w:val="002C5FB0"/>
    <w:rsid w:val="002C68C2"/>
    <w:rsid w:val="002D11EE"/>
    <w:rsid w:val="002D158B"/>
    <w:rsid w:val="002D1B52"/>
    <w:rsid w:val="002D1FF2"/>
    <w:rsid w:val="002D41DB"/>
    <w:rsid w:val="002E0C16"/>
    <w:rsid w:val="002E22B2"/>
    <w:rsid w:val="002E2C84"/>
    <w:rsid w:val="002E2CC6"/>
    <w:rsid w:val="002E3B9E"/>
    <w:rsid w:val="002E6663"/>
    <w:rsid w:val="002E7DDC"/>
    <w:rsid w:val="002F1C39"/>
    <w:rsid w:val="002F522D"/>
    <w:rsid w:val="002F6A90"/>
    <w:rsid w:val="002F75C4"/>
    <w:rsid w:val="00301DA3"/>
    <w:rsid w:val="00302E92"/>
    <w:rsid w:val="00303E0B"/>
    <w:rsid w:val="00306999"/>
    <w:rsid w:val="00306FCB"/>
    <w:rsid w:val="00307249"/>
    <w:rsid w:val="00311AA9"/>
    <w:rsid w:val="0031699E"/>
    <w:rsid w:val="00317CEA"/>
    <w:rsid w:val="00317F2B"/>
    <w:rsid w:val="00321746"/>
    <w:rsid w:val="00322B70"/>
    <w:rsid w:val="00323070"/>
    <w:rsid w:val="00324699"/>
    <w:rsid w:val="00326760"/>
    <w:rsid w:val="00327A96"/>
    <w:rsid w:val="00331995"/>
    <w:rsid w:val="00333C37"/>
    <w:rsid w:val="00335D03"/>
    <w:rsid w:val="00336513"/>
    <w:rsid w:val="00336C10"/>
    <w:rsid w:val="00341CFB"/>
    <w:rsid w:val="00343B94"/>
    <w:rsid w:val="00344D57"/>
    <w:rsid w:val="00345436"/>
    <w:rsid w:val="00350BEE"/>
    <w:rsid w:val="00355A32"/>
    <w:rsid w:val="00363B2A"/>
    <w:rsid w:val="003659D6"/>
    <w:rsid w:val="00366939"/>
    <w:rsid w:val="00367238"/>
    <w:rsid w:val="003674BB"/>
    <w:rsid w:val="00370270"/>
    <w:rsid w:val="0037185E"/>
    <w:rsid w:val="003740AB"/>
    <w:rsid w:val="0037594B"/>
    <w:rsid w:val="00375C72"/>
    <w:rsid w:val="003763ED"/>
    <w:rsid w:val="0037645C"/>
    <w:rsid w:val="00381C3A"/>
    <w:rsid w:val="00381E69"/>
    <w:rsid w:val="0038293D"/>
    <w:rsid w:val="00384294"/>
    <w:rsid w:val="00385704"/>
    <w:rsid w:val="00385BD3"/>
    <w:rsid w:val="00385D46"/>
    <w:rsid w:val="0038622E"/>
    <w:rsid w:val="00386415"/>
    <w:rsid w:val="00393264"/>
    <w:rsid w:val="00393425"/>
    <w:rsid w:val="00393B61"/>
    <w:rsid w:val="00393D19"/>
    <w:rsid w:val="00394107"/>
    <w:rsid w:val="00396D5C"/>
    <w:rsid w:val="003A062D"/>
    <w:rsid w:val="003A08CF"/>
    <w:rsid w:val="003A0D16"/>
    <w:rsid w:val="003A1597"/>
    <w:rsid w:val="003A5328"/>
    <w:rsid w:val="003B007B"/>
    <w:rsid w:val="003B0114"/>
    <w:rsid w:val="003B0BAD"/>
    <w:rsid w:val="003B3053"/>
    <w:rsid w:val="003B414F"/>
    <w:rsid w:val="003B4E70"/>
    <w:rsid w:val="003B504A"/>
    <w:rsid w:val="003B5080"/>
    <w:rsid w:val="003B54AF"/>
    <w:rsid w:val="003C1E7B"/>
    <w:rsid w:val="003C4B62"/>
    <w:rsid w:val="003C52D4"/>
    <w:rsid w:val="003D025A"/>
    <w:rsid w:val="003D2528"/>
    <w:rsid w:val="003D2CB5"/>
    <w:rsid w:val="003D56D2"/>
    <w:rsid w:val="003D5742"/>
    <w:rsid w:val="003D6B7D"/>
    <w:rsid w:val="003D750E"/>
    <w:rsid w:val="003E038E"/>
    <w:rsid w:val="003E0F5C"/>
    <w:rsid w:val="003E1FB5"/>
    <w:rsid w:val="003E2156"/>
    <w:rsid w:val="003E3A86"/>
    <w:rsid w:val="003E4D97"/>
    <w:rsid w:val="003E60B0"/>
    <w:rsid w:val="003F09C7"/>
    <w:rsid w:val="003F249F"/>
    <w:rsid w:val="003F30ED"/>
    <w:rsid w:val="0040082B"/>
    <w:rsid w:val="00403823"/>
    <w:rsid w:val="0040410A"/>
    <w:rsid w:val="00404ECB"/>
    <w:rsid w:val="004059F7"/>
    <w:rsid w:val="00406C73"/>
    <w:rsid w:val="0041128A"/>
    <w:rsid w:val="00411E96"/>
    <w:rsid w:val="0041220F"/>
    <w:rsid w:val="004155C3"/>
    <w:rsid w:val="0041647B"/>
    <w:rsid w:val="00416650"/>
    <w:rsid w:val="00417552"/>
    <w:rsid w:val="004205A8"/>
    <w:rsid w:val="0042063C"/>
    <w:rsid w:val="0042294F"/>
    <w:rsid w:val="004241B4"/>
    <w:rsid w:val="0042562C"/>
    <w:rsid w:val="0042604C"/>
    <w:rsid w:val="00426C69"/>
    <w:rsid w:val="00426EEF"/>
    <w:rsid w:val="00427531"/>
    <w:rsid w:val="00427769"/>
    <w:rsid w:val="0043064A"/>
    <w:rsid w:val="00430773"/>
    <w:rsid w:val="00431BAF"/>
    <w:rsid w:val="00431F3D"/>
    <w:rsid w:val="004320B6"/>
    <w:rsid w:val="004326C4"/>
    <w:rsid w:val="004354AD"/>
    <w:rsid w:val="004359C3"/>
    <w:rsid w:val="00443112"/>
    <w:rsid w:val="00443BDE"/>
    <w:rsid w:val="00446FA0"/>
    <w:rsid w:val="0045167F"/>
    <w:rsid w:val="00451688"/>
    <w:rsid w:val="00452663"/>
    <w:rsid w:val="00454204"/>
    <w:rsid w:val="004577F6"/>
    <w:rsid w:val="00462236"/>
    <w:rsid w:val="00466E43"/>
    <w:rsid w:val="0046799C"/>
    <w:rsid w:val="004719F4"/>
    <w:rsid w:val="0047442B"/>
    <w:rsid w:val="00474989"/>
    <w:rsid w:val="00474ED1"/>
    <w:rsid w:val="00481268"/>
    <w:rsid w:val="004824C6"/>
    <w:rsid w:val="00482C15"/>
    <w:rsid w:val="0048487D"/>
    <w:rsid w:val="004874FC"/>
    <w:rsid w:val="00487586"/>
    <w:rsid w:val="00491076"/>
    <w:rsid w:val="004912C8"/>
    <w:rsid w:val="00491768"/>
    <w:rsid w:val="0049205D"/>
    <w:rsid w:val="00495E68"/>
    <w:rsid w:val="00497B23"/>
    <w:rsid w:val="004A06B9"/>
    <w:rsid w:val="004A355B"/>
    <w:rsid w:val="004A447E"/>
    <w:rsid w:val="004A4F89"/>
    <w:rsid w:val="004A5816"/>
    <w:rsid w:val="004A59CC"/>
    <w:rsid w:val="004A65FC"/>
    <w:rsid w:val="004A6B41"/>
    <w:rsid w:val="004B06DD"/>
    <w:rsid w:val="004B16F8"/>
    <w:rsid w:val="004B509C"/>
    <w:rsid w:val="004B5FAB"/>
    <w:rsid w:val="004B6EC9"/>
    <w:rsid w:val="004B734F"/>
    <w:rsid w:val="004B764A"/>
    <w:rsid w:val="004C1126"/>
    <w:rsid w:val="004C1B86"/>
    <w:rsid w:val="004C2307"/>
    <w:rsid w:val="004C439A"/>
    <w:rsid w:val="004C4709"/>
    <w:rsid w:val="004D379B"/>
    <w:rsid w:val="004D394E"/>
    <w:rsid w:val="004D45EF"/>
    <w:rsid w:val="004D551C"/>
    <w:rsid w:val="004E0499"/>
    <w:rsid w:val="004E12CD"/>
    <w:rsid w:val="004E164B"/>
    <w:rsid w:val="004E195D"/>
    <w:rsid w:val="004E48CE"/>
    <w:rsid w:val="004E5B39"/>
    <w:rsid w:val="004F1D91"/>
    <w:rsid w:val="004F23DC"/>
    <w:rsid w:val="004F2AE9"/>
    <w:rsid w:val="004F2EE1"/>
    <w:rsid w:val="004F3866"/>
    <w:rsid w:val="004F3A5D"/>
    <w:rsid w:val="004F61D7"/>
    <w:rsid w:val="0050010B"/>
    <w:rsid w:val="00502E7E"/>
    <w:rsid w:val="00505C64"/>
    <w:rsid w:val="005100CF"/>
    <w:rsid w:val="005103EF"/>
    <w:rsid w:val="00510555"/>
    <w:rsid w:val="00512424"/>
    <w:rsid w:val="00515E02"/>
    <w:rsid w:val="005161C7"/>
    <w:rsid w:val="00517D09"/>
    <w:rsid w:val="00522A2E"/>
    <w:rsid w:val="00522AFF"/>
    <w:rsid w:val="0052304F"/>
    <w:rsid w:val="00527017"/>
    <w:rsid w:val="00527BDB"/>
    <w:rsid w:val="0053158B"/>
    <w:rsid w:val="00533484"/>
    <w:rsid w:val="0053594F"/>
    <w:rsid w:val="00535F1E"/>
    <w:rsid w:val="00536576"/>
    <w:rsid w:val="00537E90"/>
    <w:rsid w:val="005423FA"/>
    <w:rsid w:val="005429AE"/>
    <w:rsid w:val="005429F3"/>
    <w:rsid w:val="005447C4"/>
    <w:rsid w:val="0054487A"/>
    <w:rsid w:val="00547101"/>
    <w:rsid w:val="00547FFA"/>
    <w:rsid w:val="0055080E"/>
    <w:rsid w:val="00552D18"/>
    <w:rsid w:val="00555D22"/>
    <w:rsid w:val="00557A45"/>
    <w:rsid w:val="00560827"/>
    <w:rsid w:val="00563936"/>
    <w:rsid w:val="00563F81"/>
    <w:rsid w:val="005640E6"/>
    <w:rsid w:val="0056465F"/>
    <w:rsid w:val="00565EFB"/>
    <w:rsid w:val="0056626D"/>
    <w:rsid w:val="00567A3A"/>
    <w:rsid w:val="00567CA7"/>
    <w:rsid w:val="005703BE"/>
    <w:rsid w:val="005704DD"/>
    <w:rsid w:val="00571010"/>
    <w:rsid w:val="0057122E"/>
    <w:rsid w:val="005727DE"/>
    <w:rsid w:val="00572C28"/>
    <w:rsid w:val="00573C5C"/>
    <w:rsid w:val="00574C84"/>
    <w:rsid w:val="00575C1F"/>
    <w:rsid w:val="00576109"/>
    <w:rsid w:val="005762C6"/>
    <w:rsid w:val="005771AE"/>
    <w:rsid w:val="00581261"/>
    <w:rsid w:val="00584713"/>
    <w:rsid w:val="00584A10"/>
    <w:rsid w:val="005867D4"/>
    <w:rsid w:val="0058693D"/>
    <w:rsid w:val="00586FD9"/>
    <w:rsid w:val="0059022D"/>
    <w:rsid w:val="005907B2"/>
    <w:rsid w:val="00591532"/>
    <w:rsid w:val="0059245A"/>
    <w:rsid w:val="00593AD4"/>
    <w:rsid w:val="00593F2B"/>
    <w:rsid w:val="00595625"/>
    <w:rsid w:val="00595C29"/>
    <w:rsid w:val="00597832"/>
    <w:rsid w:val="00597BD0"/>
    <w:rsid w:val="005A19BB"/>
    <w:rsid w:val="005A1D1A"/>
    <w:rsid w:val="005A43FD"/>
    <w:rsid w:val="005A5A6F"/>
    <w:rsid w:val="005A77EA"/>
    <w:rsid w:val="005B1093"/>
    <w:rsid w:val="005B1C13"/>
    <w:rsid w:val="005B2219"/>
    <w:rsid w:val="005B23EF"/>
    <w:rsid w:val="005B3244"/>
    <w:rsid w:val="005B4FA0"/>
    <w:rsid w:val="005B5AEB"/>
    <w:rsid w:val="005B62FB"/>
    <w:rsid w:val="005C065F"/>
    <w:rsid w:val="005C077C"/>
    <w:rsid w:val="005C09EB"/>
    <w:rsid w:val="005C2DF7"/>
    <w:rsid w:val="005C3828"/>
    <w:rsid w:val="005C3E49"/>
    <w:rsid w:val="005C45B9"/>
    <w:rsid w:val="005C52BE"/>
    <w:rsid w:val="005C610A"/>
    <w:rsid w:val="005C6989"/>
    <w:rsid w:val="005D14B4"/>
    <w:rsid w:val="005D19A6"/>
    <w:rsid w:val="005D2266"/>
    <w:rsid w:val="005D3170"/>
    <w:rsid w:val="005D411E"/>
    <w:rsid w:val="005D5014"/>
    <w:rsid w:val="005D5556"/>
    <w:rsid w:val="005D691B"/>
    <w:rsid w:val="005E2C4F"/>
    <w:rsid w:val="005E2EC0"/>
    <w:rsid w:val="005E5260"/>
    <w:rsid w:val="005E615F"/>
    <w:rsid w:val="005E656C"/>
    <w:rsid w:val="005F098A"/>
    <w:rsid w:val="005F206D"/>
    <w:rsid w:val="005F3CE1"/>
    <w:rsid w:val="005F3EE2"/>
    <w:rsid w:val="005F5263"/>
    <w:rsid w:val="005F5C84"/>
    <w:rsid w:val="005F5D05"/>
    <w:rsid w:val="005F66C8"/>
    <w:rsid w:val="005F71AF"/>
    <w:rsid w:val="005F75E1"/>
    <w:rsid w:val="00601333"/>
    <w:rsid w:val="00601825"/>
    <w:rsid w:val="00602E5A"/>
    <w:rsid w:val="006033B8"/>
    <w:rsid w:val="00604217"/>
    <w:rsid w:val="00607600"/>
    <w:rsid w:val="00612262"/>
    <w:rsid w:val="00613DB2"/>
    <w:rsid w:val="006159A8"/>
    <w:rsid w:val="00616CDF"/>
    <w:rsid w:val="0061726E"/>
    <w:rsid w:val="006207AD"/>
    <w:rsid w:val="006220BA"/>
    <w:rsid w:val="006221DE"/>
    <w:rsid w:val="00630226"/>
    <w:rsid w:val="00630AD1"/>
    <w:rsid w:val="00630F20"/>
    <w:rsid w:val="006330DE"/>
    <w:rsid w:val="00636FC0"/>
    <w:rsid w:val="00642072"/>
    <w:rsid w:val="00642EBB"/>
    <w:rsid w:val="006438B0"/>
    <w:rsid w:val="0064472B"/>
    <w:rsid w:val="00647C82"/>
    <w:rsid w:val="00650A63"/>
    <w:rsid w:val="006525F3"/>
    <w:rsid w:val="00652AB8"/>
    <w:rsid w:val="00652B68"/>
    <w:rsid w:val="00652D97"/>
    <w:rsid w:val="00652F4B"/>
    <w:rsid w:val="00653DB5"/>
    <w:rsid w:val="00655B2C"/>
    <w:rsid w:val="00656BAC"/>
    <w:rsid w:val="00656DDB"/>
    <w:rsid w:val="00660A24"/>
    <w:rsid w:val="00661144"/>
    <w:rsid w:val="00661935"/>
    <w:rsid w:val="00661EF2"/>
    <w:rsid w:val="00662052"/>
    <w:rsid w:val="006640D3"/>
    <w:rsid w:val="0066432B"/>
    <w:rsid w:val="006643D0"/>
    <w:rsid w:val="0066538E"/>
    <w:rsid w:val="00667EC6"/>
    <w:rsid w:val="00671BC4"/>
    <w:rsid w:val="00671C53"/>
    <w:rsid w:val="00673FD3"/>
    <w:rsid w:val="00675EE5"/>
    <w:rsid w:val="00677128"/>
    <w:rsid w:val="006777B2"/>
    <w:rsid w:val="00681585"/>
    <w:rsid w:val="00681CB7"/>
    <w:rsid w:val="00682A12"/>
    <w:rsid w:val="006840F0"/>
    <w:rsid w:val="00684BEE"/>
    <w:rsid w:val="00684DB6"/>
    <w:rsid w:val="0068554C"/>
    <w:rsid w:val="00687372"/>
    <w:rsid w:val="006873F1"/>
    <w:rsid w:val="00692060"/>
    <w:rsid w:val="006929F4"/>
    <w:rsid w:val="00692C8B"/>
    <w:rsid w:val="00695E84"/>
    <w:rsid w:val="00696456"/>
    <w:rsid w:val="0069772C"/>
    <w:rsid w:val="006A23B0"/>
    <w:rsid w:val="006A2FF9"/>
    <w:rsid w:val="006A318B"/>
    <w:rsid w:val="006A35B7"/>
    <w:rsid w:val="006B0C48"/>
    <w:rsid w:val="006B1695"/>
    <w:rsid w:val="006B16DE"/>
    <w:rsid w:val="006B17BA"/>
    <w:rsid w:val="006B2C5E"/>
    <w:rsid w:val="006B2CB6"/>
    <w:rsid w:val="006B7CE8"/>
    <w:rsid w:val="006B7ED4"/>
    <w:rsid w:val="006C03C7"/>
    <w:rsid w:val="006C0F43"/>
    <w:rsid w:val="006C1000"/>
    <w:rsid w:val="006C2377"/>
    <w:rsid w:val="006C49D9"/>
    <w:rsid w:val="006C5B70"/>
    <w:rsid w:val="006D0425"/>
    <w:rsid w:val="006D1787"/>
    <w:rsid w:val="006D678D"/>
    <w:rsid w:val="006D6D03"/>
    <w:rsid w:val="006D754C"/>
    <w:rsid w:val="006D783D"/>
    <w:rsid w:val="006D7C97"/>
    <w:rsid w:val="006E0E6B"/>
    <w:rsid w:val="006E1BAB"/>
    <w:rsid w:val="006E2365"/>
    <w:rsid w:val="006E2C73"/>
    <w:rsid w:val="006E2FBF"/>
    <w:rsid w:val="006E32E8"/>
    <w:rsid w:val="006E39DB"/>
    <w:rsid w:val="006E461D"/>
    <w:rsid w:val="006E5DC6"/>
    <w:rsid w:val="006E646E"/>
    <w:rsid w:val="006E666A"/>
    <w:rsid w:val="006E68E5"/>
    <w:rsid w:val="006E6CAD"/>
    <w:rsid w:val="006E76B6"/>
    <w:rsid w:val="006E7D0F"/>
    <w:rsid w:val="006F4040"/>
    <w:rsid w:val="006F55B0"/>
    <w:rsid w:val="006F56DB"/>
    <w:rsid w:val="006F78D5"/>
    <w:rsid w:val="00700989"/>
    <w:rsid w:val="00700DBA"/>
    <w:rsid w:val="00702D34"/>
    <w:rsid w:val="00705951"/>
    <w:rsid w:val="00705AAE"/>
    <w:rsid w:val="00706802"/>
    <w:rsid w:val="00706CA9"/>
    <w:rsid w:val="00707240"/>
    <w:rsid w:val="0071144C"/>
    <w:rsid w:val="00713D38"/>
    <w:rsid w:val="00714B46"/>
    <w:rsid w:val="00715345"/>
    <w:rsid w:val="00716A3A"/>
    <w:rsid w:val="0072079D"/>
    <w:rsid w:val="007215F1"/>
    <w:rsid w:val="007220F7"/>
    <w:rsid w:val="0072329C"/>
    <w:rsid w:val="007236A1"/>
    <w:rsid w:val="0072420E"/>
    <w:rsid w:val="00724AA2"/>
    <w:rsid w:val="00725D53"/>
    <w:rsid w:val="00731BFD"/>
    <w:rsid w:val="00731E25"/>
    <w:rsid w:val="00732AFD"/>
    <w:rsid w:val="00733790"/>
    <w:rsid w:val="007360E2"/>
    <w:rsid w:val="007373AF"/>
    <w:rsid w:val="007400A7"/>
    <w:rsid w:val="00740E4D"/>
    <w:rsid w:val="0074366C"/>
    <w:rsid w:val="0074383C"/>
    <w:rsid w:val="00745AA3"/>
    <w:rsid w:val="00745EAC"/>
    <w:rsid w:val="00746109"/>
    <w:rsid w:val="00746120"/>
    <w:rsid w:val="00750441"/>
    <w:rsid w:val="00752749"/>
    <w:rsid w:val="007537AE"/>
    <w:rsid w:val="007539BF"/>
    <w:rsid w:val="007547A4"/>
    <w:rsid w:val="00756FFD"/>
    <w:rsid w:val="007574C0"/>
    <w:rsid w:val="00761735"/>
    <w:rsid w:val="00762A2F"/>
    <w:rsid w:val="00764634"/>
    <w:rsid w:val="00764AA9"/>
    <w:rsid w:val="00764D9F"/>
    <w:rsid w:val="00765195"/>
    <w:rsid w:val="00765859"/>
    <w:rsid w:val="00765A59"/>
    <w:rsid w:val="00766DD5"/>
    <w:rsid w:val="007673A2"/>
    <w:rsid w:val="00767A24"/>
    <w:rsid w:val="00770DB1"/>
    <w:rsid w:val="00772E4A"/>
    <w:rsid w:val="007731EB"/>
    <w:rsid w:val="00773BAE"/>
    <w:rsid w:val="0077454D"/>
    <w:rsid w:val="00777277"/>
    <w:rsid w:val="007805B8"/>
    <w:rsid w:val="00781AF7"/>
    <w:rsid w:val="00782C0D"/>
    <w:rsid w:val="0078301D"/>
    <w:rsid w:val="00783CB0"/>
    <w:rsid w:val="00786EEE"/>
    <w:rsid w:val="0078788E"/>
    <w:rsid w:val="00792C8A"/>
    <w:rsid w:val="00792CC2"/>
    <w:rsid w:val="00792D4C"/>
    <w:rsid w:val="0079357F"/>
    <w:rsid w:val="007938B4"/>
    <w:rsid w:val="007943F0"/>
    <w:rsid w:val="00795FF8"/>
    <w:rsid w:val="007A42C0"/>
    <w:rsid w:val="007B1412"/>
    <w:rsid w:val="007B4D36"/>
    <w:rsid w:val="007B4EC2"/>
    <w:rsid w:val="007B5055"/>
    <w:rsid w:val="007B5858"/>
    <w:rsid w:val="007B5A75"/>
    <w:rsid w:val="007B5E73"/>
    <w:rsid w:val="007B6689"/>
    <w:rsid w:val="007C08D5"/>
    <w:rsid w:val="007C1162"/>
    <w:rsid w:val="007C24D8"/>
    <w:rsid w:val="007C27FE"/>
    <w:rsid w:val="007C360B"/>
    <w:rsid w:val="007C39A7"/>
    <w:rsid w:val="007C3B52"/>
    <w:rsid w:val="007C4A52"/>
    <w:rsid w:val="007C5E65"/>
    <w:rsid w:val="007C5E86"/>
    <w:rsid w:val="007C6B48"/>
    <w:rsid w:val="007C7534"/>
    <w:rsid w:val="007D3EF3"/>
    <w:rsid w:val="007D4BF3"/>
    <w:rsid w:val="007D5784"/>
    <w:rsid w:val="007D642E"/>
    <w:rsid w:val="007D7792"/>
    <w:rsid w:val="007D7880"/>
    <w:rsid w:val="007E067E"/>
    <w:rsid w:val="007E1A03"/>
    <w:rsid w:val="007E1CBA"/>
    <w:rsid w:val="007E2C25"/>
    <w:rsid w:val="007E2F6A"/>
    <w:rsid w:val="007E36B8"/>
    <w:rsid w:val="007E533C"/>
    <w:rsid w:val="007E55AF"/>
    <w:rsid w:val="007E66EE"/>
    <w:rsid w:val="007E6E44"/>
    <w:rsid w:val="007F1011"/>
    <w:rsid w:val="007F2CDB"/>
    <w:rsid w:val="007F6F13"/>
    <w:rsid w:val="0080135D"/>
    <w:rsid w:val="008013FB"/>
    <w:rsid w:val="00801823"/>
    <w:rsid w:val="00802F00"/>
    <w:rsid w:val="008032BE"/>
    <w:rsid w:val="0080725A"/>
    <w:rsid w:val="008131B6"/>
    <w:rsid w:val="008149F1"/>
    <w:rsid w:val="008215AF"/>
    <w:rsid w:val="008218CD"/>
    <w:rsid w:val="00824516"/>
    <w:rsid w:val="00825766"/>
    <w:rsid w:val="008259F8"/>
    <w:rsid w:val="00825A86"/>
    <w:rsid w:val="008263A7"/>
    <w:rsid w:val="00831116"/>
    <w:rsid w:val="00831420"/>
    <w:rsid w:val="0083375B"/>
    <w:rsid w:val="00835B68"/>
    <w:rsid w:val="008366B4"/>
    <w:rsid w:val="008367F0"/>
    <w:rsid w:val="00840A7E"/>
    <w:rsid w:val="008411E9"/>
    <w:rsid w:val="00843805"/>
    <w:rsid w:val="00845643"/>
    <w:rsid w:val="00847727"/>
    <w:rsid w:val="0085106B"/>
    <w:rsid w:val="0085212C"/>
    <w:rsid w:val="0085372B"/>
    <w:rsid w:val="008537F4"/>
    <w:rsid w:val="00853D08"/>
    <w:rsid w:val="00856A32"/>
    <w:rsid w:val="00856B1B"/>
    <w:rsid w:val="00860A9B"/>
    <w:rsid w:val="00865D5F"/>
    <w:rsid w:val="008664FD"/>
    <w:rsid w:val="008703F2"/>
    <w:rsid w:val="0087681E"/>
    <w:rsid w:val="00876C4F"/>
    <w:rsid w:val="00877A99"/>
    <w:rsid w:val="00877FA9"/>
    <w:rsid w:val="00877FAE"/>
    <w:rsid w:val="008843C0"/>
    <w:rsid w:val="00885604"/>
    <w:rsid w:val="008867EC"/>
    <w:rsid w:val="0089006E"/>
    <w:rsid w:val="00890411"/>
    <w:rsid w:val="008908AB"/>
    <w:rsid w:val="00892500"/>
    <w:rsid w:val="008928B6"/>
    <w:rsid w:val="008955D5"/>
    <w:rsid w:val="008962F9"/>
    <w:rsid w:val="00896EB3"/>
    <w:rsid w:val="008A214C"/>
    <w:rsid w:val="008A6E5B"/>
    <w:rsid w:val="008B0467"/>
    <w:rsid w:val="008B1515"/>
    <w:rsid w:val="008B199C"/>
    <w:rsid w:val="008B1B0B"/>
    <w:rsid w:val="008B30B2"/>
    <w:rsid w:val="008B359E"/>
    <w:rsid w:val="008B766C"/>
    <w:rsid w:val="008B7AEC"/>
    <w:rsid w:val="008C1AE1"/>
    <w:rsid w:val="008C350C"/>
    <w:rsid w:val="008C792B"/>
    <w:rsid w:val="008C7DE5"/>
    <w:rsid w:val="008D0871"/>
    <w:rsid w:val="008D0E95"/>
    <w:rsid w:val="008D1E87"/>
    <w:rsid w:val="008D2146"/>
    <w:rsid w:val="008D3FC5"/>
    <w:rsid w:val="008D5ADB"/>
    <w:rsid w:val="008D5ECD"/>
    <w:rsid w:val="008D6199"/>
    <w:rsid w:val="008E0182"/>
    <w:rsid w:val="008E06A2"/>
    <w:rsid w:val="008E09D9"/>
    <w:rsid w:val="008E0B26"/>
    <w:rsid w:val="008E1401"/>
    <w:rsid w:val="008E300A"/>
    <w:rsid w:val="008E3559"/>
    <w:rsid w:val="008E3CCF"/>
    <w:rsid w:val="008E6B41"/>
    <w:rsid w:val="008E6EAF"/>
    <w:rsid w:val="008F14C2"/>
    <w:rsid w:val="008F2929"/>
    <w:rsid w:val="008F4D4F"/>
    <w:rsid w:val="008F546C"/>
    <w:rsid w:val="008F7916"/>
    <w:rsid w:val="00900A37"/>
    <w:rsid w:val="00901BC7"/>
    <w:rsid w:val="00901D35"/>
    <w:rsid w:val="0090201C"/>
    <w:rsid w:val="00902EF2"/>
    <w:rsid w:val="0090405B"/>
    <w:rsid w:val="009049F6"/>
    <w:rsid w:val="00904E6F"/>
    <w:rsid w:val="00906160"/>
    <w:rsid w:val="00911A7F"/>
    <w:rsid w:val="00911B3D"/>
    <w:rsid w:val="00911FF5"/>
    <w:rsid w:val="00916A12"/>
    <w:rsid w:val="009200F3"/>
    <w:rsid w:val="00920347"/>
    <w:rsid w:val="00920DF5"/>
    <w:rsid w:val="009213C1"/>
    <w:rsid w:val="00921CE1"/>
    <w:rsid w:val="009236A3"/>
    <w:rsid w:val="00923C8F"/>
    <w:rsid w:val="009246CF"/>
    <w:rsid w:val="0092470F"/>
    <w:rsid w:val="00924B64"/>
    <w:rsid w:val="00925DBF"/>
    <w:rsid w:val="009267D6"/>
    <w:rsid w:val="00926CD2"/>
    <w:rsid w:val="00932187"/>
    <w:rsid w:val="00932890"/>
    <w:rsid w:val="00935A2E"/>
    <w:rsid w:val="00936616"/>
    <w:rsid w:val="0093678B"/>
    <w:rsid w:val="00936F8C"/>
    <w:rsid w:val="009400C3"/>
    <w:rsid w:val="009407E3"/>
    <w:rsid w:val="00942A1A"/>
    <w:rsid w:val="00944EFB"/>
    <w:rsid w:val="00945270"/>
    <w:rsid w:val="00945DA6"/>
    <w:rsid w:val="00947D9D"/>
    <w:rsid w:val="00952F3C"/>
    <w:rsid w:val="00955150"/>
    <w:rsid w:val="009574CF"/>
    <w:rsid w:val="00961541"/>
    <w:rsid w:val="0096158C"/>
    <w:rsid w:val="009625B8"/>
    <w:rsid w:val="00962B02"/>
    <w:rsid w:val="00963E9A"/>
    <w:rsid w:val="009641AC"/>
    <w:rsid w:val="00967CAC"/>
    <w:rsid w:val="00967CB5"/>
    <w:rsid w:val="009705BE"/>
    <w:rsid w:val="00970934"/>
    <w:rsid w:val="0097344F"/>
    <w:rsid w:val="00974897"/>
    <w:rsid w:val="009753F5"/>
    <w:rsid w:val="00976466"/>
    <w:rsid w:val="00980BE0"/>
    <w:rsid w:val="00983E55"/>
    <w:rsid w:val="009851B3"/>
    <w:rsid w:val="009857AA"/>
    <w:rsid w:val="00986E98"/>
    <w:rsid w:val="00990BC6"/>
    <w:rsid w:val="00990CBD"/>
    <w:rsid w:val="00990CD6"/>
    <w:rsid w:val="00991A60"/>
    <w:rsid w:val="00991EB5"/>
    <w:rsid w:val="00994540"/>
    <w:rsid w:val="009951DE"/>
    <w:rsid w:val="0099546E"/>
    <w:rsid w:val="00996E63"/>
    <w:rsid w:val="00997730"/>
    <w:rsid w:val="009A0D56"/>
    <w:rsid w:val="009A2B28"/>
    <w:rsid w:val="009A378B"/>
    <w:rsid w:val="009A3957"/>
    <w:rsid w:val="009A5DB3"/>
    <w:rsid w:val="009A7C98"/>
    <w:rsid w:val="009A7E87"/>
    <w:rsid w:val="009B035B"/>
    <w:rsid w:val="009B0647"/>
    <w:rsid w:val="009B3C85"/>
    <w:rsid w:val="009B3FDA"/>
    <w:rsid w:val="009B4ABA"/>
    <w:rsid w:val="009B4DC8"/>
    <w:rsid w:val="009B5BD6"/>
    <w:rsid w:val="009B7AED"/>
    <w:rsid w:val="009C2D33"/>
    <w:rsid w:val="009D0203"/>
    <w:rsid w:val="009D283D"/>
    <w:rsid w:val="009D64E1"/>
    <w:rsid w:val="009E00A4"/>
    <w:rsid w:val="009E2EBE"/>
    <w:rsid w:val="009E41D0"/>
    <w:rsid w:val="009E4306"/>
    <w:rsid w:val="009E4BFC"/>
    <w:rsid w:val="009E736C"/>
    <w:rsid w:val="009F0061"/>
    <w:rsid w:val="009F0886"/>
    <w:rsid w:val="009F0B97"/>
    <w:rsid w:val="009F3264"/>
    <w:rsid w:val="009F46B5"/>
    <w:rsid w:val="009F526F"/>
    <w:rsid w:val="009F5691"/>
    <w:rsid w:val="009F5919"/>
    <w:rsid w:val="009F61A1"/>
    <w:rsid w:val="009F6E79"/>
    <w:rsid w:val="009F6F22"/>
    <w:rsid w:val="00A00695"/>
    <w:rsid w:val="00A00B44"/>
    <w:rsid w:val="00A00ECB"/>
    <w:rsid w:val="00A03EB0"/>
    <w:rsid w:val="00A04790"/>
    <w:rsid w:val="00A06F38"/>
    <w:rsid w:val="00A10929"/>
    <w:rsid w:val="00A12349"/>
    <w:rsid w:val="00A14B65"/>
    <w:rsid w:val="00A16DC4"/>
    <w:rsid w:val="00A16E22"/>
    <w:rsid w:val="00A17FB0"/>
    <w:rsid w:val="00A20932"/>
    <w:rsid w:val="00A2241B"/>
    <w:rsid w:val="00A22F02"/>
    <w:rsid w:val="00A25081"/>
    <w:rsid w:val="00A2550F"/>
    <w:rsid w:val="00A25DC5"/>
    <w:rsid w:val="00A2685A"/>
    <w:rsid w:val="00A26B51"/>
    <w:rsid w:val="00A27136"/>
    <w:rsid w:val="00A27F07"/>
    <w:rsid w:val="00A30BB1"/>
    <w:rsid w:val="00A30C73"/>
    <w:rsid w:val="00A3455D"/>
    <w:rsid w:val="00A36098"/>
    <w:rsid w:val="00A37416"/>
    <w:rsid w:val="00A37419"/>
    <w:rsid w:val="00A459CF"/>
    <w:rsid w:val="00A468EC"/>
    <w:rsid w:val="00A50E1B"/>
    <w:rsid w:val="00A52FEB"/>
    <w:rsid w:val="00A53B9A"/>
    <w:rsid w:val="00A564BC"/>
    <w:rsid w:val="00A575CC"/>
    <w:rsid w:val="00A604D2"/>
    <w:rsid w:val="00A60989"/>
    <w:rsid w:val="00A629B5"/>
    <w:rsid w:val="00A65092"/>
    <w:rsid w:val="00A66266"/>
    <w:rsid w:val="00A67B07"/>
    <w:rsid w:val="00A704B2"/>
    <w:rsid w:val="00A71619"/>
    <w:rsid w:val="00A761F4"/>
    <w:rsid w:val="00A76C6C"/>
    <w:rsid w:val="00A82B30"/>
    <w:rsid w:val="00A8356B"/>
    <w:rsid w:val="00A84E24"/>
    <w:rsid w:val="00A85AEA"/>
    <w:rsid w:val="00A85B5B"/>
    <w:rsid w:val="00A878FA"/>
    <w:rsid w:val="00A903B5"/>
    <w:rsid w:val="00A91DAC"/>
    <w:rsid w:val="00A96558"/>
    <w:rsid w:val="00A97CA1"/>
    <w:rsid w:val="00AA0D6C"/>
    <w:rsid w:val="00AA115D"/>
    <w:rsid w:val="00AA1214"/>
    <w:rsid w:val="00AA377D"/>
    <w:rsid w:val="00AA4145"/>
    <w:rsid w:val="00AA53B9"/>
    <w:rsid w:val="00AA55FD"/>
    <w:rsid w:val="00AA60B6"/>
    <w:rsid w:val="00AA67E0"/>
    <w:rsid w:val="00AA6E9D"/>
    <w:rsid w:val="00AB44A6"/>
    <w:rsid w:val="00AB5780"/>
    <w:rsid w:val="00AB76A0"/>
    <w:rsid w:val="00AC198C"/>
    <w:rsid w:val="00AC1AD5"/>
    <w:rsid w:val="00AC2A50"/>
    <w:rsid w:val="00AC39C5"/>
    <w:rsid w:val="00AC43DB"/>
    <w:rsid w:val="00AC4605"/>
    <w:rsid w:val="00AC4BBC"/>
    <w:rsid w:val="00AC62D8"/>
    <w:rsid w:val="00AC7EFD"/>
    <w:rsid w:val="00AD02B1"/>
    <w:rsid w:val="00AD07DC"/>
    <w:rsid w:val="00AD4C22"/>
    <w:rsid w:val="00AD5A16"/>
    <w:rsid w:val="00AD75E2"/>
    <w:rsid w:val="00AD7685"/>
    <w:rsid w:val="00AD786A"/>
    <w:rsid w:val="00AE0C8C"/>
    <w:rsid w:val="00AE240C"/>
    <w:rsid w:val="00AE3665"/>
    <w:rsid w:val="00AE3687"/>
    <w:rsid w:val="00AE3ECA"/>
    <w:rsid w:val="00AF126B"/>
    <w:rsid w:val="00AF1711"/>
    <w:rsid w:val="00AF3399"/>
    <w:rsid w:val="00AF4B37"/>
    <w:rsid w:val="00AF5570"/>
    <w:rsid w:val="00AF5812"/>
    <w:rsid w:val="00AF641E"/>
    <w:rsid w:val="00B00B86"/>
    <w:rsid w:val="00B01B84"/>
    <w:rsid w:val="00B05B6D"/>
    <w:rsid w:val="00B06E38"/>
    <w:rsid w:val="00B072D5"/>
    <w:rsid w:val="00B07ED3"/>
    <w:rsid w:val="00B10AD1"/>
    <w:rsid w:val="00B10CF5"/>
    <w:rsid w:val="00B12356"/>
    <w:rsid w:val="00B14CE1"/>
    <w:rsid w:val="00B1642D"/>
    <w:rsid w:val="00B17FC1"/>
    <w:rsid w:val="00B207F2"/>
    <w:rsid w:val="00B20B6A"/>
    <w:rsid w:val="00B21052"/>
    <w:rsid w:val="00B215F8"/>
    <w:rsid w:val="00B21A9F"/>
    <w:rsid w:val="00B21E8E"/>
    <w:rsid w:val="00B24AB6"/>
    <w:rsid w:val="00B3508E"/>
    <w:rsid w:val="00B358D1"/>
    <w:rsid w:val="00B35AD1"/>
    <w:rsid w:val="00B35E35"/>
    <w:rsid w:val="00B3632A"/>
    <w:rsid w:val="00B37A92"/>
    <w:rsid w:val="00B41DF3"/>
    <w:rsid w:val="00B41E17"/>
    <w:rsid w:val="00B44FA6"/>
    <w:rsid w:val="00B5205E"/>
    <w:rsid w:val="00B52372"/>
    <w:rsid w:val="00B52E64"/>
    <w:rsid w:val="00B535E5"/>
    <w:rsid w:val="00B56330"/>
    <w:rsid w:val="00B61336"/>
    <w:rsid w:val="00B62BA9"/>
    <w:rsid w:val="00B649AF"/>
    <w:rsid w:val="00B64A71"/>
    <w:rsid w:val="00B66783"/>
    <w:rsid w:val="00B70528"/>
    <w:rsid w:val="00B7144D"/>
    <w:rsid w:val="00B715EA"/>
    <w:rsid w:val="00B746AD"/>
    <w:rsid w:val="00B775EA"/>
    <w:rsid w:val="00B77AE8"/>
    <w:rsid w:val="00B77BD6"/>
    <w:rsid w:val="00B80D3C"/>
    <w:rsid w:val="00B81E7B"/>
    <w:rsid w:val="00B82DAF"/>
    <w:rsid w:val="00B83694"/>
    <w:rsid w:val="00B837E0"/>
    <w:rsid w:val="00B83D4F"/>
    <w:rsid w:val="00B841A1"/>
    <w:rsid w:val="00B853DC"/>
    <w:rsid w:val="00B8671D"/>
    <w:rsid w:val="00B87E73"/>
    <w:rsid w:val="00B913A1"/>
    <w:rsid w:val="00B92937"/>
    <w:rsid w:val="00B9315A"/>
    <w:rsid w:val="00B93DC5"/>
    <w:rsid w:val="00B9499C"/>
    <w:rsid w:val="00B94CAC"/>
    <w:rsid w:val="00BA1859"/>
    <w:rsid w:val="00BA1DC8"/>
    <w:rsid w:val="00BA4F34"/>
    <w:rsid w:val="00BA68FF"/>
    <w:rsid w:val="00BA6D18"/>
    <w:rsid w:val="00BB0AD9"/>
    <w:rsid w:val="00BB1890"/>
    <w:rsid w:val="00BB456B"/>
    <w:rsid w:val="00BB4BF5"/>
    <w:rsid w:val="00BB5622"/>
    <w:rsid w:val="00BB5991"/>
    <w:rsid w:val="00BB6F29"/>
    <w:rsid w:val="00BB6F96"/>
    <w:rsid w:val="00BC09A7"/>
    <w:rsid w:val="00BC0F66"/>
    <w:rsid w:val="00BC1778"/>
    <w:rsid w:val="00BC3F9F"/>
    <w:rsid w:val="00BC41A8"/>
    <w:rsid w:val="00BC5354"/>
    <w:rsid w:val="00BC5D4E"/>
    <w:rsid w:val="00BC748E"/>
    <w:rsid w:val="00BD040B"/>
    <w:rsid w:val="00BD1397"/>
    <w:rsid w:val="00BD205E"/>
    <w:rsid w:val="00BD239E"/>
    <w:rsid w:val="00BD29B5"/>
    <w:rsid w:val="00BD3FBD"/>
    <w:rsid w:val="00BD477B"/>
    <w:rsid w:val="00BD59D3"/>
    <w:rsid w:val="00BD77DB"/>
    <w:rsid w:val="00BE2CAC"/>
    <w:rsid w:val="00BE3350"/>
    <w:rsid w:val="00BE3793"/>
    <w:rsid w:val="00BE387A"/>
    <w:rsid w:val="00BF055D"/>
    <w:rsid w:val="00BF1B9F"/>
    <w:rsid w:val="00BF240C"/>
    <w:rsid w:val="00BF3FC8"/>
    <w:rsid w:val="00BF4306"/>
    <w:rsid w:val="00BF557D"/>
    <w:rsid w:val="00BF595A"/>
    <w:rsid w:val="00BF6042"/>
    <w:rsid w:val="00BF7B8E"/>
    <w:rsid w:val="00C007EE"/>
    <w:rsid w:val="00C01861"/>
    <w:rsid w:val="00C0296E"/>
    <w:rsid w:val="00C03D05"/>
    <w:rsid w:val="00C04623"/>
    <w:rsid w:val="00C04982"/>
    <w:rsid w:val="00C05287"/>
    <w:rsid w:val="00C055F4"/>
    <w:rsid w:val="00C05E79"/>
    <w:rsid w:val="00C12BF3"/>
    <w:rsid w:val="00C1388A"/>
    <w:rsid w:val="00C13C31"/>
    <w:rsid w:val="00C1508E"/>
    <w:rsid w:val="00C20BE4"/>
    <w:rsid w:val="00C24336"/>
    <w:rsid w:val="00C25A85"/>
    <w:rsid w:val="00C25C96"/>
    <w:rsid w:val="00C25D9D"/>
    <w:rsid w:val="00C2756C"/>
    <w:rsid w:val="00C3072A"/>
    <w:rsid w:val="00C307DB"/>
    <w:rsid w:val="00C32F94"/>
    <w:rsid w:val="00C36825"/>
    <w:rsid w:val="00C371D6"/>
    <w:rsid w:val="00C4058E"/>
    <w:rsid w:val="00C42B65"/>
    <w:rsid w:val="00C46DD6"/>
    <w:rsid w:val="00C47963"/>
    <w:rsid w:val="00C502F6"/>
    <w:rsid w:val="00C50D48"/>
    <w:rsid w:val="00C50EB5"/>
    <w:rsid w:val="00C51F89"/>
    <w:rsid w:val="00C54EA2"/>
    <w:rsid w:val="00C55AD6"/>
    <w:rsid w:val="00C56FEE"/>
    <w:rsid w:val="00C62DA5"/>
    <w:rsid w:val="00C677BE"/>
    <w:rsid w:val="00C67E1D"/>
    <w:rsid w:val="00C7045D"/>
    <w:rsid w:val="00C70F5B"/>
    <w:rsid w:val="00C7242D"/>
    <w:rsid w:val="00C747CA"/>
    <w:rsid w:val="00C74D57"/>
    <w:rsid w:val="00C77AD1"/>
    <w:rsid w:val="00C77C56"/>
    <w:rsid w:val="00C84633"/>
    <w:rsid w:val="00C86F36"/>
    <w:rsid w:val="00C876C2"/>
    <w:rsid w:val="00C91784"/>
    <w:rsid w:val="00C91980"/>
    <w:rsid w:val="00C91CD5"/>
    <w:rsid w:val="00C9287A"/>
    <w:rsid w:val="00C93475"/>
    <w:rsid w:val="00C93FFA"/>
    <w:rsid w:val="00C94637"/>
    <w:rsid w:val="00CA153B"/>
    <w:rsid w:val="00CA47A7"/>
    <w:rsid w:val="00CA4D4D"/>
    <w:rsid w:val="00CA61E1"/>
    <w:rsid w:val="00CA65E6"/>
    <w:rsid w:val="00CA6EDD"/>
    <w:rsid w:val="00CA7AED"/>
    <w:rsid w:val="00CA7D0B"/>
    <w:rsid w:val="00CB24AF"/>
    <w:rsid w:val="00CB3B77"/>
    <w:rsid w:val="00CB45C4"/>
    <w:rsid w:val="00CB664A"/>
    <w:rsid w:val="00CB7E03"/>
    <w:rsid w:val="00CC1013"/>
    <w:rsid w:val="00CC23D9"/>
    <w:rsid w:val="00CC785D"/>
    <w:rsid w:val="00CD07C0"/>
    <w:rsid w:val="00CD0D06"/>
    <w:rsid w:val="00CD14EE"/>
    <w:rsid w:val="00CD2773"/>
    <w:rsid w:val="00CD3577"/>
    <w:rsid w:val="00CD363D"/>
    <w:rsid w:val="00CD5132"/>
    <w:rsid w:val="00CE0816"/>
    <w:rsid w:val="00CE13AB"/>
    <w:rsid w:val="00CE1625"/>
    <w:rsid w:val="00CE187A"/>
    <w:rsid w:val="00CE4D2B"/>
    <w:rsid w:val="00CE5ACC"/>
    <w:rsid w:val="00CE63A7"/>
    <w:rsid w:val="00CF2623"/>
    <w:rsid w:val="00CF2932"/>
    <w:rsid w:val="00CF394A"/>
    <w:rsid w:val="00CF5A34"/>
    <w:rsid w:val="00CF5B8D"/>
    <w:rsid w:val="00CF668C"/>
    <w:rsid w:val="00D003E9"/>
    <w:rsid w:val="00D00D92"/>
    <w:rsid w:val="00D00F8E"/>
    <w:rsid w:val="00D01A9A"/>
    <w:rsid w:val="00D01AAE"/>
    <w:rsid w:val="00D01B48"/>
    <w:rsid w:val="00D0380E"/>
    <w:rsid w:val="00D03B7E"/>
    <w:rsid w:val="00D03F80"/>
    <w:rsid w:val="00D05171"/>
    <w:rsid w:val="00D06D31"/>
    <w:rsid w:val="00D07727"/>
    <w:rsid w:val="00D11715"/>
    <w:rsid w:val="00D119B2"/>
    <w:rsid w:val="00D1207F"/>
    <w:rsid w:val="00D136B3"/>
    <w:rsid w:val="00D13999"/>
    <w:rsid w:val="00D146C3"/>
    <w:rsid w:val="00D14D6D"/>
    <w:rsid w:val="00D175E9"/>
    <w:rsid w:val="00D176A3"/>
    <w:rsid w:val="00D200EF"/>
    <w:rsid w:val="00D2073C"/>
    <w:rsid w:val="00D20BDB"/>
    <w:rsid w:val="00D21AA6"/>
    <w:rsid w:val="00D228D3"/>
    <w:rsid w:val="00D23CE8"/>
    <w:rsid w:val="00D241E4"/>
    <w:rsid w:val="00D24D92"/>
    <w:rsid w:val="00D257F5"/>
    <w:rsid w:val="00D304AE"/>
    <w:rsid w:val="00D306C7"/>
    <w:rsid w:val="00D30D07"/>
    <w:rsid w:val="00D31165"/>
    <w:rsid w:val="00D32F57"/>
    <w:rsid w:val="00D34F0D"/>
    <w:rsid w:val="00D40444"/>
    <w:rsid w:val="00D419D6"/>
    <w:rsid w:val="00D41F6D"/>
    <w:rsid w:val="00D436E3"/>
    <w:rsid w:val="00D4429F"/>
    <w:rsid w:val="00D46221"/>
    <w:rsid w:val="00D46C01"/>
    <w:rsid w:val="00D46DC1"/>
    <w:rsid w:val="00D47503"/>
    <w:rsid w:val="00D522B8"/>
    <w:rsid w:val="00D52C89"/>
    <w:rsid w:val="00D53F42"/>
    <w:rsid w:val="00D54499"/>
    <w:rsid w:val="00D544DF"/>
    <w:rsid w:val="00D56A29"/>
    <w:rsid w:val="00D56C06"/>
    <w:rsid w:val="00D630BF"/>
    <w:rsid w:val="00D638DA"/>
    <w:rsid w:val="00D639D6"/>
    <w:rsid w:val="00D65F50"/>
    <w:rsid w:val="00D662EF"/>
    <w:rsid w:val="00D665AF"/>
    <w:rsid w:val="00D6678F"/>
    <w:rsid w:val="00D669A7"/>
    <w:rsid w:val="00D679E0"/>
    <w:rsid w:val="00D67F43"/>
    <w:rsid w:val="00D712E1"/>
    <w:rsid w:val="00D71E73"/>
    <w:rsid w:val="00D7647E"/>
    <w:rsid w:val="00D77F00"/>
    <w:rsid w:val="00D80D13"/>
    <w:rsid w:val="00D8441B"/>
    <w:rsid w:val="00D855BF"/>
    <w:rsid w:val="00D907AB"/>
    <w:rsid w:val="00D934AB"/>
    <w:rsid w:val="00D936A0"/>
    <w:rsid w:val="00D9466C"/>
    <w:rsid w:val="00D96DC1"/>
    <w:rsid w:val="00D972D9"/>
    <w:rsid w:val="00D97390"/>
    <w:rsid w:val="00DA1D46"/>
    <w:rsid w:val="00DA2E34"/>
    <w:rsid w:val="00DA5E29"/>
    <w:rsid w:val="00DA5ED2"/>
    <w:rsid w:val="00DA6458"/>
    <w:rsid w:val="00DB262D"/>
    <w:rsid w:val="00DB4895"/>
    <w:rsid w:val="00DB6963"/>
    <w:rsid w:val="00DB6D73"/>
    <w:rsid w:val="00DC1293"/>
    <w:rsid w:val="00DC1AAC"/>
    <w:rsid w:val="00DC1F44"/>
    <w:rsid w:val="00DC1F45"/>
    <w:rsid w:val="00DC28D9"/>
    <w:rsid w:val="00DC2C77"/>
    <w:rsid w:val="00DC4A30"/>
    <w:rsid w:val="00DC5FCC"/>
    <w:rsid w:val="00DC7138"/>
    <w:rsid w:val="00DC7318"/>
    <w:rsid w:val="00DC7B63"/>
    <w:rsid w:val="00DC7EEB"/>
    <w:rsid w:val="00DD046A"/>
    <w:rsid w:val="00DD32E2"/>
    <w:rsid w:val="00DD474C"/>
    <w:rsid w:val="00DE1DEE"/>
    <w:rsid w:val="00DE2C72"/>
    <w:rsid w:val="00DE311B"/>
    <w:rsid w:val="00DE3896"/>
    <w:rsid w:val="00DE4901"/>
    <w:rsid w:val="00DE5EDA"/>
    <w:rsid w:val="00DE664E"/>
    <w:rsid w:val="00DE749C"/>
    <w:rsid w:val="00DF2CA9"/>
    <w:rsid w:val="00E01168"/>
    <w:rsid w:val="00E01597"/>
    <w:rsid w:val="00E02324"/>
    <w:rsid w:val="00E031D0"/>
    <w:rsid w:val="00E035C7"/>
    <w:rsid w:val="00E05885"/>
    <w:rsid w:val="00E05E6F"/>
    <w:rsid w:val="00E06441"/>
    <w:rsid w:val="00E100F7"/>
    <w:rsid w:val="00E10F16"/>
    <w:rsid w:val="00E11C87"/>
    <w:rsid w:val="00E1250F"/>
    <w:rsid w:val="00E14F2B"/>
    <w:rsid w:val="00E15DED"/>
    <w:rsid w:val="00E15FC9"/>
    <w:rsid w:val="00E233C2"/>
    <w:rsid w:val="00E23C5D"/>
    <w:rsid w:val="00E23D0D"/>
    <w:rsid w:val="00E30C92"/>
    <w:rsid w:val="00E31EA6"/>
    <w:rsid w:val="00E330E6"/>
    <w:rsid w:val="00E334C2"/>
    <w:rsid w:val="00E33E72"/>
    <w:rsid w:val="00E365AA"/>
    <w:rsid w:val="00E36B44"/>
    <w:rsid w:val="00E41924"/>
    <w:rsid w:val="00E43A3D"/>
    <w:rsid w:val="00E45825"/>
    <w:rsid w:val="00E53FF4"/>
    <w:rsid w:val="00E54C82"/>
    <w:rsid w:val="00E5635F"/>
    <w:rsid w:val="00E61637"/>
    <w:rsid w:val="00E61A76"/>
    <w:rsid w:val="00E62383"/>
    <w:rsid w:val="00E62744"/>
    <w:rsid w:val="00E63C0E"/>
    <w:rsid w:val="00E64CA5"/>
    <w:rsid w:val="00E66A1F"/>
    <w:rsid w:val="00E6743E"/>
    <w:rsid w:val="00E675C4"/>
    <w:rsid w:val="00E72194"/>
    <w:rsid w:val="00E74262"/>
    <w:rsid w:val="00E75A9C"/>
    <w:rsid w:val="00E76588"/>
    <w:rsid w:val="00E76DA9"/>
    <w:rsid w:val="00E800D7"/>
    <w:rsid w:val="00E80733"/>
    <w:rsid w:val="00E80923"/>
    <w:rsid w:val="00E81F93"/>
    <w:rsid w:val="00E82D99"/>
    <w:rsid w:val="00E83F66"/>
    <w:rsid w:val="00E847E6"/>
    <w:rsid w:val="00E85FF1"/>
    <w:rsid w:val="00E86CDF"/>
    <w:rsid w:val="00E87772"/>
    <w:rsid w:val="00E87C70"/>
    <w:rsid w:val="00E90A2D"/>
    <w:rsid w:val="00E915E7"/>
    <w:rsid w:val="00EA182B"/>
    <w:rsid w:val="00EA2954"/>
    <w:rsid w:val="00EA2F16"/>
    <w:rsid w:val="00EA3BF0"/>
    <w:rsid w:val="00EA44CD"/>
    <w:rsid w:val="00EB1389"/>
    <w:rsid w:val="00EB1DDB"/>
    <w:rsid w:val="00EB5C18"/>
    <w:rsid w:val="00EB5CB1"/>
    <w:rsid w:val="00EB65BC"/>
    <w:rsid w:val="00EC028B"/>
    <w:rsid w:val="00EC061D"/>
    <w:rsid w:val="00EC36DE"/>
    <w:rsid w:val="00EC599D"/>
    <w:rsid w:val="00EC5BA3"/>
    <w:rsid w:val="00EC7278"/>
    <w:rsid w:val="00ED2CC8"/>
    <w:rsid w:val="00ED5551"/>
    <w:rsid w:val="00ED5ED0"/>
    <w:rsid w:val="00ED7D22"/>
    <w:rsid w:val="00ED7D4B"/>
    <w:rsid w:val="00EE34F7"/>
    <w:rsid w:val="00EE36FB"/>
    <w:rsid w:val="00EF147E"/>
    <w:rsid w:val="00EF19FA"/>
    <w:rsid w:val="00EF2F91"/>
    <w:rsid w:val="00EF3CA7"/>
    <w:rsid w:val="00EF3F17"/>
    <w:rsid w:val="00EF43ED"/>
    <w:rsid w:val="00EF4EC0"/>
    <w:rsid w:val="00EF5132"/>
    <w:rsid w:val="00EF70E3"/>
    <w:rsid w:val="00F0025C"/>
    <w:rsid w:val="00F07068"/>
    <w:rsid w:val="00F07AE7"/>
    <w:rsid w:val="00F07D09"/>
    <w:rsid w:val="00F119AE"/>
    <w:rsid w:val="00F124C6"/>
    <w:rsid w:val="00F13AD0"/>
    <w:rsid w:val="00F16A67"/>
    <w:rsid w:val="00F20F9F"/>
    <w:rsid w:val="00F21126"/>
    <w:rsid w:val="00F24116"/>
    <w:rsid w:val="00F26E34"/>
    <w:rsid w:val="00F27CF8"/>
    <w:rsid w:val="00F303DE"/>
    <w:rsid w:val="00F30A29"/>
    <w:rsid w:val="00F30A8B"/>
    <w:rsid w:val="00F31E50"/>
    <w:rsid w:val="00F33121"/>
    <w:rsid w:val="00F3335F"/>
    <w:rsid w:val="00F33D4E"/>
    <w:rsid w:val="00F35EAF"/>
    <w:rsid w:val="00F36CA8"/>
    <w:rsid w:val="00F36D03"/>
    <w:rsid w:val="00F37572"/>
    <w:rsid w:val="00F3795F"/>
    <w:rsid w:val="00F412D2"/>
    <w:rsid w:val="00F4252A"/>
    <w:rsid w:val="00F42A88"/>
    <w:rsid w:val="00F52DD4"/>
    <w:rsid w:val="00F5331C"/>
    <w:rsid w:val="00F54948"/>
    <w:rsid w:val="00F54F25"/>
    <w:rsid w:val="00F57DD5"/>
    <w:rsid w:val="00F6135B"/>
    <w:rsid w:val="00F63860"/>
    <w:rsid w:val="00F6497A"/>
    <w:rsid w:val="00F6575E"/>
    <w:rsid w:val="00F66C31"/>
    <w:rsid w:val="00F7024C"/>
    <w:rsid w:val="00F70449"/>
    <w:rsid w:val="00F70D36"/>
    <w:rsid w:val="00F7505D"/>
    <w:rsid w:val="00F75CCD"/>
    <w:rsid w:val="00F80FDC"/>
    <w:rsid w:val="00F828ED"/>
    <w:rsid w:val="00F83E54"/>
    <w:rsid w:val="00F86D74"/>
    <w:rsid w:val="00F87349"/>
    <w:rsid w:val="00F8777D"/>
    <w:rsid w:val="00F8787B"/>
    <w:rsid w:val="00F924B9"/>
    <w:rsid w:val="00F94A73"/>
    <w:rsid w:val="00F95083"/>
    <w:rsid w:val="00F95382"/>
    <w:rsid w:val="00F956C2"/>
    <w:rsid w:val="00F95FD5"/>
    <w:rsid w:val="00F97C93"/>
    <w:rsid w:val="00FA109C"/>
    <w:rsid w:val="00FA1FD4"/>
    <w:rsid w:val="00FA28B4"/>
    <w:rsid w:val="00FA6643"/>
    <w:rsid w:val="00FA7B91"/>
    <w:rsid w:val="00FA7C0C"/>
    <w:rsid w:val="00FB0A1A"/>
    <w:rsid w:val="00FB1851"/>
    <w:rsid w:val="00FB1BA9"/>
    <w:rsid w:val="00FB2D31"/>
    <w:rsid w:val="00FB36F8"/>
    <w:rsid w:val="00FB3B28"/>
    <w:rsid w:val="00FB7038"/>
    <w:rsid w:val="00FC14D6"/>
    <w:rsid w:val="00FC2765"/>
    <w:rsid w:val="00FC2A8C"/>
    <w:rsid w:val="00FC2D62"/>
    <w:rsid w:val="00FC34D6"/>
    <w:rsid w:val="00FC3C64"/>
    <w:rsid w:val="00FC4D5B"/>
    <w:rsid w:val="00FC4FCD"/>
    <w:rsid w:val="00FC6770"/>
    <w:rsid w:val="00FC70FA"/>
    <w:rsid w:val="00FC72D4"/>
    <w:rsid w:val="00FC7D31"/>
    <w:rsid w:val="00FD157A"/>
    <w:rsid w:val="00FD2388"/>
    <w:rsid w:val="00FD31CF"/>
    <w:rsid w:val="00FD4959"/>
    <w:rsid w:val="00FE14A3"/>
    <w:rsid w:val="00FE269B"/>
    <w:rsid w:val="00FE2AA3"/>
    <w:rsid w:val="00FE41DE"/>
    <w:rsid w:val="00FE5729"/>
    <w:rsid w:val="00FE670F"/>
    <w:rsid w:val="00FF0243"/>
    <w:rsid w:val="00FF088B"/>
    <w:rsid w:val="00FF0BFF"/>
    <w:rsid w:val="00FF11B4"/>
    <w:rsid w:val="00FF2776"/>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98BE3F"/>
  <w15:chartTrackingRefBased/>
  <w15:docId w15:val="{DAD71A67-C7F0-4FF3-95BB-B9A420291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B3632A"/>
    <w:pPr>
      <w:widowControl w:val="0"/>
      <w:spacing w:line="288" w:lineRule="auto"/>
      <w:ind w:firstLineChars="200" w:firstLine="200"/>
      <w:jc w:val="both"/>
    </w:pPr>
    <w:rPr>
      <w:noProof/>
      <w:kern w:val="2"/>
      <w:sz w:val="24"/>
      <w:szCs w:val="21"/>
    </w:rPr>
  </w:style>
  <w:style w:type="paragraph" w:styleId="1">
    <w:name w:val="heading 1"/>
    <w:basedOn w:val="a0"/>
    <w:next w:val="a0"/>
    <w:qFormat/>
    <w:rsid w:val="00336513"/>
    <w:pPr>
      <w:keepNext/>
      <w:keepLines/>
      <w:numPr>
        <w:numId w:val="8"/>
      </w:numPr>
      <w:spacing w:beforeLines="300" w:before="300" w:afterLines="200" w:after="200"/>
      <w:ind w:left="0" w:firstLineChars="0" w:firstLine="0"/>
      <w:jc w:val="center"/>
      <w:outlineLvl w:val="0"/>
    </w:pPr>
    <w:rPr>
      <w:bCs/>
      <w:snapToGrid w:val="0"/>
      <w:kern w:val="44"/>
      <w:sz w:val="32"/>
      <w:szCs w:val="44"/>
    </w:rPr>
  </w:style>
  <w:style w:type="paragraph" w:styleId="2">
    <w:name w:val="heading 2"/>
    <w:basedOn w:val="1"/>
    <w:next w:val="a0"/>
    <w:autoRedefine/>
    <w:qFormat/>
    <w:rsid w:val="002A7D30"/>
    <w:pPr>
      <w:numPr>
        <w:ilvl w:val="1"/>
      </w:numPr>
      <w:spacing w:beforeLines="100" w:before="100" w:afterLines="50" w:after="50"/>
      <w:ind w:left="0" w:firstLine="0"/>
      <w:jc w:val="both"/>
      <w:outlineLvl w:val="1"/>
    </w:pPr>
    <w:rPr>
      <w:bCs w:val="0"/>
      <w:sz w:val="30"/>
    </w:rPr>
  </w:style>
  <w:style w:type="paragraph" w:styleId="3">
    <w:name w:val="heading 3"/>
    <w:basedOn w:val="2"/>
    <w:next w:val="a0"/>
    <w:link w:val="30"/>
    <w:autoRedefine/>
    <w:qFormat/>
    <w:rsid w:val="00647C82"/>
    <w:pPr>
      <w:numPr>
        <w:ilvl w:val="2"/>
      </w:numPr>
      <w:spacing w:beforeLines="50" w:before="120" w:afterLines="0" w:after="0"/>
      <w:ind w:left="0" w:firstLine="0"/>
      <w:outlineLvl w:val="2"/>
    </w:pPr>
    <w:rPr>
      <w:bCs/>
      <w:sz w:val="28"/>
    </w:rPr>
  </w:style>
  <w:style w:type="paragraph" w:styleId="4">
    <w:name w:val="heading 4"/>
    <w:basedOn w:val="3"/>
    <w:next w:val="a0"/>
    <w:qFormat/>
    <w:rsid w:val="00443BDE"/>
    <w:pPr>
      <w:numPr>
        <w:ilvl w:val="3"/>
        <w:numId w:val="10"/>
      </w:numPr>
      <w:spacing w:beforeLines="0" w:before="0"/>
      <w:ind w:left="828" w:hanging="363"/>
      <w:outlineLvl w:val="3"/>
    </w:pPr>
    <w:rPr>
      <w:sz w:val="24"/>
    </w:rPr>
  </w:style>
  <w:style w:type="paragraph" w:styleId="5">
    <w:name w:val="heading 5"/>
    <w:basedOn w:val="4"/>
    <w:next w:val="a0"/>
    <w:link w:val="50"/>
    <w:qFormat/>
    <w:rsid w:val="002A7D30"/>
    <w:pPr>
      <w:numPr>
        <w:ilvl w:val="4"/>
        <w:numId w:val="9"/>
      </w:numPr>
      <w:ind w:left="0" w:firstLine="0"/>
      <w:outlineLvl w:val="4"/>
    </w:pPr>
    <w:rPr>
      <w:bCs w:val="0"/>
      <w:szCs w:val="28"/>
    </w:rPr>
  </w:style>
  <w:style w:type="paragraph" w:styleId="60">
    <w:name w:val="heading 6"/>
    <w:basedOn w:val="5"/>
    <w:next w:val="a0"/>
    <w:qFormat/>
    <w:rsid w:val="00416650"/>
    <w:pPr>
      <w:numPr>
        <w:ilvl w:val="5"/>
        <w:numId w:val="11"/>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8"/>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42063C"/>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link w:val="a6"/>
    <w:uiPriority w:val="99"/>
    <w:pPr>
      <w:tabs>
        <w:tab w:val="center" w:pos="4153"/>
        <w:tab w:val="right" w:pos="8306"/>
      </w:tabs>
      <w:snapToGrid w:val="0"/>
      <w:jc w:val="left"/>
    </w:pPr>
    <w:rPr>
      <w:sz w:val="18"/>
      <w:szCs w:val="18"/>
    </w:rPr>
  </w:style>
  <w:style w:type="character" w:styleId="a7">
    <w:name w:val="page number"/>
    <w:basedOn w:val="a1"/>
  </w:style>
  <w:style w:type="paragraph" w:customStyle="1" w:styleId="a8">
    <w:name w:val="图表题注"/>
    <w:basedOn w:val="a0"/>
    <w:next w:val="a0"/>
    <w:rsid w:val="002219C6"/>
    <w:pPr>
      <w:spacing w:beforeLines="50" w:before="50" w:afterLines="50" w:after="50"/>
      <w:ind w:firstLineChars="0" w:firstLine="0"/>
      <w:jc w:val="center"/>
    </w:pPr>
    <w:rPr>
      <w:sz w:val="21"/>
    </w:rPr>
  </w:style>
  <w:style w:type="paragraph" w:styleId="a9">
    <w:name w:val="caption"/>
    <w:basedOn w:val="a0"/>
    <w:next w:val="a0"/>
    <w:qFormat/>
    <w:pPr>
      <w:spacing w:before="152" w:after="160"/>
    </w:pPr>
    <w:rPr>
      <w:rFonts w:ascii="Arial" w:eastAsia="黑体" w:hAnsi="Arial" w:cs="Arial"/>
      <w:sz w:val="20"/>
      <w:szCs w:val="20"/>
    </w:rPr>
  </w:style>
  <w:style w:type="paragraph" w:styleId="aa">
    <w:name w:val="Document Map"/>
    <w:basedOn w:val="a0"/>
    <w:semiHidden/>
    <w:rsid w:val="00DC28D9"/>
    <w:pPr>
      <w:shd w:val="clear" w:color="auto" w:fill="000080"/>
    </w:pPr>
  </w:style>
  <w:style w:type="paragraph" w:styleId="ab">
    <w:name w:val="Title"/>
    <w:basedOn w:val="a0"/>
    <w:qFormat/>
    <w:rsid w:val="00DE749C"/>
    <w:pPr>
      <w:spacing w:before="240" w:after="60"/>
      <w:jc w:val="center"/>
      <w:outlineLvl w:val="0"/>
    </w:pPr>
    <w:rPr>
      <w:rFonts w:ascii="Arial" w:hAnsi="Arial" w:cs="Arial"/>
      <w:b/>
      <w:bCs/>
      <w:sz w:val="32"/>
      <w:szCs w:val="32"/>
    </w:rPr>
  </w:style>
  <w:style w:type="paragraph" w:styleId="ac">
    <w:name w:val="Body Text"/>
    <w:basedOn w:val="a0"/>
    <w:rsid w:val="004D394E"/>
    <w:pPr>
      <w:spacing w:after="120"/>
      <w:ind w:firstLineChars="0" w:firstLine="0"/>
    </w:pPr>
    <w:rPr>
      <w:noProof w:val="0"/>
      <w:sz w:val="13"/>
      <w:szCs w:val="20"/>
    </w:rPr>
  </w:style>
  <w:style w:type="paragraph" w:styleId="ad">
    <w:name w:val="Date"/>
    <w:basedOn w:val="a0"/>
    <w:next w:val="a0"/>
    <w:rsid w:val="00D23CE8"/>
    <w:pPr>
      <w:ind w:firstLineChars="0" w:firstLine="0"/>
    </w:pPr>
    <w:rPr>
      <w:noProof w:val="0"/>
      <w:sz w:val="21"/>
      <w:szCs w:val="20"/>
    </w:rPr>
  </w:style>
  <w:style w:type="character" w:styleId="ae">
    <w:name w:val="Hyperlink"/>
    <w:uiPriority w:val="99"/>
    <w:rsid w:val="000933E9"/>
    <w:rPr>
      <w:color w:val="0000FF"/>
      <w:u w:val="single"/>
    </w:rPr>
  </w:style>
  <w:style w:type="paragraph" w:styleId="TOC1">
    <w:name w:val="toc 1"/>
    <w:basedOn w:val="a0"/>
    <w:next w:val="a0"/>
    <w:uiPriority w:val="39"/>
    <w:rsid w:val="003D2CB5"/>
    <w:pPr>
      <w:ind w:firstLineChars="0" w:firstLine="0"/>
    </w:pPr>
  </w:style>
  <w:style w:type="paragraph" w:styleId="TOC2">
    <w:name w:val="toc 2"/>
    <w:basedOn w:val="a0"/>
    <w:next w:val="a0"/>
    <w:uiPriority w:val="39"/>
    <w:rsid w:val="005C065F"/>
    <w:pPr>
      <w:ind w:leftChars="100" w:left="100" w:firstLineChars="0" w:firstLine="0"/>
    </w:pPr>
  </w:style>
  <w:style w:type="paragraph" w:styleId="TOC3">
    <w:name w:val="toc 3"/>
    <w:basedOn w:val="a0"/>
    <w:next w:val="a0"/>
    <w:uiPriority w:val="39"/>
    <w:rsid w:val="005C065F"/>
    <w:pPr>
      <w:ind w:leftChars="200" w:left="200" w:firstLineChars="0" w:firstLine="0"/>
    </w:pPr>
  </w:style>
  <w:style w:type="paragraph" w:styleId="af">
    <w:name w:val="Plain Text"/>
    <w:basedOn w:val="a0"/>
    <w:rsid w:val="00183C38"/>
    <w:pPr>
      <w:ind w:left="492" w:firstLineChars="0" w:firstLine="0"/>
      <w:outlineLvl w:val="0"/>
    </w:pPr>
    <w:rPr>
      <w:rFonts w:ascii="宋体" w:hAnsi="Courier New"/>
      <w:noProof w:val="0"/>
      <w:sz w:val="21"/>
      <w:szCs w:val="20"/>
    </w:rPr>
  </w:style>
  <w:style w:type="paragraph" w:styleId="af0">
    <w:name w:val="footnote text"/>
    <w:basedOn w:val="a0"/>
    <w:semiHidden/>
    <w:rsid w:val="00DA6458"/>
    <w:pPr>
      <w:snapToGrid w:val="0"/>
      <w:ind w:firstLineChars="0" w:firstLine="0"/>
      <w:jc w:val="left"/>
    </w:pPr>
    <w:rPr>
      <w:sz w:val="18"/>
      <w:szCs w:val="18"/>
    </w:rPr>
  </w:style>
  <w:style w:type="paragraph" w:customStyle="1" w:styleId="af1">
    <w:name w:val="公式"/>
    <w:basedOn w:val="a0"/>
    <w:next w:val="a0"/>
    <w:autoRedefine/>
    <w:rsid w:val="00DC1293"/>
    <w:pPr>
      <w:tabs>
        <w:tab w:val="right" w:pos="8971"/>
      </w:tabs>
      <w:spacing w:beforeLines="50" w:before="120" w:afterLines="50" w:after="120" w:line="240" w:lineRule="auto"/>
      <w:ind w:firstLine="480"/>
    </w:pPr>
  </w:style>
  <w:style w:type="character" w:customStyle="1" w:styleId="MTEquationSection">
    <w:name w:val="MTEquationSection"/>
    <w:rsid w:val="00343B94"/>
    <w:rPr>
      <w:b/>
      <w:vanish w:val="0"/>
      <w:color w:val="FF0000"/>
    </w:rPr>
  </w:style>
  <w:style w:type="paragraph" w:styleId="TOC4">
    <w:name w:val="toc 4"/>
    <w:basedOn w:val="a0"/>
    <w:next w:val="a0"/>
    <w:semiHidden/>
    <w:rsid w:val="002272F3"/>
    <w:pPr>
      <w:ind w:leftChars="400" w:left="400" w:firstLineChars="0" w:firstLine="0"/>
    </w:pPr>
  </w:style>
  <w:style w:type="paragraph" w:customStyle="1" w:styleId="CONTENTS">
    <w:name w:val="CONTENTS"/>
    <w:basedOn w:val="af1"/>
    <w:rsid w:val="000C1BEB"/>
    <w:pPr>
      <w:tabs>
        <w:tab w:val="right" w:leader="dot" w:pos="8971"/>
      </w:tabs>
      <w:spacing w:beforeLines="0" w:before="0" w:afterLines="0" w:after="0" w:line="288" w:lineRule="auto"/>
      <w:ind w:firstLineChars="0" w:firstLine="0"/>
    </w:pPr>
  </w:style>
  <w:style w:type="character" w:styleId="af2">
    <w:name w:val="footnote reference"/>
    <w:semiHidden/>
    <w:rsid w:val="003B007B"/>
    <w:rPr>
      <w:vertAlign w:val="superscript"/>
    </w:rPr>
  </w:style>
  <w:style w:type="table" w:styleId="af3">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9"/>
      </w:numPr>
      <w:ind w:firstLineChars="0" w:firstLine="0"/>
    </w:pPr>
  </w:style>
  <w:style w:type="character" w:customStyle="1" w:styleId="contentnormal1">
    <w:name w:val="content_normal1"/>
    <w:rsid w:val="00840A7E"/>
    <w:rPr>
      <w:color w:val="000033"/>
      <w:sz w:val="17"/>
      <w:szCs w:val="17"/>
    </w:rPr>
  </w:style>
  <w:style w:type="paragraph" w:customStyle="1" w:styleId="af4">
    <w:name w:val="目录标题"/>
    <w:basedOn w:val="a0"/>
    <w:rsid w:val="00481268"/>
    <w:pPr>
      <w:spacing w:beforeLines="300" w:before="720" w:afterLines="200" w:after="480"/>
      <w:ind w:firstLineChars="0" w:firstLine="0"/>
      <w:jc w:val="center"/>
    </w:pPr>
    <w:rPr>
      <w:sz w:val="32"/>
      <w:szCs w:val="32"/>
    </w:rPr>
  </w:style>
  <w:style w:type="character" w:customStyle="1" w:styleId="a6">
    <w:name w:val="页脚 字符"/>
    <w:link w:val="a5"/>
    <w:uiPriority w:val="99"/>
    <w:rsid w:val="00782C0D"/>
    <w:rPr>
      <w:noProof/>
      <w:kern w:val="2"/>
      <w:sz w:val="18"/>
      <w:szCs w:val="18"/>
    </w:rPr>
  </w:style>
  <w:style w:type="character" w:customStyle="1" w:styleId="50">
    <w:name w:val="标题 5 字符"/>
    <w:link w:val="5"/>
    <w:rsid w:val="002A7D30"/>
    <w:rPr>
      <w:noProof/>
      <w:snapToGrid w:val="0"/>
      <w:kern w:val="44"/>
      <w:sz w:val="24"/>
      <w:szCs w:val="28"/>
    </w:rPr>
  </w:style>
  <w:style w:type="paragraph" w:customStyle="1" w:styleId="af5">
    <w:name w:val="代码"/>
    <w:basedOn w:val="a0"/>
    <w:link w:val="af6"/>
    <w:qFormat/>
    <w:rsid w:val="00BF595A"/>
    <w:pPr>
      <w:adjustRightInd w:val="0"/>
      <w:snapToGrid w:val="0"/>
      <w:spacing w:line="240" w:lineRule="auto"/>
      <w:ind w:firstLineChars="0" w:firstLine="0"/>
      <w:jc w:val="left"/>
    </w:pPr>
    <w:rPr>
      <w:rFonts w:ascii="Courier New" w:eastAsia="华文仿宋" w:hAnsi="Courier New"/>
    </w:rPr>
  </w:style>
  <w:style w:type="character" w:customStyle="1" w:styleId="30">
    <w:name w:val="标题 3 字符"/>
    <w:link w:val="3"/>
    <w:rsid w:val="00647C82"/>
    <w:rPr>
      <w:bCs/>
      <w:noProof/>
      <w:snapToGrid w:val="0"/>
      <w:kern w:val="44"/>
      <w:sz w:val="28"/>
      <w:szCs w:val="44"/>
    </w:rPr>
  </w:style>
  <w:style w:type="character" w:customStyle="1" w:styleId="af6">
    <w:name w:val="代码 字符"/>
    <w:link w:val="af5"/>
    <w:rsid w:val="00BF595A"/>
    <w:rPr>
      <w:rFonts w:ascii="Courier New" w:eastAsia="华文仿宋" w:hAnsi="Courier New"/>
      <w:noProof/>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3222794">
      <w:bodyDiv w:val="1"/>
      <w:marLeft w:val="0"/>
      <w:marRight w:val="0"/>
      <w:marTop w:val="0"/>
      <w:marBottom w:val="0"/>
      <w:divBdr>
        <w:top w:val="none" w:sz="0" w:space="0" w:color="auto"/>
        <w:left w:val="none" w:sz="0" w:space="0" w:color="auto"/>
        <w:bottom w:val="none" w:sz="0" w:space="0" w:color="auto"/>
        <w:right w:val="none" w:sz="0" w:space="0" w:color="auto"/>
      </w:divBdr>
    </w:div>
    <w:div w:id="145906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footer" Target="footer6.xml"/><Relationship Id="rId21" Type="http://schemas.openxmlformats.org/officeDocument/2006/relationships/image" Target="media/image2.png"/><Relationship Id="rId34" Type="http://schemas.openxmlformats.org/officeDocument/2006/relationships/header" Target="header12.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8.xml"/><Relationship Id="rId29" Type="http://schemas.openxmlformats.org/officeDocument/2006/relationships/image" Target="media/image9.pn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header" Target="header10.xml"/><Relationship Id="rId37" Type="http://schemas.openxmlformats.org/officeDocument/2006/relationships/header" Target="header15.xml"/><Relationship Id="rId40"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header" Target="header9.xml"/><Relationship Id="rId36" Type="http://schemas.openxmlformats.org/officeDocument/2006/relationships/header" Target="header14.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0.jpeg"/><Relationship Id="rId35" Type="http://schemas.openxmlformats.org/officeDocument/2006/relationships/header" Target="header13.xm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header" Target="header11.xml"/><Relationship Id="rId38"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E:\01&#27169;&#25311;&#30005;&#23376;&#25216;&#26415;&#22522;&#30784;&#23454;&#39564;\04&#23454;&#39564;&#25253;&#21578;\&#35199;&#23433;&#20132;&#22823;&#30805;&#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67E7C5-862E-4DDA-A5DD-1B3C2E5E3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西安交大硕士学位论文模板.dot</Template>
  <TotalTime>1546</TotalTime>
  <Pages>42</Pages>
  <Words>4686</Words>
  <Characters>26711</Characters>
  <Application>Microsoft Office Word</Application>
  <DocSecurity>0</DocSecurity>
  <Lines>222</Lines>
  <Paragraphs>62</Paragraphs>
  <ScaleCrop>false</ScaleCrop>
  <Company>HKZJZ</Company>
  <LinksUpToDate>false</LinksUpToDate>
  <CharactersWithSpaces>31335</CharactersWithSpaces>
  <SharedDoc>false</SharedDoc>
  <HLinks>
    <vt:vector size="246" baseType="variant">
      <vt:variant>
        <vt:i4>6553717</vt:i4>
      </vt:variant>
      <vt:variant>
        <vt:i4>694</vt:i4>
      </vt:variant>
      <vt:variant>
        <vt:i4>0</vt:i4>
      </vt:variant>
      <vt:variant>
        <vt:i4>5</vt:i4>
      </vt:variant>
      <vt:variant>
        <vt:lpwstr>http://atsdrl/</vt:lpwstr>
      </vt:variant>
      <vt:variant>
        <vt:lpwstr/>
      </vt:variant>
      <vt:variant>
        <vt:i4>1507388</vt:i4>
      </vt:variant>
      <vt:variant>
        <vt:i4>236</vt:i4>
      </vt:variant>
      <vt:variant>
        <vt:i4>0</vt:i4>
      </vt:variant>
      <vt:variant>
        <vt:i4>5</vt:i4>
      </vt:variant>
      <vt:variant>
        <vt:lpwstr/>
      </vt:variant>
      <vt:variant>
        <vt:lpwstr>_Toc179470335</vt:lpwstr>
      </vt:variant>
      <vt:variant>
        <vt:i4>1507388</vt:i4>
      </vt:variant>
      <vt:variant>
        <vt:i4>230</vt:i4>
      </vt:variant>
      <vt:variant>
        <vt:i4>0</vt:i4>
      </vt:variant>
      <vt:variant>
        <vt:i4>5</vt:i4>
      </vt:variant>
      <vt:variant>
        <vt:lpwstr/>
      </vt:variant>
      <vt:variant>
        <vt:lpwstr>_Toc179470334</vt:lpwstr>
      </vt:variant>
      <vt:variant>
        <vt:i4>1507388</vt:i4>
      </vt:variant>
      <vt:variant>
        <vt:i4>224</vt:i4>
      </vt:variant>
      <vt:variant>
        <vt:i4>0</vt:i4>
      </vt:variant>
      <vt:variant>
        <vt:i4>5</vt:i4>
      </vt:variant>
      <vt:variant>
        <vt:lpwstr/>
      </vt:variant>
      <vt:variant>
        <vt:lpwstr>_Toc179470333</vt:lpwstr>
      </vt:variant>
      <vt:variant>
        <vt:i4>1507388</vt:i4>
      </vt:variant>
      <vt:variant>
        <vt:i4>218</vt:i4>
      </vt:variant>
      <vt:variant>
        <vt:i4>0</vt:i4>
      </vt:variant>
      <vt:variant>
        <vt:i4>5</vt:i4>
      </vt:variant>
      <vt:variant>
        <vt:lpwstr/>
      </vt:variant>
      <vt:variant>
        <vt:lpwstr>_Toc179470332</vt:lpwstr>
      </vt:variant>
      <vt:variant>
        <vt:i4>1507388</vt:i4>
      </vt:variant>
      <vt:variant>
        <vt:i4>212</vt:i4>
      </vt:variant>
      <vt:variant>
        <vt:i4>0</vt:i4>
      </vt:variant>
      <vt:variant>
        <vt:i4>5</vt:i4>
      </vt:variant>
      <vt:variant>
        <vt:lpwstr/>
      </vt:variant>
      <vt:variant>
        <vt:lpwstr>_Toc179470331</vt:lpwstr>
      </vt:variant>
      <vt:variant>
        <vt:i4>1507388</vt:i4>
      </vt:variant>
      <vt:variant>
        <vt:i4>206</vt:i4>
      </vt:variant>
      <vt:variant>
        <vt:i4>0</vt:i4>
      </vt:variant>
      <vt:variant>
        <vt:i4>5</vt:i4>
      </vt:variant>
      <vt:variant>
        <vt:lpwstr/>
      </vt:variant>
      <vt:variant>
        <vt:lpwstr>_Toc179470330</vt:lpwstr>
      </vt:variant>
      <vt:variant>
        <vt:i4>1441852</vt:i4>
      </vt:variant>
      <vt:variant>
        <vt:i4>200</vt:i4>
      </vt:variant>
      <vt:variant>
        <vt:i4>0</vt:i4>
      </vt:variant>
      <vt:variant>
        <vt:i4>5</vt:i4>
      </vt:variant>
      <vt:variant>
        <vt:lpwstr/>
      </vt:variant>
      <vt:variant>
        <vt:lpwstr>_Toc179470329</vt:lpwstr>
      </vt:variant>
      <vt:variant>
        <vt:i4>1441852</vt:i4>
      </vt:variant>
      <vt:variant>
        <vt:i4>194</vt:i4>
      </vt:variant>
      <vt:variant>
        <vt:i4>0</vt:i4>
      </vt:variant>
      <vt:variant>
        <vt:i4>5</vt:i4>
      </vt:variant>
      <vt:variant>
        <vt:lpwstr/>
      </vt:variant>
      <vt:variant>
        <vt:lpwstr>_Toc179470328</vt:lpwstr>
      </vt:variant>
      <vt:variant>
        <vt:i4>1441852</vt:i4>
      </vt:variant>
      <vt:variant>
        <vt:i4>188</vt:i4>
      </vt:variant>
      <vt:variant>
        <vt:i4>0</vt:i4>
      </vt:variant>
      <vt:variant>
        <vt:i4>5</vt:i4>
      </vt:variant>
      <vt:variant>
        <vt:lpwstr/>
      </vt:variant>
      <vt:variant>
        <vt:lpwstr>_Toc179470327</vt:lpwstr>
      </vt:variant>
      <vt:variant>
        <vt:i4>1441852</vt:i4>
      </vt:variant>
      <vt:variant>
        <vt:i4>182</vt:i4>
      </vt:variant>
      <vt:variant>
        <vt:i4>0</vt:i4>
      </vt:variant>
      <vt:variant>
        <vt:i4>5</vt:i4>
      </vt:variant>
      <vt:variant>
        <vt:lpwstr/>
      </vt:variant>
      <vt:variant>
        <vt:lpwstr>_Toc179470326</vt:lpwstr>
      </vt:variant>
      <vt:variant>
        <vt:i4>1441852</vt:i4>
      </vt:variant>
      <vt:variant>
        <vt:i4>176</vt:i4>
      </vt:variant>
      <vt:variant>
        <vt:i4>0</vt:i4>
      </vt:variant>
      <vt:variant>
        <vt:i4>5</vt:i4>
      </vt:variant>
      <vt:variant>
        <vt:lpwstr/>
      </vt:variant>
      <vt:variant>
        <vt:lpwstr>_Toc179470325</vt:lpwstr>
      </vt:variant>
      <vt:variant>
        <vt:i4>1441852</vt:i4>
      </vt:variant>
      <vt:variant>
        <vt:i4>170</vt:i4>
      </vt:variant>
      <vt:variant>
        <vt:i4>0</vt:i4>
      </vt:variant>
      <vt:variant>
        <vt:i4>5</vt:i4>
      </vt:variant>
      <vt:variant>
        <vt:lpwstr/>
      </vt:variant>
      <vt:variant>
        <vt:lpwstr>_Toc179470324</vt:lpwstr>
      </vt:variant>
      <vt:variant>
        <vt:i4>1441852</vt:i4>
      </vt:variant>
      <vt:variant>
        <vt:i4>164</vt:i4>
      </vt:variant>
      <vt:variant>
        <vt:i4>0</vt:i4>
      </vt:variant>
      <vt:variant>
        <vt:i4>5</vt:i4>
      </vt:variant>
      <vt:variant>
        <vt:lpwstr/>
      </vt:variant>
      <vt:variant>
        <vt:lpwstr>_Toc179470323</vt:lpwstr>
      </vt:variant>
      <vt:variant>
        <vt:i4>1441852</vt:i4>
      </vt:variant>
      <vt:variant>
        <vt:i4>158</vt:i4>
      </vt:variant>
      <vt:variant>
        <vt:i4>0</vt:i4>
      </vt:variant>
      <vt:variant>
        <vt:i4>5</vt:i4>
      </vt:variant>
      <vt:variant>
        <vt:lpwstr/>
      </vt:variant>
      <vt:variant>
        <vt:lpwstr>_Toc179470322</vt:lpwstr>
      </vt:variant>
      <vt:variant>
        <vt:i4>1441852</vt:i4>
      </vt:variant>
      <vt:variant>
        <vt:i4>152</vt:i4>
      </vt:variant>
      <vt:variant>
        <vt:i4>0</vt:i4>
      </vt:variant>
      <vt:variant>
        <vt:i4>5</vt:i4>
      </vt:variant>
      <vt:variant>
        <vt:lpwstr/>
      </vt:variant>
      <vt:variant>
        <vt:lpwstr>_Toc179470321</vt:lpwstr>
      </vt:variant>
      <vt:variant>
        <vt:i4>1441852</vt:i4>
      </vt:variant>
      <vt:variant>
        <vt:i4>146</vt:i4>
      </vt:variant>
      <vt:variant>
        <vt:i4>0</vt:i4>
      </vt:variant>
      <vt:variant>
        <vt:i4>5</vt:i4>
      </vt:variant>
      <vt:variant>
        <vt:lpwstr/>
      </vt:variant>
      <vt:variant>
        <vt:lpwstr>_Toc179470320</vt:lpwstr>
      </vt:variant>
      <vt:variant>
        <vt:i4>1376316</vt:i4>
      </vt:variant>
      <vt:variant>
        <vt:i4>140</vt:i4>
      </vt:variant>
      <vt:variant>
        <vt:i4>0</vt:i4>
      </vt:variant>
      <vt:variant>
        <vt:i4>5</vt:i4>
      </vt:variant>
      <vt:variant>
        <vt:lpwstr/>
      </vt:variant>
      <vt:variant>
        <vt:lpwstr>_Toc179470319</vt:lpwstr>
      </vt:variant>
      <vt:variant>
        <vt:i4>1376316</vt:i4>
      </vt:variant>
      <vt:variant>
        <vt:i4>134</vt:i4>
      </vt:variant>
      <vt:variant>
        <vt:i4>0</vt:i4>
      </vt:variant>
      <vt:variant>
        <vt:i4>5</vt:i4>
      </vt:variant>
      <vt:variant>
        <vt:lpwstr/>
      </vt:variant>
      <vt:variant>
        <vt:lpwstr>_Toc179470318</vt:lpwstr>
      </vt:variant>
      <vt:variant>
        <vt:i4>1376316</vt:i4>
      </vt:variant>
      <vt:variant>
        <vt:i4>128</vt:i4>
      </vt:variant>
      <vt:variant>
        <vt:i4>0</vt:i4>
      </vt:variant>
      <vt:variant>
        <vt:i4>5</vt:i4>
      </vt:variant>
      <vt:variant>
        <vt:lpwstr/>
      </vt:variant>
      <vt:variant>
        <vt:lpwstr>_Toc179470317</vt:lpwstr>
      </vt:variant>
      <vt:variant>
        <vt:i4>1376316</vt:i4>
      </vt:variant>
      <vt:variant>
        <vt:i4>122</vt:i4>
      </vt:variant>
      <vt:variant>
        <vt:i4>0</vt:i4>
      </vt:variant>
      <vt:variant>
        <vt:i4>5</vt:i4>
      </vt:variant>
      <vt:variant>
        <vt:lpwstr/>
      </vt:variant>
      <vt:variant>
        <vt:lpwstr>_Toc179470316</vt:lpwstr>
      </vt:variant>
      <vt:variant>
        <vt:i4>1376316</vt:i4>
      </vt:variant>
      <vt:variant>
        <vt:i4>116</vt:i4>
      </vt:variant>
      <vt:variant>
        <vt:i4>0</vt:i4>
      </vt:variant>
      <vt:variant>
        <vt:i4>5</vt:i4>
      </vt:variant>
      <vt:variant>
        <vt:lpwstr/>
      </vt:variant>
      <vt:variant>
        <vt:lpwstr>_Toc179470315</vt:lpwstr>
      </vt:variant>
      <vt:variant>
        <vt:i4>1376316</vt:i4>
      </vt:variant>
      <vt:variant>
        <vt:i4>110</vt:i4>
      </vt:variant>
      <vt:variant>
        <vt:i4>0</vt:i4>
      </vt:variant>
      <vt:variant>
        <vt:i4>5</vt:i4>
      </vt:variant>
      <vt:variant>
        <vt:lpwstr/>
      </vt:variant>
      <vt:variant>
        <vt:lpwstr>_Toc179470314</vt:lpwstr>
      </vt:variant>
      <vt:variant>
        <vt:i4>1376316</vt:i4>
      </vt:variant>
      <vt:variant>
        <vt:i4>104</vt:i4>
      </vt:variant>
      <vt:variant>
        <vt:i4>0</vt:i4>
      </vt:variant>
      <vt:variant>
        <vt:i4>5</vt:i4>
      </vt:variant>
      <vt:variant>
        <vt:lpwstr/>
      </vt:variant>
      <vt:variant>
        <vt:lpwstr>_Toc179470313</vt:lpwstr>
      </vt:variant>
      <vt:variant>
        <vt:i4>1376316</vt:i4>
      </vt:variant>
      <vt:variant>
        <vt:i4>98</vt:i4>
      </vt:variant>
      <vt:variant>
        <vt:i4>0</vt:i4>
      </vt:variant>
      <vt:variant>
        <vt:i4>5</vt:i4>
      </vt:variant>
      <vt:variant>
        <vt:lpwstr/>
      </vt:variant>
      <vt:variant>
        <vt:lpwstr>_Toc179470312</vt:lpwstr>
      </vt:variant>
      <vt:variant>
        <vt:i4>1376316</vt:i4>
      </vt:variant>
      <vt:variant>
        <vt:i4>92</vt:i4>
      </vt:variant>
      <vt:variant>
        <vt:i4>0</vt:i4>
      </vt:variant>
      <vt:variant>
        <vt:i4>5</vt:i4>
      </vt:variant>
      <vt:variant>
        <vt:lpwstr/>
      </vt:variant>
      <vt:variant>
        <vt:lpwstr>_Toc179470311</vt:lpwstr>
      </vt:variant>
      <vt:variant>
        <vt:i4>1376316</vt:i4>
      </vt:variant>
      <vt:variant>
        <vt:i4>86</vt:i4>
      </vt:variant>
      <vt:variant>
        <vt:i4>0</vt:i4>
      </vt:variant>
      <vt:variant>
        <vt:i4>5</vt:i4>
      </vt:variant>
      <vt:variant>
        <vt:lpwstr/>
      </vt:variant>
      <vt:variant>
        <vt:lpwstr>_Toc179470310</vt:lpwstr>
      </vt:variant>
      <vt:variant>
        <vt:i4>1310780</vt:i4>
      </vt:variant>
      <vt:variant>
        <vt:i4>80</vt:i4>
      </vt:variant>
      <vt:variant>
        <vt:i4>0</vt:i4>
      </vt:variant>
      <vt:variant>
        <vt:i4>5</vt:i4>
      </vt:variant>
      <vt:variant>
        <vt:lpwstr/>
      </vt:variant>
      <vt:variant>
        <vt:lpwstr>_Toc179470309</vt:lpwstr>
      </vt:variant>
      <vt:variant>
        <vt:i4>1310780</vt:i4>
      </vt:variant>
      <vt:variant>
        <vt:i4>74</vt:i4>
      </vt:variant>
      <vt:variant>
        <vt:i4>0</vt:i4>
      </vt:variant>
      <vt:variant>
        <vt:i4>5</vt:i4>
      </vt:variant>
      <vt:variant>
        <vt:lpwstr/>
      </vt:variant>
      <vt:variant>
        <vt:lpwstr>_Toc179470308</vt:lpwstr>
      </vt:variant>
      <vt:variant>
        <vt:i4>1310780</vt:i4>
      </vt:variant>
      <vt:variant>
        <vt:i4>68</vt:i4>
      </vt:variant>
      <vt:variant>
        <vt:i4>0</vt:i4>
      </vt:variant>
      <vt:variant>
        <vt:i4>5</vt:i4>
      </vt:variant>
      <vt:variant>
        <vt:lpwstr/>
      </vt:variant>
      <vt:variant>
        <vt:lpwstr>_Toc179470307</vt:lpwstr>
      </vt:variant>
      <vt:variant>
        <vt:i4>1310780</vt:i4>
      </vt:variant>
      <vt:variant>
        <vt:i4>62</vt:i4>
      </vt:variant>
      <vt:variant>
        <vt:i4>0</vt:i4>
      </vt:variant>
      <vt:variant>
        <vt:i4>5</vt:i4>
      </vt:variant>
      <vt:variant>
        <vt:lpwstr/>
      </vt:variant>
      <vt:variant>
        <vt:lpwstr>_Toc179470306</vt:lpwstr>
      </vt:variant>
      <vt:variant>
        <vt:i4>1310780</vt:i4>
      </vt:variant>
      <vt:variant>
        <vt:i4>56</vt:i4>
      </vt:variant>
      <vt:variant>
        <vt:i4>0</vt:i4>
      </vt:variant>
      <vt:variant>
        <vt:i4>5</vt:i4>
      </vt:variant>
      <vt:variant>
        <vt:lpwstr/>
      </vt:variant>
      <vt:variant>
        <vt:lpwstr>_Toc179470305</vt:lpwstr>
      </vt:variant>
      <vt:variant>
        <vt:i4>1310780</vt:i4>
      </vt:variant>
      <vt:variant>
        <vt:i4>50</vt:i4>
      </vt:variant>
      <vt:variant>
        <vt:i4>0</vt:i4>
      </vt:variant>
      <vt:variant>
        <vt:i4>5</vt:i4>
      </vt:variant>
      <vt:variant>
        <vt:lpwstr/>
      </vt:variant>
      <vt:variant>
        <vt:lpwstr>_Toc179470304</vt:lpwstr>
      </vt:variant>
      <vt:variant>
        <vt:i4>1310780</vt:i4>
      </vt:variant>
      <vt:variant>
        <vt:i4>44</vt:i4>
      </vt:variant>
      <vt:variant>
        <vt:i4>0</vt:i4>
      </vt:variant>
      <vt:variant>
        <vt:i4>5</vt:i4>
      </vt:variant>
      <vt:variant>
        <vt:lpwstr/>
      </vt:variant>
      <vt:variant>
        <vt:lpwstr>_Toc179470303</vt:lpwstr>
      </vt:variant>
      <vt:variant>
        <vt:i4>1310780</vt:i4>
      </vt:variant>
      <vt:variant>
        <vt:i4>38</vt:i4>
      </vt:variant>
      <vt:variant>
        <vt:i4>0</vt:i4>
      </vt:variant>
      <vt:variant>
        <vt:i4>5</vt:i4>
      </vt:variant>
      <vt:variant>
        <vt:lpwstr/>
      </vt:variant>
      <vt:variant>
        <vt:lpwstr>_Toc179470302</vt:lpwstr>
      </vt:variant>
      <vt:variant>
        <vt:i4>1310780</vt:i4>
      </vt:variant>
      <vt:variant>
        <vt:i4>32</vt:i4>
      </vt:variant>
      <vt:variant>
        <vt:i4>0</vt:i4>
      </vt:variant>
      <vt:variant>
        <vt:i4>5</vt:i4>
      </vt:variant>
      <vt:variant>
        <vt:lpwstr/>
      </vt:variant>
      <vt:variant>
        <vt:lpwstr>_Toc179470301</vt:lpwstr>
      </vt:variant>
      <vt:variant>
        <vt:i4>1310780</vt:i4>
      </vt:variant>
      <vt:variant>
        <vt:i4>26</vt:i4>
      </vt:variant>
      <vt:variant>
        <vt:i4>0</vt:i4>
      </vt:variant>
      <vt:variant>
        <vt:i4>5</vt:i4>
      </vt:variant>
      <vt:variant>
        <vt:lpwstr/>
      </vt:variant>
      <vt:variant>
        <vt:lpwstr>_Toc179470300</vt:lpwstr>
      </vt:variant>
      <vt:variant>
        <vt:i4>1900605</vt:i4>
      </vt:variant>
      <vt:variant>
        <vt:i4>20</vt:i4>
      </vt:variant>
      <vt:variant>
        <vt:i4>0</vt:i4>
      </vt:variant>
      <vt:variant>
        <vt:i4>5</vt:i4>
      </vt:variant>
      <vt:variant>
        <vt:lpwstr/>
      </vt:variant>
      <vt:variant>
        <vt:lpwstr>_Toc179470299</vt:lpwstr>
      </vt:variant>
      <vt:variant>
        <vt:i4>1900605</vt:i4>
      </vt:variant>
      <vt:variant>
        <vt:i4>14</vt:i4>
      </vt:variant>
      <vt:variant>
        <vt:i4>0</vt:i4>
      </vt:variant>
      <vt:variant>
        <vt:i4>5</vt:i4>
      </vt:variant>
      <vt:variant>
        <vt:lpwstr/>
      </vt:variant>
      <vt:variant>
        <vt:lpwstr>_Toc179470298</vt:lpwstr>
      </vt:variant>
      <vt:variant>
        <vt:i4>1900605</vt:i4>
      </vt:variant>
      <vt:variant>
        <vt:i4>8</vt:i4>
      </vt:variant>
      <vt:variant>
        <vt:i4>0</vt:i4>
      </vt:variant>
      <vt:variant>
        <vt:i4>5</vt:i4>
      </vt:variant>
      <vt:variant>
        <vt:lpwstr/>
      </vt:variant>
      <vt:variant>
        <vt:lpwstr>_Toc179470297</vt:lpwstr>
      </vt:variant>
      <vt:variant>
        <vt:i4>1900605</vt:i4>
      </vt:variant>
      <vt:variant>
        <vt:i4>2</vt:i4>
      </vt:variant>
      <vt:variant>
        <vt:i4>0</vt:i4>
      </vt:variant>
      <vt:variant>
        <vt:i4>5</vt:i4>
      </vt:variant>
      <vt:variant>
        <vt:lpwstr/>
      </vt:variant>
      <vt:variant>
        <vt:lpwstr>_Toc179470296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LENOVO</dc:creator>
  <cp:keywords/>
  <cp:lastModifiedBy>聂永欣</cp:lastModifiedBy>
  <cp:revision>394</cp:revision>
  <cp:lastPrinted>2020-12-04T03:16:00Z</cp:lastPrinted>
  <dcterms:created xsi:type="dcterms:W3CDTF">2019-05-05T02:38:00Z</dcterms:created>
  <dcterms:modified xsi:type="dcterms:W3CDTF">2020-12-04T03:16:00Z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